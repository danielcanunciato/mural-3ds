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471ACFB" w:rsidR="00E227A8" w:rsidRPr="003E6DD3" w:rsidRDefault="0060776C" w:rsidP="3C9CADC4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3C9CADC4">
        <w:rPr>
          <w:rFonts w:ascii="Poppins" w:hAnsi="Poppins" w:cs="Poppins"/>
        </w:rPr>
        <w:t xml:space="preserve">Roteiro de </w:t>
      </w:r>
      <w:r w:rsidR="00106436">
        <w:rPr>
          <w:rFonts w:ascii="Poppins" w:hAnsi="Poppins" w:cs="Poppins"/>
        </w:rPr>
        <w:t>a</w:t>
      </w:r>
      <w:r w:rsidR="00106436" w:rsidRPr="3C9CADC4">
        <w:rPr>
          <w:rFonts w:ascii="Poppins" w:hAnsi="Poppins" w:cs="Poppins"/>
        </w:rPr>
        <w:t xml:space="preserve">tividade </w:t>
      </w:r>
      <w:r w:rsidR="00106436">
        <w:rPr>
          <w:rFonts w:ascii="Poppins" w:hAnsi="Poppins" w:cs="Poppins"/>
        </w:rPr>
        <w:t>p</w:t>
      </w:r>
      <w:r w:rsidR="00106436" w:rsidRPr="3C9CADC4">
        <w:rPr>
          <w:rFonts w:ascii="Poppins" w:hAnsi="Poppins" w:cs="Poppins"/>
        </w:rPr>
        <w:t>rática</w:t>
      </w:r>
    </w:p>
    <w:p w14:paraId="4CF5E947" w14:textId="77777777" w:rsidR="00814E58" w:rsidRPr="003E6DD3" w:rsidRDefault="00814E58" w:rsidP="00814E58">
      <w:pPr>
        <w:rPr>
          <w:rFonts w:ascii="Poppins" w:hAnsi="Poppins" w:cs="Poppins"/>
        </w:rPr>
      </w:pPr>
    </w:p>
    <w:p w14:paraId="3AE73D17" w14:textId="53EBA756" w:rsidR="00A42432" w:rsidRPr="00A42432" w:rsidRDefault="00E227A8" w:rsidP="00A42432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3E6DD3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3E6DD3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3E6DD3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3E6DD3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3E6DD3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3E6DD3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3E6DD3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3E6DD3">
        <w:rPr>
          <w:rFonts w:ascii="Poppins" w:hAnsi="Poppins" w:cs="Poppins"/>
          <w:b w:val="0"/>
          <w:sz w:val="24"/>
          <w:szCs w:val="16"/>
        </w:rPr>
        <w:t xml:space="preserve">                            </w:t>
      </w:r>
      <w:r w:rsidRPr="003E6DD3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</w:p>
    <w:p w14:paraId="29AF2AF5" w14:textId="77777777" w:rsidR="00A42432" w:rsidRDefault="00A42432" w:rsidP="00DF2323">
      <w:pPr>
        <w:spacing w:line="360" w:lineRule="auto"/>
        <w:rPr>
          <w:rFonts w:ascii="Poppins" w:hAnsi="Poppins" w:cs="Poppins"/>
          <w:b/>
          <w:bCs/>
          <w:noProof/>
          <w:sz w:val="36"/>
          <w:szCs w:val="36"/>
        </w:rPr>
      </w:pPr>
    </w:p>
    <w:p w14:paraId="37F092F9" w14:textId="25E5C02E" w:rsidR="00A42432" w:rsidRPr="00ED4D08" w:rsidRDefault="00DF2323" w:rsidP="00DF2323">
      <w:pPr>
        <w:spacing w:line="360" w:lineRule="auto"/>
        <w:rPr>
          <w:rFonts w:ascii="Poppins" w:hAnsi="Poppins" w:cs="Poppins"/>
          <w:b/>
          <w:bCs/>
          <w:i/>
          <w:iCs/>
          <w:noProof/>
          <w:sz w:val="36"/>
          <w:szCs w:val="36"/>
        </w:rPr>
      </w:pPr>
      <w:r w:rsidRPr="00ED4D08">
        <w:rPr>
          <w:rFonts w:ascii="Poppins" w:hAnsi="Poppins" w:cs="Poppins"/>
          <w:b/>
          <w:bCs/>
          <w:i/>
          <w:iCs/>
          <w:noProof/>
          <w:sz w:val="36"/>
          <w:szCs w:val="36"/>
        </w:rPr>
        <w:t>Trunk-Based Development</w:t>
      </w:r>
    </w:p>
    <w:p w14:paraId="0296B91E" w14:textId="400FC475" w:rsidR="003E6DD3" w:rsidRPr="00395BFD" w:rsidRDefault="003E6DD3" w:rsidP="00DF2323">
      <w:pPr>
        <w:spacing w:line="360" w:lineRule="auto"/>
        <w:rPr>
          <w:rFonts w:ascii="Poppins" w:hAnsi="Poppins" w:cs="Poppins"/>
          <w:b/>
          <w:bCs/>
          <w:noProof/>
          <w:sz w:val="28"/>
          <w:szCs w:val="28"/>
        </w:rPr>
      </w:pPr>
      <w:r w:rsidRPr="00395BFD">
        <w:rPr>
          <w:rFonts w:ascii="Poppins" w:hAnsi="Poppins" w:cs="Poppins"/>
          <w:b/>
          <w:bCs/>
          <w:noProof/>
          <w:sz w:val="28"/>
          <w:szCs w:val="28"/>
        </w:rPr>
        <w:t>Contexto geral</w:t>
      </w:r>
    </w:p>
    <w:p w14:paraId="547F3D8F" w14:textId="536876A2" w:rsidR="00701F23" w:rsidRDefault="003E6DD3" w:rsidP="00DF2323">
      <w:pPr>
        <w:spacing w:line="360" w:lineRule="auto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 xml:space="preserve">Uma empresa de tecnologia mantém um sistema usado diariamente por milhares de pessoas. Várias pessoas da equipe trabalham ao mesmo tempo no código, corrigindo erros e criando melhorias. </w:t>
      </w:r>
    </w:p>
    <w:p w14:paraId="7B2E73D8" w14:textId="77777777" w:rsidR="00106436" w:rsidRDefault="00106436" w:rsidP="00DF2323">
      <w:pPr>
        <w:spacing w:line="360" w:lineRule="auto"/>
        <w:rPr>
          <w:rFonts w:ascii="Poppins" w:hAnsi="Poppins" w:cs="Poppins"/>
          <w:noProof/>
        </w:rPr>
      </w:pPr>
    </w:p>
    <w:p w14:paraId="5BB65D69" w14:textId="0C462CB9" w:rsidR="00701F23" w:rsidRDefault="003E6DD3" w:rsidP="00DF2323">
      <w:pPr>
        <w:spacing w:line="360" w:lineRule="auto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>Quando cada pessoa trabalha por muito tempo em branches separados, o código começa a divergir, surgem conflitos difíceis de resolver e o risco de erros em produção aumenta.</w:t>
      </w:r>
    </w:p>
    <w:p w14:paraId="392BCFDB" w14:textId="77777777" w:rsidR="00106436" w:rsidRPr="003E6DD3" w:rsidRDefault="00106436" w:rsidP="00DF2323">
      <w:pPr>
        <w:spacing w:line="360" w:lineRule="auto"/>
        <w:rPr>
          <w:rFonts w:ascii="Poppins" w:hAnsi="Poppins" w:cs="Poppins"/>
          <w:noProof/>
        </w:rPr>
      </w:pPr>
    </w:p>
    <w:p w14:paraId="21BF9FA1" w14:textId="22D3E377" w:rsidR="00701F23" w:rsidRDefault="003E6DD3" w:rsidP="00DF2323">
      <w:pPr>
        <w:spacing w:line="360" w:lineRule="auto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 xml:space="preserve">Para evitar esse problema, a equipe decide adotar uma estratégia chamada </w:t>
      </w:r>
      <w:r w:rsidRPr="00ED4D08">
        <w:rPr>
          <w:rFonts w:ascii="Poppins" w:hAnsi="Poppins" w:cs="Poppins"/>
          <w:b/>
          <w:bCs/>
          <w:i/>
          <w:iCs/>
          <w:noProof/>
        </w:rPr>
        <w:t>Trunk-Based Development</w:t>
      </w:r>
      <w:r w:rsidRPr="003E6DD3">
        <w:rPr>
          <w:rFonts w:ascii="Poppins" w:hAnsi="Poppins" w:cs="Poppins"/>
          <w:noProof/>
        </w:rPr>
        <w:t xml:space="preserve">, em que todos trabalham próximos ao </w:t>
      </w:r>
      <w:r w:rsidRPr="003E6DD3">
        <w:rPr>
          <w:rFonts w:ascii="Poppins" w:hAnsi="Poppins" w:cs="Poppins"/>
          <w:b/>
          <w:bCs/>
          <w:noProof/>
        </w:rPr>
        <w:t>branch principal</w:t>
      </w:r>
      <w:r w:rsidRPr="003E6DD3">
        <w:rPr>
          <w:rFonts w:ascii="Poppins" w:hAnsi="Poppins" w:cs="Poppins"/>
          <w:noProof/>
        </w:rPr>
        <w:t xml:space="preserve">, integrando pequenas mudanças com frequência. </w:t>
      </w:r>
    </w:p>
    <w:p w14:paraId="548755FA" w14:textId="57598E94" w:rsidR="003E6DD3" w:rsidRPr="003E6DD3" w:rsidRDefault="003E6DD3" w:rsidP="00DF2323">
      <w:pPr>
        <w:spacing w:line="360" w:lineRule="auto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 xml:space="preserve">Esse modelo é muito usado em equipes que praticam </w:t>
      </w:r>
      <w:r w:rsidRPr="003E6DD3">
        <w:rPr>
          <w:rFonts w:ascii="Poppins" w:hAnsi="Poppins" w:cs="Poppins"/>
          <w:b/>
          <w:bCs/>
          <w:noProof/>
        </w:rPr>
        <w:t>integração contínua</w:t>
      </w:r>
      <w:r w:rsidRPr="003E6DD3">
        <w:rPr>
          <w:rFonts w:ascii="Poppins" w:hAnsi="Poppins" w:cs="Poppins"/>
          <w:noProof/>
        </w:rPr>
        <w:t>.</w:t>
      </w:r>
    </w:p>
    <w:p w14:paraId="66FA4A3C" w14:textId="77777777" w:rsidR="003E6DD3" w:rsidRPr="003E6DD3" w:rsidRDefault="003E6DD3" w:rsidP="00DF2323">
      <w:pPr>
        <w:spacing w:line="360" w:lineRule="auto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>Seu desafio é analisar esse cenário e produzir um registro explicando como o Trunk-Based Development ajuda a minimizar a divergência de código.</w:t>
      </w:r>
    </w:p>
    <w:p w14:paraId="02040E35" w14:textId="77777777" w:rsidR="00701F23" w:rsidRPr="003E6DD3" w:rsidRDefault="00701F23" w:rsidP="00DF2323">
      <w:pPr>
        <w:spacing w:line="360" w:lineRule="auto"/>
        <w:rPr>
          <w:rFonts w:ascii="Poppins" w:hAnsi="Poppins" w:cs="Poppins"/>
          <w:noProof/>
        </w:rPr>
      </w:pPr>
    </w:p>
    <w:p w14:paraId="0B3DFBB5" w14:textId="77777777" w:rsidR="003E6DD3" w:rsidRPr="003E6DD3" w:rsidRDefault="003E6DD3" w:rsidP="00DF2323">
      <w:pPr>
        <w:spacing w:line="360" w:lineRule="auto"/>
        <w:rPr>
          <w:rFonts w:ascii="Poppins" w:hAnsi="Poppins" w:cs="Poppins"/>
          <w:b/>
          <w:bCs/>
          <w:noProof/>
        </w:rPr>
      </w:pPr>
      <w:r w:rsidRPr="003E6DD3">
        <w:rPr>
          <w:rFonts w:ascii="Poppins" w:hAnsi="Poppins" w:cs="Poppins"/>
          <w:b/>
          <w:bCs/>
          <w:noProof/>
        </w:rPr>
        <w:t>Objetivo da atividade</w:t>
      </w:r>
    </w:p>
    <w:p w14:paraId="63EDFE68" w14:textId="35410967" w:rsidR="003E6DD3" w:rsidRPr="003E6DD3" w:rsidRDefault="009A2104" w:rsidP="00DF2323">
      <w:pPr>
        <w:spacing w:line="360" w:lineRule="auto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Analise o contexto apresentado e produza</w:t>
      </w:r>
      <w:r w:rsidR="003E6DD3" w:rsidRPr="003E6DD3">
        <w:rPr>
          <w:rFonts w:ascii="Poppins" w:hAnsi="Poppins" w:cs="Poppins"/>
          <w:noProof/>
        </w:rPr>
        <w:t xml:space="preserve"> um </w:t>
      </w:r>
      <w:r w:rsidR="003E6DD3" w:rsidRPr="003E6DD3">
        <w:rPr>
          <w:rFonts w:ascii="Poppins" w:hAnsi="Poppins" w:cs="Poppins"/>
          <w:b/>
          <w:bCs/>
          <w:noProof/>
        </w:rPr>
        <w:t>registro explicativo</w:t>
      </w:r>
      <w:r w:rsidR="003E6DD3" w:rsidRPr="003E6DD3">
        <w:rPr>
          <w:rFonts w:ascii="Poppins" w:hAnsi="Poppins" w:cs="Poppins"/>
          <w:noProof/>
        </w:rPr>
        <w:t xml:space="preserve"> que demonstre:</w:t>
      </w:r>
    </w:p>
    <w:p w14:paraId="3C45C9B4" w14:textId="35C9FE6F" w:rsidR="003E6DD3" w:rsidRPr="003E6DD3" w:rsidRDefault="003E6DD3" w:rsidP="00DF2323">
      <w:pPr>
        <w:numPr>
          <w:ilvl w:val="0"/>
          <w:numId w:val="5"/>
        </w:numPr>
        <w:spacing w:line="360" w:lineRule="auto"/>
        <w:ind w:left="0" w:firstLine="0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lastRenderedPageBreak/>
        <w:t xml:space="preserve">compreensão do </w:t>
      </w:r>
      <w:r w:rsidRPr="00ED4D08">
        <w:rPr>
          <w:rFonts w:ascii="Poppins" w:hAnsi="Poppins" w:cs="Poppins"/>
          <w:i/>
          <w:iCs/>
          <w:noProof/>
        </w:rPr>
        <w:t>Trunk-Based Development</w:t>
      </w:r>
      <w:r w:rsidR="009A2104">
        <w:rPr>
          <w:rFonts w:ascii="Poppins" w:hAnsi="Poppins" w:cs="Poppins"/>
          <w:noProof/>
        </w:rPr>
        <w:t>;</w:t>
      </w:r>
    </w:p>
    <w:p w14:paraId="5C57C3C6" w14:textId="39024EB0" w:rsidR="003E6DD3" w:rsidRPr="003E6DD3" w:rsidRDefault="003E6DD3" w:rsidP="00DF2323">
      <w:pPr>
        <w:numPr>
          <w:ilvl w:val="0"/>
          <w:numId w:val="5"/>
        </w:numPr>
        <w:spacing w:line="360" w:lineRule="auto"/>
        <w:ind w:left="0" w:firstLine="0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>relação com integração contínua</w:t>
      </w:r>
      <w:r w:rsidR="009A2104">
        <w:rPr>
          <w:rFonts w:ascii="Poppins" w:hAnsi="Poppins" w:cs="Poppins"/>
          <w:noProof/>
        </w:rPr>
        <w:t>;</w:t>
      </w:r>
    </w:p>
    <w:p w14:paraId="2DFE646A" w14:textId="28919732" w:rsidR="003E6DD3" w:rsidRPr="003E6DD3" w:rsidRDefault="003E6DD3" w:rsidP="00DF2323">
      <w:pPr>
        <w:numPr>
          <w:ilvl w:val="0"/>
          <w:numId w:val="5"/>
        </w:numPr>
        <w:spacing w:line="360" w:lineRule="auto"/>
        <w:ind w:left="0" w:firstLine="0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 xml:space="preserve">importância de commits curtos e </w:t>
      </w:r>
      <w:r w:rsidRPr="00ED4D08">
        <w:rPr>
          <w:rFonts w:ascii="Poppins" w:hAnsi="Poppins" w:cs="Poppins"/>
          <w:i/>
          <w:iCs/>
          <w:noProof/>
        </w:rPr>
        <w:t>feature flags</w:t>
      </w:r>
      <w:r w:rsidR="009A2104">
        <w:rPr>
          <w:rFonts w:ascii="Poppins" w:hAnsi="Poppins" w:cs="Poppins"/>
          <w:noProof/>
        </w:rPr>
        <w:t>;</w:t>
      </w:r>
    </w:p>
    <w:p w14:paraId="135EF60D" w14:textId="1CE40918" w:rsidR="003E6DD3" w:rsidRPr="003E6DD3" w:rsidRDefault="003E6DD3" w:rsidP="00DF2323">
      <w:pPr>
        <w:numPr>
          <w:ilvl w:val="0"/>
          <w:numId w:val="5"/>
        </w:numPr>
        <w:spacing w:line="360" w:lineRule="auto"/>
        <w:ind w:left="0" w:firstLine="0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>impacto dessa estratégia na qualidade do software</w:t>
      </w:r>
      <w:r w:rsidR="009A2104">
        <w:rPr>
          <w:rFonts w:ascii="Poppins" w:hAnsi="Poppins" w:cs="Poppins"/>
          <w:noProof/>
        </w:rPr>
        <w:t>.</w:t>
      </w:r>
    </w:p>
    <w:p w14:paraId="084EA08F" w14:textId="77777777" w:rsidR="00701F23" w:rsidRDefault="00701F23" w:rsidP="00DF2323">
      <w:pPr>
        <w:spacing w:line="360" w:lineRule="auto"/>
        <w:rPr>
          <w:rFonts w:ascii="Poppins" w:hAnsi="Poppins" w:cs="Poppins"/>
          <w:b/>
          <w:bCs/>
          <w:noProof/>
        </w:rPr>
      </w:pPr>
    </w:p>
    <w:p w14:paraId="7765E820" w14:textId="70A1BFF9" w:rsidR="003E6DD3" w:rsidRPr="003E6DD3" w:rsidRDefault="003E6DD3" w:rsidP="00DF2323">
      <w:pPr>
        <w:spacing w:line="360" w:lineRule="auto"/>
        <w:rPr>
          <w:rFonts w:ascii="Poppins" w:hAnsi="Poppins" w:cs="Poppins"/>
          <w:b/>
          <w:bCs/>
          <w:noProof/>
        </w:rPr>
      </w:pPr>
      <w:r w:rsidRPr="003E6DD3">
        <w:rPr>
          <w:rFonts w:ascii="Poppins" w:hAnsi="Poppins" w:cs="Poppins"/>
          <w:b/>
          <w:bCs/>
          <w:noProof/>
        </w:rPr>
        <w:t>Desafio</w:t>
      </w:r>
    </w:p>
    <w:p w14:paraId="299D2BEB" w14:textId="733D917E" w:rsidR="003E6DD3" w:rsidRPr="003E6DD3" w:rsidRDefault="003E6DD3" w:rsidP="00DF2323">
      <w:pPr>
        <w:spacing w:line="360" w:lineRule="auto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 xml:space="preserve">Explique como uma equipe pode organizar seu trabalho </w:t>
      </w:r>
      <w:r w:rsidRPr="00ED4D08">
        <w:rPr>
          <w:rFonts w:ascii="Poppins" w:hAnsi="Poppins" w:cs="Poppins"/>
          <w:i/>
          <w:iCs/>
          <w:noProof/>
        </w:rPr>
        <w:t xml:space="preserve">usando </w:t>
      </w:r>
      <w:r w:rsidRPr="00ED4D08">
        <w:rPr>
          <w:rFonts w:ascii="Poppins" w:hAnsi="Poppins" w:cs="Poppins"/>
          <w:b/>
          <w:bCs/>
          <w:i/>
          <w:iCs/>
          <w:noProof/>
        </w:rPr>
        <w:t>Trunk-Based Development</w:t>
      </w:r>
      <w:r w:rsidRPr="003E6DD3">
        <w:rPr>
          <w:rFonts w:ascii="Poppins" w:hAnsi="Poppins" w:cs="Poppins"/>
          <w:noProof/>
        </w:rPr>
        <w:t>, reduzindo conflitos e mantendo o código sempre integrável.</w:t>
      </w:r>
    </w:p>
    <w:p w14:paraId="0DAA971D" w14:textId="569E08B3" w:rsidR="003E6DD3" w:rsidRPr="003E6DD3" w:rsidRDefault="006B753C" w:rsidP="00DF2323">
      <w:pPr>
        <w:spacing w:line="360" w:lineRule="auto"/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br/>
      </w:r>
      <w:r w:rsidR="003E6DD3" w:rsidRPr="003E6DD3">
        <w:rPr>
          <w:rFonts w:ascii="Poppins" w:hAnsi="Poppins" w:cs="Poppins"/>
          <w:b/>
          <w:bCs/>
          <w:noProof/>
        </w:rPr>
        <w:t>Formato do registro</w:t>
      </w:r>
    </w:p>
    <w:p w14:paraId="1224D2E7" w14:textId="443E01E6" w:rsidR="00592538" w:rsidRDefault="003E6DD3" w:rsidP="00620EFD">
      <w:pPr>
        <w:pStyle w:val="PargrafodaLista"/>
        <w:numPr>
          <w:ilvl w:val="0"/>
          <w:numId w:val="20"/>
        </w:numPr>
        <w:spacing w:line="360" w:lineRule="auto"/>
        <w:rPr>
          <w:rFonts w:ascii="Poppins" w:hAnsi="Poppins" w:cs="Poppins"/>
          <w:noProof/>
        </w:rPr>
      </w:pPr>
      <w:r w:rsidRPr="00ED4D08">
        <w:rPr>
          <w:rFonts w:ascii="Poppins" w:hAnsi="Poppins" w:cs="Poppins"/>
          <w:noProof/>
        </w:rPr>
        <w:t xml:space="preserve">Tipo: </w:t>
      </w:r>
      <w:r w:rsidR="00592538" w:rsidRPr="00ED4D08">
        <w:rPr>
          <w:rFonts w:ascii="Poppins" w:hAnsi="Poppins" w:cs="Poppins"/>
          <w:b/>
          <w:bCs/>
          <w:noProof/>
        </w:rPr>
        <w:t>d</w:t>
      </w:r>
      <w:r w:rsidRPr="00ED4D08">
        <w:rPr>
          <w:rFonts w:ascii="Poppins" w:hAnsi="Poppins" w:cs="Poppins"/>
          <w:b/>
          <w:bCs/>
          <w:noProof/>
        </w:rPr>
        <w:t xml:space="preserve">ocumento </w:t>
      </w:r>
      <w:r w:rsidR="009A2104" w:rsidRPr="00ED4D08">
        <w:rPr>
          <w:rFonts w:ascii="Poppins" w:hAnsi="Poppins" w:cs="Poppins"/>
          <w:b/>
          <w:bCs/>
          <w:noProof/>
        </w:rPr>
        <w:t xml:space="preserve">de texto </w:t>
      </w:r>
      <w:r w:rsidRPr="00ED4D08">
        <w:rPr>
          <w:rFonts w:ascii="Poppins" w:hAnsi="Poppins" w:cs="Poppins"/>
          <w:b/>
          <w:bCs/>
          <w:noProof/>
        </w:rPr>
        <w:t>explicativo</w:t>
      </w:r>
      <w:r w:rsidR="00592538" w:rsidRPr="00ED4D08">
        <w:rPr>
          <w:rFonts w:ascii="Poppins" w:hAnsi="Poppins" w:cs="Poppins"/>
          <w:noProof/>
        </w:rPr>
        <w:t>.</w:t>
      </w:r>
    </w:p>
    <w:p w14:paraId="4D1633E6" w14:textId="6B8476DA" w:rsidR="003E6DD3" w:rsidRPr="00592538" w:rsidRDefault="003E6DD3" w:rsidP="00ED4D08">
      <w:pPr>
        <w:pStyle w:val="PargrafodaLista"/>
        <w:numPr>
          <w:ilvl w:val="0"/>
          <w:numId w:val="20"/>
        </w:numPr>
        <w:spacing w:line="360" w:lineRule="auto"/>
        <w:rPr>
          <w:rFonts w:ascii="Poppins" w:hAnsi="Poppins" w:cs="Poppins"/>
          <w:noProof/>
        </w:rPr>
      </w:pPr>
      <w:r w:rsidRPr="00592538">
        <w:rPr>
          <w:rFonts w:ascii="Poppins" w:hAnsi="Poppins" w:cs="Poppins"/>
          <w:noProof/>
        </w:rPr>
        <w:t xml:space="preserve">Extensão sugerida: </w:t>
      </w:r>
      <w:r w:rsidRPr="00592538">
        <w:rPr>
          <w:rFonts w:ascii="Poppins" w:hAnsi="Poppins" w:cs="Poppins"/>
          <w:b/>
          <w:bCs/>
          <w:noProof/>
        </w:rPr>
        <w:t>25 a 30 linhas</w:t>
      </w:r>
      <w:r w:rsidR="00592538" w:rsidRPr="00ED4D08">
        <w:rPr>
          <w:rFonts w:ascii="Poppins" w:hAnsi="Poppins" w:cs="Poppins"/>
          <w:noProof/>
        </w:rPr>
        <w:t>.</w:t>
      </w:r>
    </w:p>
    <w:p w14:paraId="67D1E8BA" w14:textId="77777777" w:rsidR="003E6DD3" w:rsidRPr="003E6DD3" w:rsidRDefault="003E6DD3" w:rsidP="009A2104">
      <w:pPr>
        <w:spacing w:line="360" w:lineRule="auto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>O registro deve conter:</w:t>
      </w:r>
    </w:p>
    <w:p w14:paraId="7ADA102B" w14:textId="4141395A" w:rsidR="003E6DD3" w:rsidRPr="009A2104" w:rsidRDefault="003E6DD3" w:rsidP="009A2104">
      <w:pPr>
        <w:pStyle w:val="PargrafodaLista"/>
        <w:numPr>
          <w:ilvl w:val="0"/>
          <w:numId w:val="13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descrição do problema da divergência de código</w:t>
      </w:r>
      <w:r w:rsidR="009A2104">
        <w:rPr>
          <w:rFonts w:ascii="Poppins" w:hAnsi="Poppins" w:cs="Poppins"/>
          <w:noProof/>
        </w:rPr>
        <w:t>;</w:t>
      </w:r>
    </w:p>
    <w:p w14:paraId="1AAB3157" w14:textId="7E4202EA" w:rsidR="003E6DD3" w:rsidRPr="009A2104" w:rsidRDefault="003E6DD3" w:rsidP="009A2104">
      <w:pPr>
        <w:pStyle w:val="PargrafodaLista"/>
        <w:numPr>
          <w:ilvl w:val="0"/>
          <w:numId w:val="13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 xml:space="preserve">explicação do </w:t>
      </w:r>
      <w:r w:rsidRPr="00ED4D08">
        <w:rPr>
          <w:rFonts w:ascii="Poppins" w:hAnsi="Poppins" w:cs="Poppins"/>
          <w:i/>
          <w:iCs/>
          <w:noProof/>
        </w:rPr>
        <w:t>Trunk-Based Development</w:t>
      </w:r>
      <w:r w:rsidR="009A2104">
        <w:rPr>
          <w:rFonts w:ascii="Poppins" w:hAnsi="Poppins" w:cs="Poppins"/>
          <w:noProof/>
        </w:rPr>
        <w:t>;</w:t>
      </w:r>
    </w:p>
    <w:p w14:paraId="3490A9DA" w14:textId="4576C750" w:rsidR="003E6DD3" w:rsidRPr="009A2104" w:rsidRDefault="003E6DD3" w:rsidP="009A2104">
      <w:pPr>
        <w:pStyle w:val="PargrafodaLista"/>
        <w:numPr>
          <w:ilvl w:val="0"/>
          <w:numId w:val="13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 xml:space="preserve">relação com commits curtos e </w:t>
      </w:r>
      <w:r w:rsidRPr="00ED4D08">
        <w:rPr>
          <w:rFonts w:ascii="Poppins" w:hAnsi="Poppins" w:cs="Poppins"/>
          <w:i/>
          <w:iCs/>
          <w:noProof/>
        </w:rPr>
        <w:t>feature flags</w:t>
      </w:r>
      <w:r w:rsidR="009A2104">
        <w:rPr>
          <w:rFonts w:ascii="Poppins" w:hAnsi="Poppins" w:cs="Poppins"/>
          <w:noProof/>
        </w:rPr>
        <w:t>;</w:t>
      </w:r>
    </w:p>
    <w:p w14:paraId="2CD0E278" w14:textId="78C92F16" w:rsidR="003E6DD3" w:rsidRPr="009A2104" w:rsidRDefault="003E6DD3" w:rsidP="009A2104">
      <w:pPr>
        <w:pStyle w:val="PargrafodaLista"/>
        <w:numPr>
          <w:ilvl w:val="0"/>
          <w:numId w:val="13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comparação com estratégias baseadas em branches longos</w:t>
      </w:r>
      <w:r w:rsidR="009A2104">
        <w:rPr>
          <w:rFonts w:ascii="Poppins" w:hAnsi="Poppins" w:cs="Poppins"/>
          <w:noProof/>
        </w:rPr>
        <w:t>.</w:t>
      </w:r>
    </w:p>
    <w:p w14:paraId="0CD556F4" w14:textId="77777777" w:rsidR="00701F23" w:rsidRDefault="00701F23" w:rsidP="00DF2323">
      <w:pPr>
        <w:spacing w:line="360" w:lineRule="auto"/>
        <w:rPr>
          <w:rFonts w:ascii="Poppins" w:hAnsi="Poppins" w:cs="Poppins"/>
          <w:b/>
          <w:bCs/>
          <w:noProof/>
        </w:rPr>
      </w:pPr>
    </w:p>
    <w:p w14:paraId="0A942BFD" w14:textId="0AFC51A8" w:rsidR="003E6DD3" w:rsidRPr="003E6DD3" w:rsidRDefault="003E6DD3" w:rsidP="00DF2323">
      <w:pPr>
        <w:spacing w:line="360" w:lineRule="auto"/>
        <w:rPr>
          <w:rFonts w:ascii="Poppins" w:hAnsi="Poppins" w:cs="Poppins"/>
          <w:b/>
          <w:bCs/>
          <w:noProof/>
        </w:rPr>
      </w:pPr>
      <w:r w:rsidRPr="003E6DD3">
        <w:rPr>
          <w:rFonts w:ascii="Poppins" w:hAnsi="Poppins" w:cs="Poppins"/>
          <w:b/>
          <w:bCs/>
          <w:noProof/>
        </w:rPr>
        <w:t>Etapas que você deve seguir</w:t>
      </w:r>
    </w:p>
    <w:p w14:paraId="7168314B" w14:textId="6F75759A" w:rsidR="003E6DD3" w:rsidRPr="003E6DD3" w:rsidRDefault="003E6DD3" w:rsidP="00DF2323">
      <w:pPr>
        <w:spacing w:line="360" w:lineRule="auto"/>
        <w:rPr>
          <w:rFonts w:ascii="Poppins" w:hAnsi="Poppins" w:cs="Poppins"/>
          <w:b/>
          <w:bCs/>
          <w:noProof/>
        </w:rPr>
      </w:pPr>
      <w:r w:rsidRPr="003E6DD3">
        <w:rPr>
          <w:rFonts w:ascii="Poppins" w:hAnsi="Poppins" w:cs="Poppins"/>
          <w:b/>
          <w:bCs/>
          <w:noProof/>
        </w:rPr>
        <w:t>Etapa 1 — Entendendo o problema</w:t>
      </w:r>
    </w:p>
    <w:p w14:paraId="453806C7" w14:textId="77777777" w:rsidR="003E6DD3" w:rsidRPr="003E6DD3" w:rsidRDefault="003E6DD3" w:rsidP="00DF2323">
      <w:pPr>
        <w:spacing w:line="360" w:lineRule="auto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>Explique:</w:t>
      </w:r>
    </w:p>
    <w:p w14:paraId="46F207B6" w14:textId="107002AA" w:rsidR="009A2104" w:rsidRDefault="003E6DD3" w:rsidP="009A2104">
      <w:pPr>
        <w:pStyle w:val="PargrafodaLista"/>
        <w:numPr>
          <w:ilvl w:val="0"/>
          <w:numId w:val="14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o que significa divergência de código</w:t>
      </w:r>
      <w:r w:rsidR="009A2104">
        <w:rPr>
          <w:rFonts w:ascii="Poppins" w:hAnsi="Poppins" w:cs="Poppins"/>
          <w:noProof/>
        </w:rPr>
        <w:t>;</w:t>
      </w:r>
    </w:p>
    <w:p w14:paraId="3990DB9E" w14:textId="3422DD45" w:rsidR="009A2104" w:rsidRDefault="003E6DD3" w:rsidP="009A2104">
      <w:pPr>
        <w:pStyle w:val="PargrafodaLista"/>
        <w:numPr>
          <w:ilvl w:val="0"/>
          <w:numId w:val="14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por que branches longos aumentam conflitos</w:t>
      </w:r>
      <w:r w:rsidR="009A2104">
        <w:rPr>
          <w:rFonts w:ascii="Poppins" w:hAnsi="Poppins" w:cs="Poppins"/>
          <w:noProof/>
        </w:rPr>
        <w:t>;</w:t>
      </w:r>
    </w:p>
    <w:p w14:paraId="3429C1B1" w14:textId="388F6BAB" w:rsidR="003E6DD3" w:rsidRPr="009A2104" w:rsidRDefault="003E6DD3" w:rsidP="009A2104">
      <w:pPr>
        <w:pStyle w:val="PargrafodaLista"/>
        <w:numPr>
          <w:ilvl w:val="0"/>
          <w:numId w:val="14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quais riscos isso traz para o projeto</w:t>
      </w:r>
      <w:r w:rsidR="009A2104">
        <w:rPr>
          <w:rFonts w:ascii="Poppins" w:hAnsi="Poppins" w:cs="Poppins"/>
          <w:noProof/>
        </w:rPr>
        <w:t>.</w:t>
      </w:r>
    </w:p>
    <w:p w14:paraId="1AAECC2A" w14:textId="77777777" w:rsidR="003E6DD3" w:rsidRDefault="003E6DD3" w:rsidP="00DF2323">
      <w:pPr>
        <w:spacing w:line="360" w:lineRule="auto"/>
        <w:rPr>
          <w:rFonts w:ascii="Poppins" w:hAnsi="Poppins" w:cs="Poppins"/>
          <w:b/>
          <w:bCs/>
          <w:noProof/>
        </w:rPr>
      </w:pPr>
    </w:p>
    <w:p w14:paraId="18C5D5AA" w14:textId="3C6765C4" w:rsidR="003E6DD3" w:rsidRPr="003E6DD3" w:rsidRDefault="003E6DD3" w:rsidP="00DF2323">
      <w:pPr>
        <w:spacing w:line="360" w:lineRule="auto"/>
        <w:rPr>
          <w:rFonts w:ascii="Poppins" w:hAnsi="Poppins" w:cs="Poppins"/>
          <w:b/>
          <w:bCs/>
          <w:noProof/>
        </w:rPr>
      </w:pPr>
      <w:r w:rsidRPr="003E6DD3">
        <w:rPr>
          <w:rFonts w:ascii="Poppins" w:hAnsi="Poppins" w:cs="Poppins"/>
          <w:b/>
          <w:bCs/>
          <w:noProof/>
        </w:rPr>
        <w:t xml:space="preserve">Etapa 2 — Conceito de </w:t>
      </w:r>
      <w:r w:rsidRPr="00ED4D08">
        <w:rPr>
          <w:rFonts w:ascii="Poppins" w:hAnsi="Poppins" w:cs="Poppins"/>
          <w:b/>
          <w:bCs/>
          <w:i/>
          <w:iCs/>
          <w:noProof/>
        </w:rPr>
        <w:t>Trunk-Based Development</w:t>
      </w:r>
    </w:p>
    <w:p w14:paraId="78A2A59C" w14:textId="77777777" w:rsidR="003E6DD3" w:rsidRPr="003E6DD3" w:rsidRDefault="003E6DD3" w:rsidP="00DF2323">
      <w:pPr>
        <w:spacing w:line="360" w:lineRule="auto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>Descreva:</w:t>
      </w:r>
    </w:p>
    <w:p w14:paraId="55D37FE6" w14:textId="77777777" w:rsidR="009A2104" w:rsidRDefault="003E6DD3" w:rsidP="009A2104">
      <w:pPr>
        <w:pStyle w:val="PargrafodaLista"/>
        <w:numPr>
          <w:ilvl w:val="0"/>
          <w:numId w:val="15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 xml:space="preserve">o que é o </w:t>
      </w:r>
      <w:r w:rsidRPr="00ED4D08">
        <w:rPr>
          <w:rFonts w:ascii="Poppins" w:hAnsi="Poppins" w:cs="Poppins"/>
          <w:i/>
          <w:iCs/>
          <w:noProof/>
        </w:rPr>
        <w:t>trunk</w:t>
      </w:r>
      <w:r w:rsidRPr="009A2104">
        <w:rPr>
          <w:rFonts w:ascii="Poppins" w:hAnsi="Poppins" w:cs="Poppins"/>
          <w:noProof/>
        </w:rPr>
        <w:t xml:space="preserve"> (branch principal)</w:t>
      </w:r>
      <w:r w:rsidR="009A2104">
        <w:rPr>
          <w:rFonts w:ascii="Poppins" w:hAnsi="Poppins" w:cs="Poppins"/>
          <w:noProof/>
        </w:rPr>
        <w:t>;</w:t>
      </w:r>
    </w:p>
    <w:p w14:paraId="5AB47BEB" w14:textId="5902BF76" w:rsidR="009A2104" w:rsidRDefault="003E6DD3" w:rsidP="009A2104">
      <w:pPr>
        <w:pStyle w:val="PargrafodaLista"/>
        <w:numPr>
          <w:ilvl w:val="0"/>
          <w:numId w:val="15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como a equipe trabalha próxima a ele</w:t>
      </w:r>
      <w:r w:rsidR="009A2104">
        <w:rPr>
          <w:rFonts w:ascii="Poppins" w:hAnsi="Poppins" w:cs="Poppins"/>
          <w:noProof/>
        </w:rPr>
        <w:t>;</w:t>
      </w:r>
    </w:p>
    <w:p w14:paraId="7A57E096" w14:textId="0A0804E0" w:rsidR="003E6DD3" w:rsidRPr="009A2104" w:rsidRDefault="003E6DD3" w:rsidP="00DF2323">
      <w:pPr>
        <w:pStyle w:val="PargrafodaLista"/>
        <w:numPr>
          <w:ilvl w:val="0"/>
          <w:numId w:val="15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por que integrações frequentes reduzem problemas</w:t>
      </w:r>
      <w:r w:rsidR="009A2104">
        <w:rPr>
          <w:rFonts w:ascii="Poppins" w:hAnsi="Poppins" w:cs="Poppins"/>
          <w:noProof/>
        </w:rPr>
        <w:t>.</w:t>
      </w:r>
      <w:r w:rsidR="009A2104">
        <w:rPr>
          <w:rFonts w:ascii="Poppins" w:hAnsi="Poppins" w:cs="Poppins"/>
          <w:noProof/>
        </w:rPr>
        <w:br/>
      </w:r>
    </w:p>
    <w:p w14:paraId="184FDDC5" w14:textId="77777777" w:rsidR="003E6DD3" w:rsidRPr="003E6DD3" w:rsidRDefault="003E6DD3" w:rsidP="00DF2323">
      <w:pPr>
        <w:spacing w:line="360" w:lineRule="auto"/>
        <w:rPr>
          <w:rFonts w:ascii="Poppins" w:hAnsi="Poppins" w:cs="Poppins"/>
          <w:b/>
          <w:bCs/>
          <w:noProof/>
        </w:rPr>
      </w:pPr>
      <w:r w:rsidRPr="003E6DD3">
        <w:rPr>
          <w:rFonts w:ascii="Poppins" w:hAnsi="Poppins" w:cs="Poppins"/>
          <w:b/>
          <w:bCs/>
          <w:noProof/>
        </w:rPr>
        <w:t>Etapa 3 — Commits curtos</w:t>
      </w:r>
    </w:p>
    <w:p w14:paraId="4AFB8B08" w14:textId="77777777" w:rsidR="003E6DD3" w:rsidRPr="003E6DD3" w:rsidRDefault="003E6DD3" w:rsidP="00DF2323">
      <w:pPr>
        <w:spacing w:line="360" w:lineRule="auto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>Explique:</w:t>
      </w:r>
    </w:p>
    <w:p w14:paraId="2F11A226" w14:textId="013781B6" w:rsidR="003E6DD3" w:rsidRPr="009A2104" w:rsidRDefault="003E6DD3" w:rsidP="009A2104">
      <w:pPr>
        <w:pStyle w:val="PargrafodaLista"/>
        <w:numPr>
          <w:ilvl w:val="0"/>
          <w:numId w:val="16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por que commits pequenos são essenciais</w:t>
      </w:r>
      <w:r w:rsidR="009A2104">
        <w:rPr>
          <w:rFonts w:ascii="Poppins" w:hAnsi="Poppins" w:cs="Poppins"/>
          <w:noProof/>
        </w:rPr>
        <w:t>;</w:t>
      </w:r>
    </w:p>
    <w:p w14:paraId="52866964" w14:textId="4977D3D2" w:rsidR="003E6DD3" w:rsidRPr="009A2104" w:rsidRDefault="003E6DD3" w:rsidP="009A2104">
      <w:pPr>
        <w:pStyle w:val="PargrafodaLista"/>
        <w:numPr>
          <w:ilvl w:val="0"/>
          <w:numId w:val="16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como eles facilitam revisão e correção</w:t>
      </w:r>
      <w:r w:rsidR="009A2104">
        <w:rPr>
          <w:rFonts w:ascii="Poppins" w:hAnsi="Poppins" w:cs="Poppins"/>
          <w:noProof/>
        </w:rPr>
        <w:t>;</w:t>
      </w:r>
    </w:p>
    <w:p w14:paraId="7340DAF4" w14:textId="70AFBFD1" w:rsidR="003E6DD3" w:rsidRPr="009A2104" w:rsidRDefault="003E6DD3" w:rsidP="00DF2323">
      <w:pPr>
        <w:pStyle w:val="PargrafodaLista"/>
        <w:numPr>
          <w:ilvl w:val="0"/>
          <w:numId w:val="16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o que acontece quando commits são grandes demais</w:t>
      </w:r>
      <w:r w:rsidR="009A2104">
        <w:rPr>
          <w:rFonts w:ascii="Poppins" w:hAnsi="Poppins" w:cs="Poppins"/>
          <w:noProof/>
        </w:rPr>
        <w:t>.</w:t>
      </w:r>
      <w:r w:rsidR="009A2104">
        <w:rPr>
          <w:rFonts w:ascii="Poppins" w:hAnsi="Poppins" w:cs="Poppins"/>
          <w:noProof/>
        </w:rPr>
        <w:br/>
      </w:r>
    </w:p>
    <w:p w14:paraId="1A1CC9F7" w14:textId="77777777" w:rsidR="003E6DD3" w:rsidRPr="003E6DD3" w:rsidRDefault="003E6DD3" w:rsidP="00DF2323">
      <w:pPr>
        <w:spacing w:line="360" w:lineRule="auto"/>
        <w:rPr>
          <w:rFonts w:ascii="Poppins" w:hAnsi="Poppins" w:cs="Poppins"/>
          <w:b/>
          <w:bCs/>
          <w:noProof/>
        </w:rPr>
      </w:pPr>
      <w:r w:rsidRPr="003E6DD3">
        <w:rPr>
          <w:rFonts w:ascii="Poppins" w:hAnsi="Poppins" w:cs="Poppins"/>
          <w:b/>
          <w:bCs/>
          <w:noProof/>
        </w:rPr>
        <w:t xml:space="preserve">Etapa 4 — Uso de </w:t>
      </w:r>
      <w:r w:rsidRPr="00ED4D08">
        <w:rPr>
          <w:rFonts w:ascii="Poppins" w:hAnsi="Poppins" w:cs="Poppins"/>
          <w:b/>
          <w:bCs/>
          <w:i/>
          <w:iCs/>
          <w:noProof/>
        </w:rPr>
        <w:t>feature flags</w:t>
      </w:r>
    </w:p>
    <w:p w14:paraId="5D7CBE01" w14:textId="77777777" w:rsidR="003E6DD3" w:rsidRPr="003E6DD3" w:rsidRDefault="003E6DD3" w:rsidP="00DF2323">
      <w:pPr>
        <w:spacing w:line="360" w:lineRule="auto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>Descreva:</w:t>
      </w:r>
    </w:p>
    <w:p w14:paraId="15920BD3" w14:textId="4897C90C" w:rsidR="003E6DD3" w:rsidRPr="009A2104" w:rsidRDefault="003E6DD3" w:rsidP="009A2104">
      <w:pPr>
        <w:pStyle w:val="PargrafodaLista"/>
        <w:numPr>
          <w:ilvl w:val="0"/>
          <w:numId w:val="17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 xml:space="preserve">o que são </w:t>
      </w:r>
      <w:r w:rsidRPr="00ED4D08">
        <w:rPr>
          <w:rFonts w:ascii="Poppins" w:hAnsi="Poppins" w:cs="Poppins"/>
          <w:i/>
          <w:iCs/>
          <w:noProof/>
        </w:rPr>
        <w:t>feature flags</w:t>
      </w:r>
      <w:r w:rsidR="009A2104">
        <w:rPr>
          <w:rFonts w:ascii="Poppins" w:hAnsi="Poppins" w:cs="Poppins"/>
          <w:noProof/>
        </w:rPr>
        <w:t>;</w:t>
      </w:r>
    </w:p>
    <w:p w14:paraId="1EDC60DE" w14:textId="0208A8CE" w:rsidR="003E6DD3" w:rsidRPr="009A2104" w:rsidRDefault="003E6DD3" w:rsidP="009A2104">
      <w:pPr>
        <w:pStyle w:val="PargrafodaLista"/>
        <w:numPr>
          <w:ilvl w:val="0"/>
          <w:numId w:val="17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como permitem integrar código incompleto</w:t>
      </w:r>
      <w:r w:rsidR="009A2104">
        <w:rPr>
          <w:rFonts w:ascii="Poppins" w:hAnsi="Poppins" w:cs="Poppins"/>
          <w:noProof/>
        </w:rPr>
        <w:t>;</w:t>
      </w:r>
    </w:p>
    <w:p w14:paraId="077CD581" w14:textId="215EA8D8" w:rsidR="003E6DD3" w:rsidRPr="009A2104" w:rsidRDefault="003E6DD3" w:rsidP="009A2104">
      <w:pPr>
        <w:pStyle w:val="PargrafodaLista"/>
        <w:numPr>
          <w:ilvl w:val="0"/>
          <w:numId w:val="17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por que aumentam a segurança das entregas</w:t>
      </w:r>
      <w:r w:rsidR="009A2104">
        <w:rPr>
          <w:rFonts w:ascii="Poppins" w:hAnsi="Poppins" w:cs="Poppins"/>
          <w:noProof/>
        </w:rPr>
        <w:t>.</w:t>
      </w:r>
      <w:r w:rsidR="009A2104">
        <w:rPr>
          <w:rFonts w:ascii="Poppins" w:hAnsi="Poppins" w:cs="Poppins"/>
          <w:noProof/>
        </w:rPr>
        <w:br/>
      </w:r>
    </w:p>
    <w:p w14:paraId="2EA963D4" w14:textId="77777777" w:rsidR="003E6DD3" w:rsidRPr="003E6DD3" w:rsidRDefault="003E6DD3" w:rsidP="00DF2323">
      <w:pPr>
        <w:spacing w:line="360" w:lineRule="auto"/>
        <w:rPr>
          <w:rFonts w:ascii="Poppins" w:hAnsi="Poppins" w:cs="Poppins"/>
          <w:b/>
          <w:bCs/>
          <w:noProof/>
        </w:rPr>
      </w:pPr>
      <w:r w:rsidRPr="003E6DD3">
        <w:rPr>
          <w:rFonts w:ascii="Poppins" w:hAnsi="Poppins" w:cs="Poppins"/>
          <w:b/>
          <w:bCs/>
          <w:noProof/>
        </w:rPr>
        <w:t>Etapa 5 — Relação com integração contínua</w:t>
      </w:r>
    </w:p>
    <w:p w14:paraId="33677D21" w14:textId="77777777" w:rsidR="003E6DD3" w:rsidRPr="003E6DD3" w:rsidRDefault="003E6DD3" w:rsidP="00DF2323">
      <w:pPr>
        <w:spacing w:line="360" w:lineRule="auto"/>
        <w:rPr>
          <w:rFonts w:ascii="Poppins" w:hAnsi="Poppins" w:cs="Poppins"/>
          <w:noProof/>
        </w:rPr>
      </w:pPr>
      <w:r w:rsidRPr="003E6DD3">
        <w:rPr>
          <w:rFonts w:ascii="Poppins" w:hAnsi="Poppins" w:cs="Poppins"/>
          <w:noProof/>
        </w:rPr>
        <w:t>Explique:</w:t>
      </w:r>
    </w:p>
    <w:p w14:paraId="24382EE9" w14:textId="3F1931D3" w:rsidR="003E6DD3" w:rsidRPr="009A2104" w:rsidRDefault="003E6DD3" w:rsidP="009A2104">
      <w:pPr>
        <w:pStyle w:val="PargrafodaLista"/>
        <w:numPr>
          <w:ilvl w:val="0"/>
          <w:numId w:val="18"/>
        </w:numPr>
        <w:spacing w:line="360" w:lineRule="auto"/>
        <w:rPr>
          <w:rFonts w:ascii="Poppins" w:hAnsi="Poppins" w:cs="Poppins"/>
          <w:noProof/>
          <w:lang w:val="en-US"/>
        </w:rPr>
      </w:pPr>
      <w:r w:rsidRPr="009A2104">
        <w:rPr>
          <w:rFonts w:ascii="Poppins" w:hAnsi="Poppins" w:cs="Poppins"/>
          <w:noProof/>
          <w:lang w:val="en-US"/>
        </w:rPr>
        <w:t xml:space="preserve">como o </w:t>
      </w:r>
      <w:r w:rsidRPr="00ED4D08">
        <w:rPr>
          <w:rFonts w:ascii="Poppins" w:hAnsi="Poppins" w:cs="Poppins"/>
          <w:i/>
          <w:iCs/>
          <w:noProof/>
          <w:lang w:val="en-US"/>
        </w:rPr>
        <w:t>Trunk-Based Development</w:t>
      </w:r>
      <w:r w:rsidRPr="009A2104">
        <w:rPr>
          <w:rFonts w:ascii="Poppins" w:hAnsi="Poppins" w:cs="Poppins"/>
          <w:noProof/>
          <w:lang w:val="en-US"/>
        </w:rPr>
        <w:t xml:space="preserve"> favorece CI</w:t>
      </w:r>
      <w:r w:rsidR="009A2104">
        <w:rPr>
          <w:rFonts w:ascii="Poppins" w:hAnsi="Poppins" w:cs="Poppins"/>
          <w:noProof/>
          <w:lang w:val="en-US"/>
        </w:rPr>
        <w:t>;</w:t>
      </w:r>
    </w:p>
    <w:p w14:paraId="1A6C64E8" w14:textId="44992EA3" w:rsidR="003E6DD3" w:rsidRPr="009A2104" w:rsidRDefault="003E6DD3" w:rsidP="009A2104">
      <w:pPr>
        <w:pStyle w:val="PargrafodaLista"/>
        <w:numPr>
          <w:ilvl w:val="0"/>
          <w:numId w:val="18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por que o código precisa estar sempre integrável</w:t>
      </w:r>
      <w:r w:rsidR="009A2104">
        <w:rPr>
          <w:rFonts w:ascii="Poppins" w:hAnsi="Poppins" w:cs="Poppins"/>
          <w:noProof/>
        </w:rPr>
        <w:t>;</w:t>
      </w:r>
    </w:p>
    <w:p w14:paraId="4B67DDF7" w14:textId="439F0BE4" w:rsidR="003E6DD3" w:rsidRPr="009A2104" w:rsidRDefault="003E6DD3" w:rsidP="009A2104">
      <w:pPr>
        <w:pStyle w:val="PargrafodaLista"/>
        <w:numPr>
          <w:ilvl w:val="0"/>
          <w:numId w:val="18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benefícios para qualidade e velocidade</w:t>
      </w:r>
      <w:r w:rsidR="009A2104">
        <w:rPr>
          <w:rFonts w:ascii="Poppins" w:hAnsi="Poppins" w:cs="Poppins"/>
          <w:noProof/>
        </w:rPr>
        <w:t>.</w:t>
      </w:r>
    </w:p>
    <w:p w14:paraId="6ABB23B8" w14:textId="67434FD4" w:rsidR="003E6DD3" w:rsidRPr="003E6DD3" w:rsidRDefault="003E6DD3" w:rsidP="00DF2323">
      <w:pPr>
        <w:spacing w:line="360" w:lineRule="auto"/>
        <w:rPr>
          <w:rFonts w:ascii="Poppins" w:hAnsi="Poppins" w:cs="Poppins"/>
          <w:noProof/>
        </w:rPr>
      </w:pPr>
    </w:p>
    <w:p w14:paraId="10B9E7AA" w14:textId="08F28F2A" w:rsidR="003E6DD3" w:rsidRPr="009A2104" w:rsidRDefault="009A2104" w:rsidP="00DF2323">
      <w:pPr>
        <w:spacing w:line="360" w:lineRule="auto"/>
        <w:rPr>
          <w:rFonts w:ascii="Poppins" w:hAnsi="Poppins" w:cs="Poppins"/>
          <w:b/>
          <w:bCs/>
          <w:noProof/>
        </w:rPr>
      </w:pPr>
      <w:r w:rsidRPr="009A2104">
        <w:rPr>
          <w:rFonts w:ascii="Poppins" w:hAnsi="Poppins" w:cs="Poppins"/>
          <w:noProof/>
        </w:rPr>
        <w:t>Realize um c</w:t>
      </w:r>
      <w:r w:rsidR="003E6DD3" w:rsidRPr="009A2104">
        <w:rPr>
          <w:rFonts w:ascii="Poppins" w:hAnsi="Poppins" w:cs="Poppins"/>
          <w:noProof/>
        </w:rPr>
        <w:t>hecklist antes de entregar</w:t>
      </w:r>
      <w:r w:rsidRPr="009A2104">
        <w:rPr>
          <w:rFonts w:ascii="Poppins" w:hAnsi="Poppins" w:cs="Poppins"/>
          <w:noProof/>
        </w:rPr>
        <w:t>, v</w:t>
      </w:r>
      <w:r w:rsidR="003E6DD3" w:rsidRPr="009A2104">
        <w:rPr>
          <w:rFonts w:ascii="Poppins" w:hAnsi="Poppins" w:cs="Poppins"/>
          <w:noProof/>
        </w:rPr>
        <w:t>erifi</w:t>
      </w:r>
      <w:r w:rsidRPr="009A2104">
        <w:rPr>
          <w:rFonts w:ascii="Poppins" w:hAnsi="Poppins" w:cs="Poppins"/>
          <w:noProof/>
        </w:rPr>
        <w:t>cando</w:t>
      </w:r>
      <w:r w:rsidR="003E6DD3" w:rsidRPr="003E6DD3">
        <w:rPr>
          <w:rFonts w:ascii="Poppins" w:hAnsi="Poppins" w:cs="Poppins"/>
          <w:noProof/>
        </w:rPr>
        <w:t xml:space="preserve"> se o registro:</w:t>
      </w:r>
    </w:p>
    <w:p w14:paraId="46F924BF" w14:textId="5C6AFEEB" w:rsidR="003E6DD3" w:rsidRPr="009A2104" w:rsidRDefault="003E6DD3" w:rsidP="009A2104">
      <w:pPr>
        <w:pStyle w:val="PargrafodaLista"/>
        <w:numPr>
          <w:ilvl w:val="0"/>
          <w:numId w:val="19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explica claramente o problema da divergência</w:t>
      </w:r>
      <w:r w:rsidR="009A2104" w:rsidRPr="009A2104">
        <w:rPr>
          <w:rFonts w:ascii="Poppins" w:hAnsi="Poppins" w:cs="Poppins"/>
          <w:noProof/>
        </w:rPr>
        <w:t>;</w:t>
      </w:r>
    </w:p>
    <w:p w14:paraId="5F0391DF" w14:textId="4797FA27" w:rsidR="003E6DD3" w:rsidRPr="009A2104" w:rsidRDefault="003E6DD3" w:rsidP="009A2104">
      <w:pPr>
        <w:pStyle w:val="PargrafodaLista"/>
        <w:numPr>
          <w:ilvl w:val="0"/>
          <w:numId w:val="19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 xml:space="preserve">descreve corretamente o </w:t>
      </w:r>
      <w:r w:rsidRPr="00ED4D08">
        <w:rPr>
          <w:rFonts w:ascii="Poppins" w:hAnsi="Poppins" w:cs="Poppins"/>
          <w:i/>
          <w:iCs/>
          <w:noProof/>
        </w:rPr>
        <w:t>Trunk-Based Development</w:t>
      </w:r>
      <w:r w:rsidR="009A2104" w:rsidRPr="009A2104">
        <w:rPr>
          <w:rFonts w:ascii="Poppins" w:hAnsi="Poppins" w:cs="Poppins"/>
          <w:noProof/>
        </w:rPr>
        <w:t>;</w:t>
      </w:r>
    </w:p>
    <w:p w14:paraId="26FFF3BA" w14:textId="2C647938" w:rsidR="003E6DD3" w:rsidRPr="009A2104" w:rsidRDefault="003E6DD3" w:rsidP="009A2104">
      <w:pPr>
        <w:pStyle w:val="PargrafodaLista"/>
        <w:numPr>
          <w:ilvl w:val="0"/>
          <w:numId w:val="12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 xml:space="preserve">relaciona commits curtos e </w:t>
      </w:r>
      <w:r w:rsidRPr="00ED4D08">
        <w:rPr>
          <w:rFonts w:ascii="Poppins" w:hAnsi="Poppins" w:cs="Poppins"/>
          <w:i/>
          <w:iCs/>
          <w:noProof/>
        </w:rPr>
        <w:t>feature flags</w:t>
      </w:r>
      <w:r w:rsidR="009A2104" w:rsidRPr="009A2104">
        <w:rPr>
          <w:rFonts w:ascii="Poppins" w:hAnsi="Poppins" w:cs="Poppins"/>
          <w:noProof/>
        </w:rPr>
        <w:t>;</w:t>
      </w:r>
    </w:p>
    <w:p w14:paraId="4435E6A2" w14:textId="258B2506" w:rsidR="003E6DD3" w:rsidRPr="009A2104" w:rsidRDefault="003E6DD3" w:rsidP="009A2104">
      <w:pPr>
        <w:pStyle w:val="PargrafodaLista"/>
        <w:numPr>
          <w:ilvl w:val="0"/>
          <w:numId w:val="12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usa exemplos coerentes</w:t>
      </w:r>
      <w:r w:rsidR="009A2104" w:rsidRPr="009A2104">
        <w:rPr>
          <w:rFonts w:ascii="Poppins" w:hAnsi="Poppins" w:cs="Poppins"/>
          <w:noProof/>
        </w:rPr>
        <w:t>;</w:t>
      </w:r>
    </w:p>
    <w:p w14:paraId="62DDBA4D" w14:textId="66181C30" w:rsidR="003E6DD3" w:rsidRPr="009A2104" w:rsidRDefault="003E6DD3" w:rsidP="009A2104">
      <w:pPr>
        <w:pStyle w:val="PargrafodaLista"/>
        <w:numPr>
          <w:ilvl w:val="0"/>
          <w:numId w:val="12"/>
        </w:numPr>
        <w:spacing w:line="360" w:lineRule="auto"/>
        <w:rPr>
          <w:rFonts w:ascii="Poppins" w:hAnsi="Poppins" w:cs="Poppins"/>
          <w:noProof/>
        </w:rPr>
      </w:pPr>
      <w:r w:rsidRPr="009A2104">
        <w:rPr>
          <w:rFonts w:ascii="Poppins" w:hAnsi="Poppins" w:cs="Poppins"/>
          <w:noProof/>
        </w:rPr>
        <w:t>apresenta ideias organizadas</w:t>
      </w:r>
      <w:r w:rsidR="009A2104" w:rsidRPr="009A2104">
        <w:rPr>
          <w:rFonts w:ascii="Poppins" w:hAnsi="Poppins" w:cs="Poppins"/>
          <w:noProof/>
        </w:rPr>
        <w:t>.</w:t>
      </w:r>
    </w:p>
    <w:p w14:paraId="11AEEA30" w14:textId="77777777" w:rsidR="005A5A09" w:rsidRDefault="005A5A09" w:rsidP="00DF2323">
      <w:pPr>
        <w:spacing w:line="360" w:lineRule="auto"/>
        <w:rPr>
          <w:rFonts w:ascii="Poppins" w:eastAsia="Arial Unicode MS" w:hAnsi="Poppins" w:cs="Poppins"/>
        </w:rPr>
      </w:pPr>
    </w:p>
    <w:p w14:paraId="0DFC8909" w14:textId="73694A25" w:rsidR="009A2104" w:rsidRPr="003E6DD3" w:rsidRDefault="009A2104" w:rsidP="00DF2323">
      <w:pPr>
        <w:spacing w:line="360" w:lineRule="auto"/>
        <w:rPr>
          <w:rFonts w:ascii="Poppins" w:eastAsia="Arial Unicode MS" w:hAnsi="Poppins" w:cs="Poppins"/>
        </w:rPr>
      </w:pPr>
      <w:r>
        <w:rPr>
          <w:rFonts w:ascii="Poppins" w:eastAsia="Arial Unicode MS" w:hAnsi="Poppins" w:cs="Poppins"/>
        </w:rPr>
        <w:t xml:space="preserve">Ao finalizar a elaboração do documento de texto, salve e envie através do AVA (Ambiente Virtual de Aprendizagem) para registro da atividade. </w:t>
      </w:r>
    </w:p>
    <w:sectPr w:rsidR="009A2104" w:rsidRPr="003E6DD3" w:rsidSect="00553CA2">
      <w:headerReference w:type="default" r:id="rId10"/>
      <w:footerReference w:type="even" r:id="rId11"/>
      <w:footerReference w:type="default" r:id="rId12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6D0A9" w14:textId="77777777" w:rsidR="00E77F39" w:rsidRDefault="00E77F39">
      <w:r>
        <w:separator/>
      </w:r>
    </w:p>
  </w:endnote>
  <w:endnote w:type="continuationSeparator" w:id="0">
    <w:p w14:paraId="119BAA22" w14:textId="77777777" w:rsidR="00E77F39" w:rsidRDefault="00E77F39">
      <w:r>
        <w:continuationSeparator/>
      </w:r>
    </w:p>
  </w:endnote>
  <w:endnote w:type="continuationNotice" w:id="1">
    <w:p w14:paraId="2BDE7FE9" w14:textId="77777777" w:rsidR="00E77F39" w:rsidRDefault="00E77F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15CF49B0" w14:textId="1C50C3C5" w:rsidR="00814897" w:rsidRPr="00814897" w:rsidRDefault="00814897" w:rsidP="00814897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 w:rsidRPr="00814897">
              <w:rPr>
                <w:rFonts w:ascii="Poppins" w:hAnsi="Poppins" w:cs="Poppins"/>
                <w:sz w:val="20"/>
                <w:szCs w:val="20"/>
              </w:rPr>
              <w:t>[</w:t>
            </w:r>
            <w:r w:rsidR="009A2104" w:rsidRPr="00814897">
              <w:rPr>
                <w:rFonts w:ascii="Poppins" w:hAnsi="Poppins" w:cs="Poppins"/>
                <w:sz w:val="20"/>
                <w:szCs w:val="20"/>
              </w:rPr>
              <w:t xml:space="preserve">TÉCNICO EM DESENVOLVIMENTO DE </w:t>
            </w:r>
            <w:proofErr w:type="gramStart"/>
            <w:r w:rsidR="00171173" w:rsidRPr="00814897">
              <w:rPr>
                <w:rFonts w:ascii="Poppins" w:hAnsi="Poppins" w:cs="Poppins"/>
                <w:sz w:val="20"/>
                <w:szCs w:val="20"/>
              </w:rPr>
              <w:t xml:space="preserve">SISTEMAS]  </w:t>
            </w:r>
            <w:r w:rsidRPr="00814897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gramEnd"/>
            <w:r w:rsidRPr="00814897">
              <w:rPr>
                <w:rFonts w:ascii="Poppins" w:hAnsi="Poppins" w:cs="Poppins"/>
                <w:sz w:val="20"/>
                <w:szCs w:val="20"/>
              </w:rPr>
              <w:t xml:space="preserve">         </w:t>
            </w:r>
            <w:proofErr w:type="gramStart"/>
            <w:r w:rsidRPr="00814897">
              <w:rPr>
                <w:rFonts w:ascii="Poppins" w:hAnsi="Poppins" w:cs="Poppins"/>
                <w:sz w:val="20"/>
                <w:szCs w:val="20"/>
              </w:rPr>
              <w:t xml:space="preserve">   [</w:t>
            </w:r>
            <w:proofErr w:type="gramEnd"/>
            <w:r w:rsidRPr="00814897">
              <w:rPr>
                <w:rFonts w:ascii="Poppins" w:hAnsi="Poppins" w:cs="Poppins"/>
                <w:sz w:val="20"/>
                <w:szCs w:val="20"/>
              </w:rPr>
              <w:t xml:space="preserve">UNIDADE </w:t>
            </w:r>
            <w:r>
              <w:rPr>
                <w:rFonts w:ascii="Poppins" w:hAnsi="Poppins" w:cs="Poppins"/>
                <w:sz w:val="20"/>
                <w:szCs w:val="20"/>
              </w:rPr>
              <w:t>5</w:t>
            </w:r>
            <w:r w:rsidRPr="00814897">
              <w:rPr>
                <w:rFonts w:ascii="Poppins" w:hAnsi="Poppins" w:cs="Poppins"/>
                <w:sz w:val="20"/>
                <w:szCs w:val="20"/>
              </w:rPr>
              <w:t xml:space="preserve">]           </w:t>
            </w:r>
            <w:proofErr w:type="gramStart"/>
            <w:r w:rsidRPr="00814897">
              <w:rPr>
                <w:rFonts w:ascii="Poppins" w:hAnsi="Poppins" w:cs="Poppins"/>
                <w:sz w:val="20"/>
                <w:szCs w:val="20"/>
              </w:rPr>
              <w:t xml:space="preserve">   [</w:t>
            </w:r>
            <w:proofErr w:type="gramEnd"/>
            <w:r w:rsidRPr="00814897">
              <w:rPr>
                <w:rFonts w:ascii="Poppins" w:hAnsi="Poppins" w:cs="Poppins"/>
                <w:sz w:val="20"/>
                <w:szCs w:val="20"/>
              </w:rPr>
              <w:t xml:space="preserve">COMPONENTE </w:t>
            </w:r>
            <w:r>
              <w:rPr>
                <w:rFonts w:ascii="Poppins" w:hAnsi="Poppins" w:cs="Poppins"/>
                <w:sz w:val="20"/>
                <w:szCs w:val="20"/>
              </w:rPr>
              <w:t>5</w:t>
            </w:r>
            <w:r w:rsidRPr="00814897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4FE5F" w14:textId="77777777" w:rsidR="00E77F39" w:rsidRDefault="00E77F39">
      <w:r>
        <w:separator/>
      </w:r>
    </w:p>
  </w:footnote>
  <w:footnote w:type="continuationSeparator" w:id="0">
    <w:p w14:paraId="25A6EC08" w14:textId="77777777" w:rsidR="00E77F39" w:rsidRDefault="00E77F39">
      <w:r>
        <w:continuationSeparator/>
      </w:r>
    </w:p>
  </w:footnote>
  <w:footnote w:type="continuationNotice" w:id="1">
    <w:p w14:paraId="60FBCB3C" w14:textId="77777777" w:rsidR="00E77F39" w:rsidRDefault="00E77F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F3E"/>
    <w:multiLevelType w:val="multilevel"/>
    <w:tmpl w:val="30DE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5569"/>
    <w:multiLevelType w:val="hybridMultilevel"/>
    <w:tmpl w:val="B950A0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34E57"/>
    <w:multiLevelType w:val="hybridMultilevel"/>
    <w:tmpl w:val="6660F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3714E"/>
    <w:multiLevelType w:val="hybridMultilevel"/>
    <w:tmpl w:val="23F6E3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34AB4"/>
    <w:multiLevelType w:val="multilevel"/>
    <w:tmpl w:val="427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478BB"/>
    <w:multiLevelType w:val="hybridMultilevel"/>
    <w:tmpl w:val="E5C8B2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31FB6"/>
    <w:multiLevelType w:val="multilevel"/>
    <w:tmpl w:val="6EF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073D5"/>
    <w:multiLevelType w:val="multilevel"/>
    <w:tmpl w:val="F8D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2490D"/>
    <w:multiLevelType w:val="multilevel"/>
    <w:tmpl w:val="8342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558A8"/>
    <w:multiLevelType w:val="multilevel"/>
    <w:tmpl w:val="D5CA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938E7"/>
    <w:multiLevelType w:val="multilevel"/>
    <w:tmpl w:val="6EF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1469C"/>
    <w:multiLevelType w:val="multilevel"/>
    <w:tmpl w:val="FE5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D14853"/>
    <w:multiLevelType w:val="multilevel"/>
    <w:tmpl w:val="930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35441"/>
    <w:multiLevelType w:val="hybridMultilevel"/>
    <w:tmpl w:val="31A85C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B51067"/>
    <w:multiLevelType w:val="hybridMultilevel"/>
    <w:tmpl w:val="EE4C94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E6C3690"/>
    <w:multiLevelType w:val="hybridMultilevel"/>
    <w:tmpl w:val="F0F228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28627">
    <w:abstractNumId w:val="8"/>
  </w:num>
  <w:num w:numId="2" w16cid:durableId="1115713199">
    <w:abstractNumId w:val="10"/>
  </w:num>
  <w:num w:numId="3" w16cid:durableId="1821843517">
    <w:abstractNumId w:val="18"/>
  </w:num>
  <w:num w:numId="4" w16cid:durableId="1682665340">
    <w:abstractNumId w:val="14"/>
  </w:num>
  <w:num w:numId="5" w16cid:durableId="1515586">
    <w:abstractNumId w:val="7"/>
  </w:num>
  <w:num w:numId="6" w16cid:durableId="2122143878">
    <w:abstractNumId w:val="11"/>
  </w:num>
  <w:num w:numId="7" w16cid:durableId="340858945">
    <w:abstractNumId w:val="15"/>
  </w:num>
  <w:num w:numId="8" w16cid:durableId="1941914524">
    <w:abstractNumId w:val="9"/>
  </w:num>
  <w:num w:numId="9" w16cid:durableId="216403815">
    <w:abstractNumId w:val="0"/>
  </w:num>
  <w:num w:numId="10" w16cid:durableId="61415871">
    <w:abstractNumId w:val="4"/>
  </w:num>
  <w:num w:numId="11" w16cid:durableId="836921062">
    <w:abstractNumId w:val="13"/>
  </w:num>
  <w:num w:numId="12" w16cid:durableId="181208320">
    <w:abstractNumId w:val="12"/>
  </w:num>
  <w:num w:numId="13" w16cid:durableId="1305894830">
    <w:abstractNumId w:val="16"/>
  </w:num>
  <w:num w:numId="14" w16cid:durableId="1815831007">
    <w:abstractNumId w:val="17"/>
  </w:num>
  <w:num w:numId="15" w16cid:durableId="823592676">
    <w:abstractNumId w:val="3"/>
  </w:num>
  <w:num w:numId="16" w16cid:durableId="1278374285">
    <w:abstractNumId w:val="19"/>
  </w:num>
  <w:num w:numId="17" w16cid:durableId="1099957685">
    <w:abstractNumId w:val="2"/>
  </w:num>
  <w:num w:numId="18" w16cid:durableId="980839995">
    <w:abstractNumId w:val="1"/>
  </w:num>
  <w:num w:numId="19" w16cid:durableId="167719316">
    <w:abstractNumId w:val="6"/>
  </w:num>
  <w:num w:numId="20" w16cid:durableId="1636830425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6412F"/>
    <w:rsid w:val="00093C5A"/>
    <w:rsid w:val="000A4E65"/>
    <w:rsid w:val="000C6619"/>
    <w:rsid w:val="000F2618"/>
    <w:rsid w:val="000F7DE9"/>
    <w:rsid w:val="00106436"/>
    <w:rsid w:val="00124756"/>
    <w:rsid w:val="00160195"/>
    <w:rsid w:val="00171173"/>
    <w:rsid w:val="00194F05"/>
    <w:rsid w:val="001A2D86"/>
    <w:rsid w:val="001A32C9"/>
    <w:rsid w:val="001A3B4D"/>
    <w:rsid w:val="001C335A"/>
    <w:rsid w:val="001E7BC0"/>
    <w:rsid w:val="001F1C10"/>
    <w:rsid w:val="00224B58"/>
    <w:rsid w:val="002344C7"/>
    <w:rsid w:val="002372B1"/>
    <w:rsid w:val="00252F67"/>
    <w:rsid w:val="00256D8D"/>
    <w:rsid w:val="002632D3"/>
    <w:rsid w:val="00264B6B"/>
    <w:rsid w:val="002A6788"/>
    <w:rsid w:val="002C6EC9"/>
    <w:rsid w:val="002D1A6D"/>
    <w:rsid w:val="002D51E3"/>
    <w:rsid w:val="002E4D26"/>
    <w:rsid w:val="002E6314"/>
    <w:rsid w:val="003009B4"/>
    <w:rsid w:val="003031BD"/>
    <w:rsid w:val="00323658"/>
    <w:rsid w:val="003365AE"/>
    <w:rsid w:val="0036048F"/>
    <w:rsid w:val="00367C72"/>
    <w:rsid w:val="00395BFD"/>
    <w:rsid w:val="003C032E"/>
    <w:rsid w:val="003C7513"/>
    <w:rsid w:val="003D651E"/>
    <w:rsid w:val="003D71CA"/>
    <w:rsid w:val="003E6DD3"/>
    <w:rsid w:val="00417DD6"/>
    <w:rsid w:val="00454835"/>
    <w:rsid w:val="00464B32"/>
    <w:rsid w:val="00491C71"/>
    <w:rsid w:val="004B66A3"/>
    <w:rsid w:val="004E713D"/>
    <w:rsid w:val="005054DE"/>
    <w:rsid w:val="0054497C"/>
    <w:rsid w:val="0054587F"/>
    <w:rsid w:val="005517B2"/>
    <w:rsid w:val="00553CA2"/>
    <w:rsid w:val="00582BD3"/>
    <w:rsid w:val="00585F34"/>
    <w:rsid w:val="00592538"/>
    <w:rsid w:val="005A5A09"/>
    <w:rsid w:val="005E4165"/>
    <w:rsid w:val="005E6372"/>
    <w:rsid w:val="005F74BB"/>
    <w:rsid w:val="0060776C"/>
    <w:rsid w:val="0063273B"/>
    <w:rsid w:val="00676B29"/>
    <w:rsid w:val="006B3AE9"/>
    <w:rsid w:val="006B753C"/>
    <w:rsid w:val="00701F23"/>
    <w:rsid w:val="00716067"/>
    <w:rsid w:val="00730BD1"/>
    <w:rsid w:val="007671B4"/>
    <w:rsid w:val="00773A8C"/>
    <w:rsid w:val="0078262D"/>
    <w:rsid w:val="007B6ABF"/>
    <w:rsid w:val="007D4479"/>
    <w:rsid w:val="00814897"/>
    <w:rsid w:val="00814E58"/>
    <w:rsid w:val="00826619"/>
    <w:rsid w:val="0083474B"/>
    <w:rsid w:val="00841D59"/>
    <w:rsid w:val="00851368"/>
    <w:rsid w:val="008530FC"/>
    <w:rsid w:val="008570FE"/>
    <w:rsid w:val="008925A9"/>
    <w:rsid w:val="008B4C24"/>
    <w:rsid w:val="008F775A"/>
    <w:rsid w:val="0092769D"/>
    <w:rsid w:val="00966015"/>
    <w:rsid w:val="009A2104"/>
    <w:rsid w:val="009B33B6"/>
    <w:rsid w:val="009C411B"/>
    <w:rsid w:val="009D1E9E"/>
    <w:rsid w:val="009E1013"/>
    <w:rsid w:val="00A42432"/>
    <w:rsid w:val="00A47D11"/>
    <w:rsid w:val="00AA60A0"/>
    <w:rsid w:val="00AB44F5"/>
    <w:rsid w:val="00AD78A6"/>
    <w:rsid w:val="00B45591"/>
    <w:rsid w:val="00BA6A76"/>
    <w:rsid w:val="00BB77CA"/>
    <w:rsid w:val="00C12E4A"/>
    <w:rsid w:val="00C42339"/>
    <w:rsid w:val="00C4723D"/>
    <w:rsid w:val="00C5582C"/>
    <w:rsid w:val="00C55D3C"/>
    <w:rsid w:val="00C56BCC"/>
    <w:rsid w:val="00C6070E"/>
    <w:rsid w:val="00C62CE1"/>
    <w:rsid w:val="00CA4523"/>
    <w:rsid w:val="00CC2A45"/>
    <w:rsid w:val="00CF76E4"/>
    <w:rsid w:val="00D03B93"/>
    <w:rsid w:val="00D05B9C"/>
    <w:rsid w:val="00D553AB"/>
    <w:rsid w:val="00D61A8F"/>
    <w:rsid w:val="00D91999"/>
    <w:rsid w:val="00D91A21"/>
    <w:rsid w:val="00D927F6"/>
    <w:rsid w:val="00DD5204"/>
    <w:rsid w:val="00DE0C0D"/>
    <w:rsid w:val="00DF2323"/>
    <w:rsid w:val="00E10D86"/>
    <w:rsid w:val="00E227A8"/>
    <w:rsid w:val="00E25630"/>
    <w:rsid w:val="00E400A6"/>
    <w:rsid w:val="00E634CB"/>
    <w:rsid w:val="00E71901"/>
    <w:rsid w:val="00E73E76"/>
    <w:rsid w:val="00E77AF3"/>
    <w:rsid w:val="00E77F39"/>
    <w:rsid w:val="00E90CED"/>
    <w:rsid w:val="00EA3B37"/>
    <w:rsid w:val="00ED4D08"/>
    <w:rsid w:val="00EF47B1"/>
    <w:rsid w:val="00EF4AFE"/>
    <w:rsid w:val="00F044D7"/>
    <w:rsid w:val="00F472E5"/>
    <w:rsid w:val="00F51FEF"/>
    <w:rsid w:val="00F52AA0"/>
    <w:rsid w:val="00F57059"/>
    <w:rsid w:val="00F656C0"/>
    <w:rsid w:val="00FD1990"/>
    <w:rsid w:val="00FD7F1E"/>
    <w:rsid w:val="00FF3340"/>
    <w:rsid w:val="00FF3ECB"/>
    <w:rsid w:val="3C9CA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4</Pages>
  <Words>466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Cadaval</cp:lastModifiedBy>
  <cp:revision>2</cp:revision>
  <cp:lastPrinted>2006-08-31T06:40:00Z</cp:lastPrinted>
  <dcterms:created xsi:type="dcterms:W3CDTF">2026-04-22T15:48:00Z</dcterms:created>
  <dcterms:modified xsi:type="dcterms:W3CDTF">2026-04-22T15:48:00Z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