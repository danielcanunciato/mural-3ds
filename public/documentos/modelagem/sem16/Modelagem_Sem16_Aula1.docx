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1405F3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1405F3">
        <w:rPr>
          <w:rFonts w:ascii="Poppins" w:hAnsi="Poppins" w:cs="Poppins"/>
          <w:bCs/>
          <w:szCs w:val="32"/>
        </w:rPr>
        <w:t xml:space="preserve">Roteiro de </w:t>
      </w:r>
      <w:r w:rsidR="00E227A8" w:rsidRPr="001405F3">
        <w:rPr>
          <w:rFonts w:ascii="Poppins" w:hAnsi="Poppins" w:cs="Poppins"/>
          <w:bCs/>
          <w:szCs w:val="32"/>
        </w:rPr>
        <w:t xml:space="preserve">Atividade </w:t>
      </w:r>
      <w:r w:rsidRPr="001405F3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1405F3" w:rsidRDefault="00814E58" w:rsidP="00814E58"/>
    <w:p w14:paraId="3859BC60" w14:textId="7A01095D" w:rsidR="00E227A8" w:rsidRPr="001405F3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1405F3">
        <w:rPr>
          <w:rFonts w:ascii="Poppins Light" w:hAnsi="Poppins Light" w:cs="Poppins Light"/>
          <w:b w:val="0"/>
          <w:sz w:val="24"/>
          <w:szCs w:val="24"/>
          <w:u w:val="none"/>
        </w:rPr>
        <w:t>Nome:</w:t>
      </w:r>
      <w:r w:rsidR="00814E58" w:rsidRPr="001405F3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="004E713D" w:rsidRPr="001405F3">
        <w:rPr>
          <w:rFonts w:ascii="Poppins Light" w:hAnsi="Poppins Light" w:cs="Poppins Light"/>
          <w:b w:val="0"/>
          <w:sz w:val="24"/>
          <w:szCs w:val="24"/>
        </w:rPr>
        <w:t xml:space="preserve">                                                                                    </w:t>
      </w:r>
      <w:r w:rsidRPr="001405F3">
        <w:tab/>
      </w:r>
      <w:r w:rsidR="004E713D" w:rsidRPr="001405F3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Pr="001405F3">
        <w:rPr>
          <w:rFonts w:ascii="Poppins Light" w:hAnsi="Poppins Light" w:cs="Poppins Light"/>
          <w:b w:val="0"/>
          <w:sz w:val="24"/>
          <w:szCs w:val="24"/>
          <w:u w:val="none"/>
        </w:rPr>
        <w:t>Turma</w:t>
      </w:r>
      <w:r w:rsidR="004E713D" w:rsidRPr="001405F3">
        <w:rPr>
          <w:rFonts w:ascii="Poppins Light" w:hAnsi="Poppins Light" w:cs="Poppins Light"/>
          <w:b w:val="0"/>
          <w:sz w:val="24"/>
          <w:szCs w:val="24"/>
          <w:u w:val="none"/>
        </w:rPr>
        <w:t xml:space="preserve">: </w:t>
      </w:r>
      <w:r w:rsidR="004E713D" w:rsidRPr="001405F3">
        <w:rPr>
          <w:rFonts w:ascii="Poppins Light" w:hAnsi="Poppins Light" w:cs="Poppins Light"/>
          <w:b w:val="0"/>
          <w:sz w:val="24"/>
          <w:szCs w:val="24"/>
        </w:rPr>
        <w:t xml:space="preserve">                            </w:t>
      </w:r>
      <w:r w:rsidRPr="001405F3">
        <w:rPr>
          <w:rFonts w:ascii="Poppins Light" w:hAnsi="Poppins Light" w:cs="Poppins Light"/>
          <w:b w:val="0"/>
          <w:color w:val="FFFFFF" w:themeColor="background1"/>
          <w:sz w:val="24"/>
          <w:szCs w:val="24"/>
        </w:rPr>
        <w:t>.</w:t>
      </w:r>
    </w:p>
    <w:p w14:paraId="150B4459" w14:textId="77777777" w:rsidR="0060776C" w:rsidRPr="001405F3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4C0FF4AA" w14:textId="2875D32B" w:rsidR="005065D8" w:rsidRPr="001405F3" w:rsidRDefault="0CE5580F" w:rsidP="005065D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1405F3">
        <w:rPr>
          <w:rFonts w:ascii="Poppins" w:hAnsi="Poppins" w:cs="Poppins"/>
          <w:b/>
          <w:bCs/>
          <w:noProof/>
          <w:sz w:val="32"/>
          <w:szCs w:val="32"/>
        </w:rPr>
        <w:t>Atividade: Chaves primárias, chaves estrangeiras e integridade referencial em MySQL</w:t>
      </w:r>
    </w:p>
    <w:p w14:paraId="39E12340" w14:textId="77777777" w:rsidR="005065D8" w:rsidRPr="001405F3" w:rsidRDefault="005065D8" w:rsidP="005065D8">
      <w:pPr>
        <w:rPr>
          <w:rFonts w:ascii="Poppins" w:hAnsi="Poppins" w:cs="Poppins"/>
          <w:b/>
          <w:bCs/>
          <w:noProof/>
        </w:rPr>
      </w:pPr>
    </w:p>
    <w:p w14:paraId="62B5F2D2" w14:textId="77777777" w:rsidR="001446DD" w:rsidRPr="001405F3" w:rsidRDefault="005065D8" w:rsidP="005065D8">
      <w:pPr>
        <w:rPr>
          <w:rFonts w:ascii="Poppins" w:hAnsi="Poppins" w:cs="Poppins"/>
          <w:b/>
          <w:bCs/>
          <w:noProof/>
        </w:rPr>
      </w:pPr>
      <w:r w:rsidRPr="001405F3">
        <w:rPr>
          <w:rFonts w:ascii="Poppins" w:hAnsi="Poppins" w:cs="Poppins"/>
          <w:b/>
          <w:bCs/>
          <w:noProof/>
        </w:rPr>
        <w:t>Contexto</w:t>
      </w:r>
    </w:p>
    <w:p w14:paraId="1B29F307" w14:textId="12D3CEEC" w:rsidR="005065D8" w:rsidRPr="001405F3" w:rsidRDefault="005065D8" w:rsidP="005065D8">
      <w:p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noProof/>
        </w:rPr>
        <w:br/>
      </w:r>
      <w:r w:rsidR="00A46366" w:rsidRPr="001405F3">
        <w:rPr>
          <w:rFonts w:ascii="Poppins" w:hAnsi="Poppins" w:cs="Poppins"/>
          <w:noProof/>
        </w:rPr>
        <w:t>Uma empresa de tecnologia deseja organizar seu banco de dados para gerenciar informações de clientes, pedidos e produtos de maneira eficiente. O objetivo é garantir que o banco de dados mantenha a integridade dos dados, utilizando chaves primárias e estrangeiras para estabelecer relacionamentos entre as tabelas e garantir a integridade referencial.</w:t>
      </w:r>
    </w:p>
    <w:p w14:paraId="36F2C9FC" w14:textId="77777777" w:rsidR="003B4C3F" w:rsidRPr="001405F3" w:rsidRDefault="003B4C3F" w:rsidP="00A46366">
      <w:pPr>
        <w:rPr>
          <w:rFonts w:ascii="Poppins" w:hAnsi="Poppins" w:cs="Poppins"/>
          <w:noProof/>
        </w:rPr>
      </w:pPr>
    </w:p>
    <w:p w14:paraId="3A28620D" w14:textId="34B24AF8" w:rsidR="00A46366" w:rsidRPr="001405F3" w:rsidRDefault="00A46366" w:rsidP="00A46366">
      <w:p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noProof/>
        </w:rPr>
        <w:t>Você foi contratado como desenvolvedor de banco de dados para projetar o seguinte modelo:</w:t>
      </w:r>
    </w:p>
    <w:p w14:paraId="134E1117" w14:textId="77777777" w:rsidR="003A3B84" w:rsidRPr="001405F3" w:rsidRDefault="003A3B84" w:rsidP="00A46366">
      <w:pPr>
        <w:rPr>
          <w:rFonts w:ascii="Poppins" w:hAnsi="Poppins" w:cs="Poppins"/>
          <w:noProof/>
        </w:rPr>
      </w:pPr>
    </w:p>
    <w:p w14:paraId="3A465507" w14:textId="05ABA6B1" w:rsidR="00A46366" w:rsidRPr="001405F3" w:rsidRDefault="00A46366" w:rsidP="0000110D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b/>
          <w:bCs/>
          <w:noProof/>
        </w:rPr>
        <w:t>Tabela clientes</w:t>
      </w:r>
      <w:r w:rsidRPr="0019002F">
        <w:rPr>
          <w:rFonts w:ascii="Poppins" w:hAnsi="Poppins" w:cs="Poppins"/>
          <w:b/>
          <w:bCs/>
          <w:noProof/>
        </w:rPr>
        <w:t>:</w:t>
      </w:r>
      <w:r w:rsidRPr="001405F3">
        <w:rPr>
          <w:rFonts w:ascii="Poppins" w:hAnsi="Poppins" w:cs="Poppins"/>
          <w:noProof/>
        </w:rPr>
        <w:t xml:space="preserve"> </w:t>
      </w:r>
      <w:r w:rsidR="00F01B4E" w:rsidRPr="001405F3">
        <w:rPr>
          <w:rFonts w:ascii="Poppins" w:hAnsi="Poppins" w:cs="Poppins"/>
          <w:noProof/>
        </w:rPr>
        <w:t>a</w:t>
      </w:r>
      <w:r w:rsidRPr="001405F3">
        <w:rPr>
          <w:rFonts w:ascii="Poppins" w:hAnsi="Poppins" w:cs="Poppins"/>
          <w:noProof/>
        </w:rPr>
        <w:t>rmazena os dados dos clientes da empresa.</w:t>
      </w:r>
    </w:p>
    <w:p w14:paraId="3738D23F" w14:textId="77777777" w:rsidR="00A46366" w:rsidRPr="001405F3" w:rsidRDefault="00A46366" w:rsidP="0000110D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b/>
          <w:bCs/>
          <w:noProof/>
        </w:rPr>
        <w:t>ID_cliente</w:t>
      </w:r>
      <w:r w:rsidRPr="001405F3">
        <w:rPr>
          <w:rFonts w:ascii="Poppins" w:hAnsi="Poppins" w:cs="Poppins"/>
          <w:noProof/>
        </w:rPr>
        <w:t xml:space="preserve"> (chave primária)</w:t>
      </w:r>
    </w:p>
    <w:p w14:paraId="19E69986" w14:textId="77777777" w:rsidR="00A46366" w:rsidRPr="001405F3" w:rsidRDefault="00A46366" w:rsidP="0000110D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noProof/>
        </w:rPr>
        <w:t>Nome</w:t>
      </w:r>
    </w:p>
    <w:p w14:paraId="3E9C6CF7" w14:textId="62DC50D9" w:rsidR="00A46366" w:rsidRPr="001405F3" w:rsidRDefault="00A46366" w:rsidP="0000110D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noProof/>
        </w:rPr>
        <w:t>Email</w:t>
      </w:r>
    </w:p>
    <w:p w14:paraId="120D1DEB" w14:textId="77777777" w:rsidR="00A46366" w:rsidRPr="001405F3" w:rsidRDefault="00A46366" w:rsidP="0000110D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noProof/>
        </w:rPr>
        <w:t>Telefone</w:t>
      </w:r>
    </w:p>
    <w:p w14:paraId="5193EDB4" w14:textId="77777777" w:rsidR="003A3B84" w:rsidRPr="001405F3" w:rsidRDefault="003A3B84" w:rsidP="003A3B84">
      <w:pPr>
        <w:rPr>
          <w:rFonts w:ascii="Poppins" w:hAnsi="Poppins" w:cs="Poppins"/>
          <w:noProof/>
        </w:rPr>
      </w:pPr>
    </w:p>
    <w:p w14:paraId="1C418036" w14:textId="252698A3" w:rsidR="00A46366" w:rsidRPr="001405F3" w:rsidRDefault="00A46366" w:rsidP="0000110D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b/>
          <w:bCs/>
          <w:noProof/>
        </w:rPr>
        <w:t>Tabela pedidos</w:t>
      </w:r>
      <w:r w:rsidRPr="0019002F">
        <w:rPr>
          <w:rFonts w:ascii="Poppins" w:hAnsi="Poppins" w:cs="Poppins"/>
          <w:b/>
          <w:bCs/>
          <w:noProof/>
        </w:rPr>
        <w:t>:</w:t>
      </w:r>
      <w:r w:rsidRPr="001405F3">
        <w:rPr>
          <w:rFonts w:ascii="Poppins" w:hAnsi="Poppins" w:cs="Poppins"/>
          <w:noProof/>
        </w:rPr>
        <w:t xml:space="preserve"> </w:t>
      </w:r>
      <w:r w:rsidR="00F01B4E" w:rsidRPr="001405F3">
        <w:rPr>
          <w:rFonts w:ascii="Poppins" w:hAnsi="Poppins" w:cs="Poppins"/>
          <w:noProof/>
        </w:rPr>
        <w:t>a</w:t>
      </w:r>
      <w:r w:rsidRPr="001405F3">
        <w:rPr>
          <w:rFonts w:ascii="Poppins" w:hAnsi="Poppins" w:cs="Poppins"/>
          <w:noProof/>
        </w:rPr>
        <w:t>rmazena os pedidos realizados pelos clientes.</w:t>
      </w:r>
    </w:p>
    <w:p w14:paraId="17E0682B" w14:textId="77777777" w:rsidR="00A46366" w:rsidRPr="001405F3" w:rsidRDefault="00A46366" w:rsidP="0000110D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b/>
          <w:bCs/>
          <w:noProof/>
        </w:rPr>
        <w:t>ID_pedido</w:t>
      </w:r>
      <w:r w:rsidRPr="001405F3">
        <w:rPr>
          <w:rFonts w:ascii="Poppins" w:hAnsi="Poppins" w:cs="Poppins"/>
          <w:noProof/>
        </w:rPr>
        <w:t xml:space="preserve"> (chave primária)</w:t>
      </w:r>
    </w:p>
    <w:p w14:paraId="1708F737" w14:textId="77777777" w:rsidR="00A46366" w:rsidRPr="001405F3" w:rsidRDefault="00A46366" w:rsidP="0000110D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noProof/>
        </w:rPr>
        <w:t>Data_do_pedido</w:t>
      </w:r>
    </w:p>
    <w:p w14:paraId="4E00B84B" w14:textId="77777777" w:rsidR="00A46366" w:rsidRPr="001405F3" w:rsidRDefault="00A46366" w:rsidP="0000110D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noProof/>
        </w:rPr>
        <w:t>Valor_total</w:t>
      </w:r>
    </w:p>
    <w:p w14:paraId="0CAB01BF" w14:textId="3EB7CD36" w:rsidR="00A46366" w:rsidRPr="001405F3" w:rsidRDefault="00A46366" w:rsidP="0000110D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b/>
          <w:bCs/>
          <w:noProof/>
        </w:rPr>
        <w:t>ID_cliente</w:t>
      </w:r>
      <w:r w:rsidRPr="001405F3">
        <w:rPr>
          <w:rFonts w:ascii="Poppins" w:hAnsi="Poppins" w:cs="Poppins"/>
          <w:noProof/>
        </w:rPr>
        <w:t xml:space="preserve"> (chave estrangeira, referenciando a tabela clientes)</w:t>
      </w:r>
    </w:p>
    <w:p w14:paraId="779BA980" w14:textId="77777777" w:rsidR="003A3B84" w:rsidRPr="001405F3" w:rsidRDefault="003A3B84" w:rsidP="003A3B84">
      <w:pPr>
        <w:rPr>
          <w:rFonts w:ascii="Poppins" w:hAnsi="Poppins" w:cs="Poppins"/>
          <w:noProof/>
        </w:rPr>
      </w:pPr>
    </w:p>
    <w:p w14:paraId="176EB077" w14:textId="54BA71DE" w:rsidR="00A46366" w:rsidRPr="001405F3" w:rsidRDefault="00A46366" w:rsidP="0000110D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b/>
          <w:bCs/>
          <w:noProof/>
        </w:rPr>
        <w:t>Tabela produtos</w:t>
      </w:r>
      <w:r w:rsidRPr="0019002F">
        <w:rPr>
          <w:rFonts w:ascii="Poppins" w:hAnsi="Poppins" w:cs="Poppins"/>
          <w:b/>
          <w:bCs/>
          <w:noProof/>
        </w:rPr>
        <w:t>:</w:t>
      </w:r>
      <w:r w:rsidRPr="001405F3">
        <w:rPr>
          <w:rFonts w:ascii="Poppins" w:hAnsi="Poppins" w:cs="Poppins"/>
          <w:noProof/>
        </w:rPr>
        <w:t xml:space="preserve"> </w:t>
      </w:r>
      <w:r w:rsidR="00F01B4E" w:rsidRPr="001405F3">
        <w:rPr>
          <w:rFonts w:ascii="Poppins" w:hAnsi="Poppins" w:cs="Poppins"/>
          <w:noProof/>
        </w:rPr>
        <w:t>a</w:t>
      </w:r>
      <w:r w:rsidRPr="001405F3">
        <w:rPr>
          <w:rFonts w:ascii="Poppins" w:hAnsi="Poppins" w:cs="Poppins"/>
          <w:noProof/>
        </w:rPr>
        <w:t>rmazena os produtos vendidos pela empresa.</w:t>
      </w:r>
    </w:p>
    <w:p w14:paraId="0C7481ED" w14:textId="77777777" w:rsidR="00A46366" w:rsidRPr="001405F3" w:rsidRDefault="00A46366" w:rsidP="0000110D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b/>
          <w:bCs/>
          <w:noProof/>
        </w:rPr>
        <w:t>ID_produto</w:t>
      </w:r>
      <w:r w:rsidRPr="001405F3">
        <w:rPr>
          <w:rFonts w:ascii="Poppins" w:hAnsi="Poppins" w:cs="Poppins"/>
          <w:noProof/>
        </w:rPr>
        <w:t xml:space="preserve"> (chave primária)</w:t>
      </w:r>
    </w:p>
    <w:p w14:paraId="6CA91984" w14:textId="77777777" w:rsidR="00A46366" w:rsidRPr="001405F3" w:rsidRDefault="00A46366" w:rsidP="0000110D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noProof/>
        </w:rPr>
        <w:t>Nome_do_produto</w:t>
      </w:r>
    </w:p>
    <w:p w14:paraId="2E44D48A" w14:textId="77777777" w:rsidR="00A46366" w:rsidRPr="001405F3" w:rsidRDefault="00A46366" w:rsidP="0000110D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noProof/>
        </w:rPr>
        <w:t>Preço</w:t>
      </w:r>
    </w:p>
    <w:p w14:paraId="219A8814" w14:textId="0FAF2486" w:rsidR="00A46366" w:rsidRPr="001405F3" w:rsidRDefault="00A46366" w:rsidP="0000110D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b/>
          <w:bCs/>
          <w:noProof/>
        </w:rPr>
        <w:t>Tabela itens_pedido</w:t>
      </w:r>
      <w:r w:rsidRPr="0019002F">
        <w:rPr>
          <w:rFonts w:ascii="Poppins" w:hAnsi="Poppins" w:cs="Poppins"/>
          <w:b/>
          <w:bCs/>
          <w:noProof/>
        </w:rPr>
        <w:t>:</w:t>
      </w:r>
      <w:r w:rsidRPr="001405F3">
        <w:rPr>
          <w:rFonts w:ascii="Poppins" w:hAnsi="Poppins" w:cs="Poppins"/>
          <w:noProof/>
        </w:rPr>
        <w:t xml:space="preserve"> </w:t>
      </w:r>
      <w:r w:rsidR="00F01B4E" w:rsidRPr="001405F3">
        <w:rPr>
          <w:rFonts w:ascii="Poppins" w:hAnsi="Poppins" w:cs="Poppins"/>
          <w:noProof/>
        </w:rPr>
        <w:t>a</w:t>
      </w:r>
      <w:r w:rsidRPr="001405F3">
        <w:rPr>
          <w:rFonts w:ascii="Poppins" w:hAnsi="Poppins" w:cs="Poppins"/>
          <w:noProof/>
        </w:rPr>
        <w:t>rmazena os itens dentro de cada pedido.</w:t>
      </w:r>
    </w:p>
    <w:p w14:paraId="406327DB" w14:textId="77777777" w:rsidR="00A46366" w:rsidRPr="001405F3" w:rsidRDefault="00A46366" w:rsidP="0000110D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b/>
          <w:bCs/>
          <w:noProof/>
        </w:rPr>
        <w:t>ID_item</w:t>
      </w:r>
      <w:r w:rsidRPr="001405F3">
        <w:rPr>
          <w:rFonts w:ascii="Poppins" w:hAnsi="Poppins" w:cs="Poppins"/>
          <w:noProof/>
        </w:rPr>
        <w:t xml:space="preserve"> (chave primária)</w:t>
      </w:r>
    </w:p>
    <w:p w14:paraId="36FCC610" w14:textId="5332727E" w:rsidR="00A46366" w:rsidRPr="001405F3" w:rsidRDefault="00A46366" w:rsidP="0000110D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b/>
          <w:bCs/>
          <w:noProof/>
        </w:rPr>
        <w:t>ID_pedido</w:t>
      </w:r>
      <w:r w:rsidRPr="001405F3">
        <w:rPr>
          <w:rFonts w:ascii="Poppins" w:hAnsi="Poppins" w:cs="Poppins"/>
          <w:noProof/>
        </w:rPr>
        <w:t xml:space="preserve"> (chave estrangeira, referenciando a tabela pedidos)</w:t>
      </w:r>
    </w:p>
    <w:p w14:paraId="1A4734EC" w14:textId="4BC0CB68" w:rsidR="00A46366" w:rsidRPr="001405F3" w:rsidRDefault="00A46366" w:rsidP="0000110D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b/>
          <w:bCs/>
          <w:noProof/>
        </w:rPr>
        <w:t>ID_produto</w:t>
      </w:r>
      <w:r w:rsidRPr="001405F3">
        <w:rPr>
          <w:rFonts w:ascii="Poppins" w:hAnsi="Poppins" w:cs="Poppins"/>
          <w:noProof/>
        </w:rPr>
        <w:t xml:space="preserve"> (chave estrangeira, referenciando a tabela produtos)</w:t>
      </w:r>
    </w:p>
    <w:p w14:paraId="38C604CC" w14:textId="77777777" w:rsidR="00A46366" w:rsidRPr="001405F3" w:rsidRDefault="0CE5580F" w:rsidP="0000110D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noProof/>
        </w:rPr>
        <w:t>Quantidade</w:t>
      </w:r>
    </w:p>
    <w:p w14:paraId="1A2AF393" w14:textId="4630DDB3" w:rsidR="0CE5580F" w:rsidRPr="001405F3" w:rsidRDefault="0CE5580F" w:rsidP="0CE5580F">
      <w:pPr>
        <w:ind w:left="1440"/>
        <w:rPr>
          <w:rFonts w:ascii="Poppins" w:hAnsi="Poppins" w:cs="Poppins"/>
          <w:noProof/>
        </w:rPr>
      </w:pPr>
    </w:p>
    <w:p w14:paraId="672782B2" w14:textId="041C88DE" w:rsidR="003A3B84" w:rsidRPr="001405F3" w:rsidRDefault="0CE5580F" w:rsidP="003A3B84">
      <w:p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noProof/>
        </w:rPr>
        <w:t>Situação fictícia produzida pela SEDUC-SP.</w:t>
      </w:r>
    </w:p>
    <w:p w14:paraId="3D4959A2" w14:textId="1B200CF4" w:rsidR="0CE5580F" w:rsidRPr="001405F3" w:rsidRDefault="0CE5580F" w:rsidP="0CE5580F">
      <w:pPr>
        <w:rPr>
          <w:rFonts w:ascii="Poppins" w:hAnsi="Poppins" w:cs="Poppins"/>
          <w:noProof/>
        </w:rPr>
      </w:pPr>
    </w:p>
    <w:p w14:paraId="1FB2CF64" w14:textId="71CDD4F5" w:rsidR="00A46366" w:rsidRPr="001405F3" w:rsidRDefault="00A46366" w:rsidP="00A46366">
      <w:pPr>
        <w:rPr>
          <w:rFonts w:ascii="Poppins" w:hAnsi="Poppins" w:cs="Poppins"/>
          <w:b/>
          <w:bCs/>
          <w:noProof/>
        </w:rPr>
      </w:pPr>
      <w:r w:rsidRPr="001405F3">
        <w:rPr>
          <w:rFonts w:ascii="Poppins" w:hAnsi="Poppins" w:cs="Poppins"/>
          <w:b/>
          <w:bCs/>
          <w:noProof/>
        </w:rPr>
        <w:t>Tarefas</w:t>
      </w:r>
    </w:p>
    <w:p w14:paraId="55D5DB62" w14:textId="77777777" w:rsidR="003A3B84" w:rsidRPr="001405F3" w:rsidRDefault="003A3B84" w:rsidP="00A46366">
      <w:pPr>
        <w:rPr>
          <w:rFonts w:ascii="Poppins" w:hAnsi="Poppins" w:cs="Poppins"/>
          <w:noProof/>
        </w:rPr>
      </w:pPr>
    </w:p>
    <w:p w14:paraId="29CAFB88" w14:textId="5EF6B240" w:rsidR="00A46366" w:rsidRPr="001405F3" w:rsidRDefault="00A46366" w:rsidP="0000110D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b/>
          <w:bCs/>
          <w:noProof/>
        </w:rPr>
        <w:t>Criação das tabelas</w:t>
      </w:r>
      <w:r w:rsidRPr="0019002F">
        <w:rPr>
          <w:rFonts w:ascii="Poppins" w:hAnsi="Poppins" w:cs="Poppins"/>
          <w:b/>
          <w:bCs/>
          <w:noProof/>
        </w:rPr>
        <w:t>:</w:t>
      </w:r>
      <w:r w:rsidRPr="001405F3">
        <w:rPr>
          <w:rFonts w:ascii="Poppins" w:hAnsi="Poppins" w:cs="Poppins"/>
          <w:noProof/>
        </w:rPr>
        <w:t xml:space="preserve"> </w:t>
      </w:r>
      <w:r w:rsidR="003A3B84" w:rsidRPr="001405F3">
        <w:rPr>
          <w:rFonts w:ascii="Poppins" w:hAnsi="Poppins" w:cs="Poppins"/>
          <w:noProof/>
        </w:rPr>
        <w:t>e</w:t>
      </w:r>
      <w:r w:rsidRPr="001405F3">
        <w:rPr>
          <w:rFonts w:ascii="Poppins" w:hAnsi="Poppins" w:cs="Poppins"/>
          <w:noProof/>
        </w:rPr>
        <w:t>screva</w:t>
      </w:r>
      <w:r w:rsidR="00D572B7" w:rsidRPr="001405F3">
        <w:rPr>
          <w:rFonts w:ascii="Poppins" w:hAnsi="Poppins" w:cs="Poppins"/>
          <w:noProof/>
        </w:rPr>
        <w:t>m</w:t>
      </w:r>
      <w:r w:rsidRPr="001405F3">
        <w:rPr>
          <w:rFonts w:ascii="Poppins" w:hAnsi="Poppins" w:cs="Poppins"/>
          <w:noProof/>
        </w:rPr>
        <w:t xml:space="preserve"> as instruções SQL para criar as tabelas clientes, pedidos, produtos e itens_pedido, implementando corretamente as chaves primárias e estrangeiras.</w:t>
      </w:r>
    </w:p>
    <w:p w14:paraId="3B371A3E" w14:textId="77777777" w:rsidR="00C27E10" w:rsidRPr="001405F3" w:rsidRDefault="00C27E10" w:rsidP="00C27E10">
      <w:pPr>
        <w:rPr>
          <w:rFonts w:ascii="Poppins" w:hAnsi="Poppins" w:cs="Poppins"/>
          <w:noProof/>
        </w:rPr>
      </w:pPr>
    </w:p>
    <w:p w14:paraId="6B205FD4" w14:textId="5DE87671" w:rsidR="00A46366" w:rsidRPr="001405F3" w:rsidRDefault="00A46366" w:rsidP="0000110D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b/>
          <w:bCs/>
          <w:noProof/>
        </w:rPr>
        <w:t>Integridade referencial</w:t>
      </w:r>
      <w:r w:rsidRPr="0019002F">
        <w:rPr>
          <w:rFonts w:ascii="Poppins" w:hAnsi="Poppins" w:cs="Poppins"/>
          <w:b/>
          <w:bCs/>
          <w:noProof/>
        </w:rPr>
        <w:t>:</w:t>
      </w:r>
      <w:r w:rsidRPr="001405F3">
        <w:rPr>
          <w:rFonts w:ascii="Poppins" w:hAnsi="Poppins" w:cs="Poppins"/>
          <w:noProof/>
        </w:rPr>
        <w:t xml:space="preserve"> </w:t>
      </w:r>
      <w:r w:rsidR="003A3B84" w:rsidRPr="001405F3">
        <w:rPr>
          <w:rFonts w:ascii="Poppins" w:hAnsi="Poppins" w:cs="Poppins"/>
          <w:noProof/>
        </w:rPr>
        <w:t>u</w:t>
      </w:r>
      <w:r w:rsidRPr="001405F3">
        <w:rPr>
          <w:rFonts w:ascii="Poppins" w:hAnsi="Poppins" w:cs="Poppins"/>
          <w:noProof/>
        </w:rPr>
        <w:t>tilize</w:t>
      </w:r>
      <w:r w:rsidR="00D572B7" w:rsidRPr="001405F3">
        <w:rPr>
          <w:rFonts w:ascii="Poppins" w:hAnsi="Poppins" w:cs="Poppins"/>
          <w:noProof/>
        </w:rPr>
        <w:t>m</w:t>
      </w:r>
      <w:r w:rsidRPr="001405F3">
        <w:rPr>
          <w:rFonts w:ascii="Poppins" w:hAnsi="Poppins" w:cs="Poppins"/>
          <w:noProof/>
        </w:rPr>
        <w:t xml:space="preserve"> a cláusula ON DELETE e ON UPDATE para garantir que, ao deletar ou atualizar um cliente ou um produto, o banco de dados mantenha a integridade referencial. Explique como essas cláusulas funcionam no contexto das tabelas criadas.</w:t>
      </w:r>
    </w:p>
    <w:p w14:paraId="4BA8D9D7" w14:textId="77777777" w:rsidR="00C27E10" w:rsidRPr="001405F3" w:rsidRDefault="00C27E10" w:rsidP="00C27E10">
      <w:pPr>
        <w:rPr>
          <w:rFonts w:ascii="Poppins" w:hAnsi="Poppins" w:cs="Poppins"/>
          <w:noProof/>
        </w:rPr>
      </w:pPr>
    </w:p>
    <w:p w14:paraId="54093689" w14:textId="7FE09A2E" w:rsidR="00A46366" w:rsidRPr="001405F3" w:rsidRDefault="00A46366" w:rsidP="0000110D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b/>
          <w:bCs/>
          <w:noProof/>
        </w:rPr>
        <w:t>Inserção de dados</w:t>
      </w:r>
      <w:r w:rsidRPr="0019002F">
        <w:rPr>
          <w:rFonts w:ascii="Poppins" w:hAnsi="Poppins" w:cs="Poppins"/>
          <w:b/>
          <w:bCs/>
          <w:noProof/>
        </w:rPr>
        <w:t>:</w:t>
      </w:r>
      <w:r w:rsidRPr="001405F3">
        <w:rPr>
          <w:rFonts w:ascii="Poppins" w:hAnsi="Poppins" w:cs="Poppins"/>
          <w:noProof/>
        </w:rPr>
        <w:t xml:space="preserve"> </w:t>
      </w:r>
      <w:r w:rsidR="00C91D34" w:rsidRPr="001405F3">
        <w:rPr>
          <w:rFonts w:ascii="Poppins" w:hAnsi="Poppins" w:cs="Poppins"/>
          <w:noProof/>
        </w:rPr>
        <w:t>i</w:t>
      </w:r>
      <w:r w:rsidRPr="001405F3">
        <w:rPr>
          <w:rFonts w:ascii="Poppins" w:hAnsi="Poppins" w:cs="Poppins"/>
          <w:noProof/>
        </w:rPr>
        <w:t>nsira</w:t>
      </w:r>
      <w:r w:rsidR="00D572B7" w:rsidRPr="001405F3">
        <w:rPr>
          <w:rFonts w:ascii="Poppins" w:hAnsi="Poppins" w:cs="Poppins"/>
          <w:noProof/>
        </w:rPr>
        <w:t>m</w:t>
      </w:r>
      <w:r w:rsidRPr="001405F3">
        <w:rPr>
          <w:rFonts w:ascii="Poppins" w:hAnsi="Poppins" w:cs="Poppins"/>
          <w:noProof/>
        </w:rPr>
        <w:t xml:space="preserve"> pelo menos </w:t>
      </w:r>
      <w:r w:rsidR="00F86AD7" w:rsidRPr="001405F3">
        <w:rPr>
          <w:rFonts w:ascii="Poppins" w:hAnsi="Poppins" w:cs="Poppins"/>
          <w:noProof/>
        </w:rPr>
        <w:t xml:space="preserve">três </w:t>
      </w:r>
      <w:r w:rsidRPr="001405F3">
        <w:rPr>
          <w:rFonts w:ascii="Poppins" w:hAnsi="Poppins" w:cs="Poppins"/>
          <w:noProof/>
        </w:rPr>
        <w:t xml:space="preserve">clientes, </w:t>
      </w:r>
      <w:r w:rsidR="00F86AD7" w:rsidRPr="001405F3">
        <w:rPr>
          <w:rFonts w:ascii="Poppins" w:hAnsi="Poppins" w:cs="Poppins"/>
          <w:noProof/>
        </w:rPr>
        <w:t xml:space="preserve">cinco </w:t>
      </w:r>
      <w:r w:rsidRPr="001405F3">
        <w:rPr>
          <w:rFonts w:ascii="Poppins" w:hAnsi="Poppins" w:cs="Poppins"/>
          <w:noProof/>
        </w:rPr>
        <w:t xml:space="preserve">produtos e </w:t>
      </w:r>
      <w:r w:rsidR="00F86AD7" w:rsidRPr="001405F3">
        <w:rPr>
          <w:rFonts w:ascii="Poppins" w:hAnsi="Poppins" w:cs="Poppins"/>
          <w:noProof/>
        </w:rPr>
        <w:t xml:space="preserve">dois </w:t>
      </w:r>
      <w:r w:rsidRPr="001405F3">
        <w:rPr>
          <w:rFonts w:ascii="Poppins" w:hAnsi="Poppins" w:cs="Poppins"/>
          <w:noProof/>
        </w:rPr>
        <w:t>pedidos com itens em cada pedido. Lembre-se de que os pedidos devem estar vinculados aos clientes</w:t>
      </w:r>
      <w:r w:rsidR="00F86AD7" w:rsidRPr="001405F3">
        <w:rPr>
          <w:rFonts w:ascii="Poppins" w:hAnsi="Poppins" w:cs="Poppins"/>
          <w:noProof/>
        </w:rPr>
        <w:t>,</w:t>
      </w:r>
      <w:r w:rsidRPr="001405F3">
        <w:rPr>
          <w:rFonts w:ascii="Poppins" w:hAnsi="Poppins" w:cs="Poppins"/>
          <w:noProof/>
        </w:rPr>
        <w:t xml:space="preserve"> e os itens de cada pedido</w:t>
      </w:r>
      <w:r w:rsidR="00BF6145" w:rsidRPr="001405F3">
        <w:rPr>
          <w:rFonts w:ascii="Poppins" w:hAnsi="Poppins" w:cs="Poppins"/>
          <w:noProof/>
        </w:rPr>
        <w:t>,</w:t>
      </w:r>
      <w:r w:rsidRPr="001405F3">
        <w:rPr>
          <w:rFonts w:ascii="Poppins" w:hAnsi="Poppins" w:cs="Poppins"/>
          <w:noProof/>
        </w:rPr>
        <w:t xml:space="preserve"> aos produtos.</w:t>
      </w:r>
    </w:p>
    <w:p w14:paraId="71BEAD86" w14:textId="77777777" w:rsidR="00C27E10" w:rsidRPr="001405F3" w:rsidRDefault="00C27E10" w:rsidP="00C27E10">
      <w:pPr>
        <w:pStyle w:val="PargrafodaLista"/>
        <w:rPr>
          <w:rFonts w:ascii="Poppins" w:hAnsi="Poppins" w:cs="Poppins"/>
          <w:noProof/>
        </w:rPr>
      </w:pPr>
    </w:p>
    <w:p w14:paraId="007DFC9E" w14:textId="49C5A2C0" w:rsidR="00A46366" w:rsidRPr="001405F3" w:rsidRDefault="00A46366" w:rsidP="0000110D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b/>
          <w:bCs/>
          <w:noProof/>
        </w:rPr>
        <w:t>Consulta de integridade</w:t>
      </w:r>
      <w:r w:rsidRPr="0019002F">
        <w:rPr>
          <w:rFonts w:ascii="Poppins" w:hAnsi="Poppins" w:cs="Poppins"/>
          <w:b/>
          <w:bCs/>
          <w:noProof/>
        </w:rPr>
        <w:t>:</w:t>
      </w:r>
      <w:r w:rsidRPr="001405F3">
        <w:rPr>
          <w:rFonts w:ascii="Poppins" w:hAnsi="Poppins" w:cs="Poppins"/>
          <w:noProof/>
        </w:rPr>
        <w:t xml:space="preserve"> </w:t>
      </w:r>
      <w:r w:rsidR="00C91D34" w:rsidRPr="001405F3">
        <w:rPr>
          <w:rFonts w:ascii="Poppins" w:hAnsi="Poppins" w:cs="Poppins"/>
          <w:noProof/>
        </w:rPr>
        <w:t>e</w:t>
      </w:r>
      <w:r w:rsidRPr="001405F3">
        <w:rPr>
          <w:rFonts w:ascii="Poppins" w:hAnsi="Poppins" w:cs="Poppins"/>
          <w:noProof/>
        </w:rPr>
        <w:t>screva</w:t>
      </w:r>
      <w:r w:rsidR="00D572B7" w:rsidRPr="001405F3">
        <w:rPr>
          <w:rFonts w:ascii="Poppins" w:hAnsi="Poppins" w:cs="Poppins"/>
          <w:noProof/>
        </w:rPr>
        <w:t>m</w:t>
      </w:r>
      <w:r w:rsidRPr="001405F3">
        <w:rPr>
          <w:rFonts w:ascii="Poppins" w:hAnsi="Poppins" w:cs="Poppins"/>
          <w:noProof/>
        </w:rPr>
        <w:t xml:space="preserve"> uma consulta SQL que selecione todos os pedidos, listando o nome do cliente, o nome dos produtos comprados e a quantidade de cada item.</w:t>
      </w:r>
    </w:p>
    <w:p w14:paraId="47A1B429" w14:textId="77777777" w:rsidR="00C27E10" w:rsidRPr="001405F3" w:rsidRDefault="00C27E10" w:rsidP="00C27E10">
      <w:pPr>
        <w:pStyle w:val="PargrafodaLista"/>
        <w:rPr>
          <w:rFonts w:ascii="Poppins" w:hAnsi="Poppins" w:cs="Poppins"/>
          <w:noProof/>
        </w:rPr>
      </w:pPr>
    </w:p>
    <w:p w14:paraId="7C50DA83" w14:textId="6687DD6E" w:rsidR="00A46366" w:rsidRPr="001405F3" w:rsidRDefault="00A46366" w:rsidP="0000110D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b/>
          <w:bCs/>
          <w:noProof/>
        </w:rPr>
        <w:t>Desafio</w:t>
      </w:r>
      <w:r w:rsidRPr="0019002F">
        <w:rPr>
          <w:rFonts w:ascii="Poppins" w:hAnsi="Poppins" w:cs="Poppins"/>
          <w:b/>
          <w:bCs/>
          <w:noProof/>
        </w:rPr>
        <w:t>:</w:t>
      </w:r>
      <w:r w:rsidRPr="001405F3">
        <w:rPr>
          <w:rFonts w:ascii="Poppins" w:hAnsi="Poppins" w:cs="Poppins"/>
          <w:noProof/>
        </w:rPr>
        <w:t xml:space="preserve"> </w:t>
      </w:r>
      <w:r w:rsidR="00C91D34" w:rsidRPr="001405F3">
        <w:rPr>
          <w:rFonts w:ascii="Poppins" w:hAnsi="Poppins" w:cs="Poppins"/>
          <w:noProof/>
        </w:rPr>
        <w:t xml:space="preserve">o </w:t>
      </w:r>
      <w:r w:rsidRPr="001405F3">
        <w:rPr>
          <w:rFonts w:ascii="Poppins" w:hAnsi="Poppins" w:cs="Poppins"/>
          <w:noProof/>
        </w:rPr>
        <w:t xml:space="preserve">que aconteceria se tentássemos deletar um cliente que já </w:t>
      </w:r>
      <w:r w:rsidR="00B00AC1" w:rsidRPr="001405F3">
        <w:rPr>
          <w:rFonts w:ascii="Poppins" w:hAnsi="Poppins" w:cs="Poppins"/>
          <w:noProof/>
        </w:rPr>
        <w:t xml:space="preserve">têm </w:t>
      </w:r>
      <w:r w:rsidRPr="001405F3">
        <w:rPr>
          <w:rFonts w:ascii="Poppins" w:hAnsi="Poppins" w:cs="Poppins"/>
          <w:noProof/>
        </w:rPr>
        <w:t>pedidos registrados no sistema? Qual seria o impacto na integridade referencial? Realize</w:t>
      </w:r>
      <w:r w:rsidR="00A534AD" w:rsidRPr="001405F3">
        <w:rPr>
          <w:rFonts w:ascii="Poppins" w:hAnsi="Poppins" w:cs="Poppins"/>
          <w:noProof/>
        </w:rPr>
        <w:t>m</w:t>
      </w:r>
      <w:r w:rsidRPr="001405F3">
        <w:rPr>
          <w:rFonts w:ascii="Poppins" w:hAnsi="Poppins" w:cs="Poppins"/>
          <w:noProof/>
        </w:rPr>
        <w:t xml:space="preserve"> o teste em SQL e explique o resultado.</w:t>
      </w:r>
    </w:p>
    <w:p w14:paraId="6CF4DA3E" w14:textId="77777777" w:rsidR="00C27E10" w:rsidRPr="001405F3" w:rsidRDefault="00C27E10" w:rsidP="00A46366">
      <w:pPr>
        <w:rPr>
          <w:rFonts w:ascii="Poppins" w:hAnsi="Poppins" w:cs="Poppins"/>
          <w:b/>
          <w:bCs/>
          <w:noProof/>
        </w:rPr>
      </w:pPr>
    </w:p>
    <w:p w14:paraId="44DBDEBC" w14:textId="086565CD" w:rsidR="00A46366" w:rsidRPr="001405F3" w:rsidRDefault="00A46366" w:rsidP="00A46366">
      <w:pPr>
        <w:rPr>
          <w:rFonts w:ascii="Poppins" w:hAnsi="Poppins" w:cs="Poppins"/>
          <w:b/>
          <w:bCs/>
          <w:noProof/>
        </w:rPr>
      </w:pPr>
      <w:r w:rsidRPr="001405F3">
        <w:rPr>
          <w:rFonts w:ascii="Poppins" w:hAnsi="Poppins" w:cs="Poppins"/>
          <w:b/>
          <w:bCs/>
          <w:noProof/>
        </w:rPr>
        <w:t>Dicas</w:t>
      </w:r>
    </w:p>
    <w:p w14:paraId="657D31E9" w14:textId="77777777" w:rsidR="00C27E10" w:rsidRPr="001405F3" w:rsidRDefault="00C27E10" w:rsidP="00A46366">
      <w:pPr>
        <w:rPr>
          <w:rFonts w:ascii="Poppins" w:hAnsi="Poppins" w:cs="Poppins"/>
          <w:noProof/>
        </w:rPr>
      </w:pPr>
    </w:p>
    <w:p w14:paraId="41FC9D27" w14:textId="6A433480" w:rsidR="00A46366" w:rsidRPr="001405F3" w:rsidRDefault="00A46366" w:rsidP="0000110D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noProof/>
        </w:rPr>
        <w:t>As chaves primárias garantem que cada registro</w:t>
      </w:r>
      <w:r w:rsidR="002E4F9A">
        <w:rPr>
          <w:rFonts w:ascii="Poppins" w:hAnsi="Poppins" w:cs="Poppins"/>
          <w:noProof/>
        </w:rPr>
        <w:t>,</w:t>
      </w:r>
      <w:r w:rsidRPr="001405F3">
        <w:rPr>
          <w:rFonts w:ascii="Poppins" w:hAnsi="Poppins" w:cs="Poppins"/>
          <w:noProof/>
        </w:rPr>
        <w:t xml:space="preserve"> em uma tabela</w:t>
      </w:r>
      <w:r w:rsidR="002E4F9A">
        <w:rPr>
          <w:rFonts w:ascii="Poppins" w:hAnsi="Poppins" w:cs="Poppins"/>
          <w:noProof/>
        </w:rPr>
        <w:t>,</w:t>
      </w:r>
      <w:r w:rsidRPr="001405F3">
        <w:rPr>
          <w:rFonts w:ascii="Poppins" w:hAnsi="Poppins" w:cs="Poppins"/>
          <w:noProof/>
        </w:rPr>
        <w:t xml:space="preserve"> seja único.</w:t>
      </w:r>
    </w:p>
    <w:p w14:paraId="1325A641" w14:textId="77777777" w:rsidR="00A46366" w:rsidRPr="001405F3" w:rsidRDefault="00A46366" w:rsidP="0000110D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noProof/>
        </w:rPr>
        <w:t>As chaves estrangeiras permitem relacionar tabelas diferentes e garantem que os dados referenciados sejam consistentes.</w:t>
      </w:r>
    </w:p>
    <w:p w14:paraId="7D696FF7" w14:textId="14721D44" w:rsidR="00F47F24" w:rsidRPr="001405F3" w:rsidRDefault="00A46366" w:rsidP="0000110D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1405F3">
        <w:rPr>
          <w:rFonts w:ascii="Poppins" w:hAnsi="Poppins" w:cs="Poppins"/>
          <w:noProof/>
        </w:rPr>
        <w:t>A integridade referencial é fundamental para evitar inconsistências, como pedidos de clientes inexistentes ou itens de produtos que não estão cadastrados.</w:t>
      </w:r>
    </w:p>
    <w:tbl>
      <w:tblPr>
        <w:tblStyle w:val="TabelacomGrelha"/>
        <w:tblW w:w="0" w:type="auto"/>
        <w:tblInd w:w="-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6A6810" w:rsidRPr="001405F3" w14:paraId="1B33ACAE" w14:textId="77777777" w:rsidTr="033820A6">
        <w:tc>
          <w:tcPr>
            <w:tcW w:w="9747" w:type="dxa"/>
          </w:tcPr>
          <w:p w14:paraId="0BC838B2" w14:textId="77777777" w:rsidR="006A6810" w:rsidRPr="001405F3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A6810" w:rsidRPr="001405F3" w14:paraId="0F296BDF" w14:textId="77777777" w:rsidTr="033820A6">
        <w:tc>
          <w:tcPr>
            <w:tcW w:w="9747" w:type="dxa"/>
          </w:tcPr>
          <w:p w14:paraId="2874428A" w14:textId="77777777" w:rsidR="006A6810" w:rsidRPr="001405F3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A6810" w:rsidRPr="001405F3" w14:paraId="250368A2" w14:textId="77777777" w:rsidTr="033820A6">
        <w:tc>
          <w:tcPr>
            <w:tcW w:w="9747" w:type="dxa"/>
          </w:tcPr>
          <w:p w14:paraId="431C0548" w14:textId="77777777" w:rsidR="006A6810" w:rsidRPr="001405F3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1405F3" w14:paraId="24CA6C22" w14:textId="77777777" w:rsidTr="033820A6">
        <w:tc>
          <w:tcPr>
            <w:tcW w:w="9747" w:type="dxa"/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31"/>
            </w:tblGrid>
            <w:tr w:rsidR="00727F86" w:rsidRPr="001405F3" w14:paraId="48682AB8" w14:textId="77777777" w:rsidTr="006E5240">
              <w:tc>
                <w:tcPr>
                  <w:tcW w:w="9747" w:type="dxa"/>
                </w:tcPr>
                <w:p w14:paraId="14B39502" w14:textId="77777777" w:rsidR="00727F86" w:rsidRPr="001405F3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  <w:tr w:rsidR="00727F86" w:rsidRPr="001405F3" w14:paraId="0ED48AD2" w14:textId="77777777" w:rsidTr="006E5240">
              <w:tc>
                <w:tcPr>
                  <w:tcW w:w="9747" w:type="dxa"/>
                </w:tcPr>
                <w:p w14:paraId="5F3BA923" w14:textId="77777777" w:rsidR="00727F86" w:rsidRPr="001405F3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  <w:tr w:rsidR="00727F86" w:rsidRPr="001405F3" w14:paraId="0CFE2E04" w14:textId="77777777" w:rsidTr="006E5240">
              <w:tc>
                <w:tcPr>
                  <w:tcW w:w="9747" w:type="dxa"/>
                </w:tcPr>
                <w:p w14:paraId="0ADE4B5F" w14:textId="77777777" w:rsidR="00727F86" w:rsidRPr="001405F3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  <w:tr w:rsidR="00727F86" w:rsidRPr="001405F3" w14:paraId="1847D9F1" w14:textId="77777777" w:rsidTr="006E5240">
              <w:tc>
                <w:tcPr>
                  <w:tcW w:w="9747" w:type="dxa"/>
                </w:tcPr>
                <w:p w14:paraId="0E381344" w14:textId="77777777" w:rsidR="00727F86" w:rsidRPr="001405F3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</w:tbl>
          <w:p w14:paraId="0ED1E1A7" w14:textId="77777777" w:rsidR="00727F86" w:rsidRPr="001405F3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1405F3" w14:paraId="7DEE9BFE" w14:textId="77777777" w:rsidTr="033820A6">
        <w:tc>
          <w:tcPr>
            <w:tcW w:w="9747" w:type="dxa"/>
          </w:tcPr>
          <w:p w14:paraId="04A30B21" w14:textId="77777777" w:rsidR="00727F86" w:rsidRPr="001405F3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1405F3" w14:paraId="4053CBBD" w14:textId="77777777" w:rsidTr="033820A6">
        <w:tc>
          <w:tcPr>
            <w:tcW w:w="9747" w:type="dxa"/>
          </w:tcPr>
          <w:p w14:paraId="45E36984" w14:textId="77777777" w:rsidR="00727F86" w:rsidRPr="001405F3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1405F3" w14:paraId="67FBCE0B" w14:textId="77777777" w:rsidTr="033820A6">
        <w:tc>
          <w:tcPr>
            <w:tcW w:w="9747" w:type="dxa"/>
          </w:tcPr>
          <w:p w14:paraId="69BBE2E1" w14:textId="77777777" w:rsidR="00727F86" w:rsidRPr="001405F3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1405F3" w14:paraId="560CCDC8" w14:textId="77777777" w:rsidTr="033820A6">
        <w:tc>
          <w:tcPr>
            <w:tcW w:w="9747" w:type="dxa"/>
          </w:tcPr>
          <w:p w14:paraId="421C62F3" w14:textId="77777777" w:rsidR="00727F86" w:rsidRPr="001405F3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1405F3" w14:paraId="4C56EC43" w14:textId="77777777" w:rsidTr="033820A6">
        <w:tc>
          <w:tcPr>
            <w:tcW w:w="9747" w:type="dxa"/>
          </w:tcPr>
          <w:p w14:paraId="443F52C3" w14:textId="77777777" w:rsidR="00727F86" w:rsidRPr="001405F3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1405F3" w14:paraId="0BFC50C1" w14:textId="77777777" w:rsidTr="033820A6">
        <w:tc>
          <w:tcPr>
            <w:tcW w:w="9747" w:type="dxa"/>
          </w:tcPr>
          <w:p w14:paraId="3DB2B5FC" w14:textId="77777777" w:rsidR="00727F86" w:rsidRPr="001405F3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55C04BA1" w14:textId="77777777" w:rsidR="007E00CC" w:rsidRPr="001405F3" w:rsidRDefault="007E00CC" w:rsidP="007E00CC">
      <w:pPr>
        <w:spacing w:line="276" w:lineRule="auto"/>
        <w:rPr>
          <w:rFonts w:ascii="Poppins Light" w:hAnsi="Poppins Light" w:cs="Poppins Light"/>
          <w:noProof/>
          <w:color w:val="000000" w:themeColor="text1"/>
          <w:sz w:val="16"/>
          <w:szCs w:val="16"/>
        </w:rPr>
      </w:pPr>
    </w:p>
    <w:sectPr w:rsidR="007E00CC" w:rsidRPr="001405F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37FA0" w14:textId="77777777" w:rsidR="00A47E2C" w:rsidRDefault="00A47E2C">
      <w:r>
        <w:separator/>
      </w:r>
    </w:p>
  </w:endnote>
  <w:endnote w:type="continuationSeparator" w:id="0">
    <w:p w14:paraId="3B17AEFD" w14:textId="77777777" w:rsidR="00A47E2C" w:rsidRDefault="00A47E2C">
      <w:r>
        <w:continuationSeparator/>
      </w:r>
    </w:p>
  </w:endnote>
  <w:endnote w:type="continuationNotice" w:id="1">
    <w:p w14:paraId="387A6DD8" w14:textId="77777777" w:rsidR="00A47E2C" w:rsidRDefault="00A47E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2F70FA9B" w14:textId="77777777" w:rsidR="00FE5CF8" w:rsidRDefault="00160195" w:rsidP="00FE5CF8">
            <w:pPr>
              <w:pStyle w:val="Rodap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0BE8C7C6" w14:textId="0546B595" w:rsidR="000F0F08" w:rsidRDefault="009B33B6" w:rsidP="00FE5CF8">
            <w:pPr>
              <w:pStyle w:val="Rodap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U</w:t>
            </w:r>
            <w:r w:rsidR="00642454">
              <w:rPr>
                <w:rFonts w:ascii="Poppins" w:hAnsi="Poppins" w:cs="Poppins"/>
                <w:sz w:val="20"/>
                <w:szCs w:val="20"/>
              </w:rPr>
              <w:t>nidade</w:t>
            </w:r>
            <w:r w:rsidR="00132123">
              <w:rPr>
                <w:rFonts w:ascii="Poppins" w:hAnsi="Poppins" w:cs="Poppins"/>
                <w:sz w:val="20"/>
                <w:szCs w:val="20"/>
              </w:rPr>
              <w:t xml:space="preserve">: </w:t>
            </w:r>
            <w:r w:rsidR="00132123" w:rsidRPr="00132123">
              <w:rPr>
                <w:rFonts w:ascii="Poppins" w:hAnsi="Poppins" w:cs="Poppins"/>
                <w:sz w:val="20"/>
                <w:szCs w:val="20"/>
              </w:rPr>
              <w:t xml:space="preserve">SGBD </w:t>
            </w:r>
            <w:r w:rsidR="004D1731">
              <w:rPr>
                <w:rFonts w:ascii="Poppins" w:hAnsi="Poppins" w:cs="Poppins"/>
                <w:sz w:val="20"/>
                <w:szCs w:val="20"/>
              </w:rPr>
              <w:t>r</w:t>
            </w:r>
            <w:r w:rsidR="00132123" w:rsidRPr="00132123">
              <w:rPr>
                <w:rFonts w:ascii="Poppins" w:hAnsi="Poppins" w:cs="Poppins"/>
                <w:sz w:val="20"/>
                <w:szCs w:val="20"/>
              </w:rPr>
              <w:t>elacional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0F0F08">
              <w:rPr>
                <w:rFonts w:ascii="Poppins" w:hAnsi="Poppins" w:cs="Poppins"/>
                <w:sz w:val="20"/>
                <w:szCs w:val="20"/>
              </w:rPr>
              <w:t xml:space="preserve">                            </w:t>
            </w:r>
          </w:p>
          <w:p w14:paraId="4722E37D" w14:textId="369BA3D4" w:rsidR="00160195" w:rsidRPr="00814E58" w:rsidRDefault="009B33B6" w:rsidP="00FE5CF8">
            <w:pPr>
              <w:pStyle w:val="Rodap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B76E0F">
              <w:rPr>
                <w:rFonts w:ascii="Poppins" w:hAnsi="Poppins" w:cs="Poppins"/>
                <w:sz w:val="20"/>
                <w:szCs w:val="20"/>
              </w:rPr>
              <w:t>C</w:t>
            </w:r>
            <w:r w:rsidR="00642454">
              <w:rPr>
                <w:rFonts w:ascii="Poppins" w:hAnsi="Poppins" w:cs="Poppins"/>
                <w:sz w:val="20"/>
                <w:szCs w:val="20"/>
              </w:rPr>
              <w:t>omponente</w:t>
            </w:r>
            <w:r w:rsidR="0000110D">
              <w:rPr>
                <w:rFonts w:ascii="Poppins" w:hAnsi="Poppins" w:cs="Poppins"/>
                <w:sz w:val="20"/>
                <w:szCs w:val="20"/>
              </w:rPr>
              <w:t xml:space="preserve">: </w:t>
            </w:r>
            <w:r w:rsidR="009E042D" w:rsidRPr="009E042D">
              <w:rPr>
                <w:rFonts w:ascii="Poppins" w:hAnsi="Poppins" w:cs="Poppins"/>
                <w:sz w:val="20"/>
                <w:szCs w:val="20"/>
              </w:rPr>
              <w:t>Modelagem e Desenvolvimento de Banco de 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84F28" w14:textId="77777777" w:rsidR="002A56D7" w:rsidRDefault="002A56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32316" w14:textId="77777777" w:rsidR="00A47E2C" w:rsidRDefault="00A47E2C">
      <w:r>
        <w:separator/>
      </w:r>
    </w:p>
  </w:footnote>
  <w:footnote w:type="continuationSeparator" w:id="0">
    <w:p w14:paraId="67E36CD1" w14:textId="77777777" w:rsidR="00A47E2C" w:rsidRDefault="00A47E2C">
      <w:r>
        <w:continuationSeparator/>
      </w:r>
    </w:p>
  </w:footnote>
  <w:footnote w:type="continuationNotice" w:id="1">
    <w:p w14:paraId="16818941" w14:textId="77777777" w:rsidR="00A47E2C" w:rsidRDefault="00A47E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D3340" w14:textId="77777777" w:rsidR="002A56D7" w:rsidRDefault="002A56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1E03B4D3" w:rsidR="00E227A8" w:rsidRDefault="002A56D7" w:rsidP="00E227A8">
    <w:pPr>
      <w:pStyle w:val="Cabealho"/>
      <w:jc w:val="right"/>
    </w:pPr>
    <w:r>
      <w:rPr>
        <w:noProof/>
      </w:rPr>
      <w:drawing>
        <wp:inline distT="0" distB="0" distL="0" distR="0" wp14:anchorId="0F3CC737" wp14:editId="58E55FB8">
          <wp:extent cx="1440002" cy="651601"/>
          <wp:effectExtent l="0" t="0" r="8255" b="0"/>
          <wp:docPr id="605733714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73371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22334" w14:textId="77777777" w:rsidR="002A56D7" w:rsidRDefault="002A56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32392"/>
    <w:multiLevelType w:val="multilevel"/>
    <w:tmpl w:val="B0BA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D0042"/>
    <w:multiLevelType w:val="multilevel"/>
    <w:tmpl w:val="2A86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0441F"/>
    <w:multiLevelType w:val="multilevel"/>
    <w:tmpl w:val="2DF6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662739">
    <w:abstractNumId w:val="1"/>
  </w:num>
  <w:num w:numId="2" w16cid:durableId="225651728">
    <w:abstractNumId w:val="2"/>
  </w:num>
  <w:num w:numId="3" w16cid:durableId="13900499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110D"/>
    <w:rsid w:val="00002AC0"/>
    <w:rsid w:val="00006376"/>
    <w:rsid w:val="00012647"/>
    <w:rsid w:val="00012A20"/>
    <w:rsid w:val="00016193"/>
    <w:rsid w:val="000278D8"/>
    <w:rsid w:val="00031BF5"/>
    <w:rsid w:val="00087E05"/>
    <w:rsid w:val="00093C5A"/>
    <w:rsid w:val="000A4E65"/>
    <w:rsid w:val="000C023F"/>
    <w:rsid w:val="000C2510"/>
    <w:rsid w:val="000C6619"/>
    <w:rsid w:val="000C6710"/>
    <w:rsid w:val="000D2452"/>
    <w:rsid w:val="000D596E"/>
    <w:rsid w:val="000D61BD"/>
    <w:rsid w:val="000F0F08"/>
    <w:rsid w:val="000F7DE9"/>
    <w:rsid w:val="0011088E"/>
    <w:rsid w:val="00124756"/>
    <w:rsid w:val="00131E78"/>
    <w:rsid w:val="00132123"/>
    <w:rsid w:val="001405F3"/>
    <w:rsid w:val="0014291F"/>
    <w:rsid w:val="001446DD"/>
    <w:rsid w:val="00153919"/>
    <w:rsid w:val="00155322"/>
    <w:rsid w:val="00160195"/>
    <w:rsid w:val="00161B7B"/>
    <w:rsid w:val="0018726C"/>
    <w:rsid w:val="0019002F"/>
    <w:rsid w:val="001904F2"/>
    <w:rsid w:val="001916A7"/>
    <w:rsid w:val="00197C2A"/>
    <w:rsid w:val="001A2D86"/>
    <w:rsid w:val="001A32C9"/>
    <w:rsid w:val="001C335A"/>
    <w:rsid w:val="001E5998"/>
    <w:rsid w:val="001E7BC0"/>
    <w:rsid w:val="001F63E7"/>
    <w:rsid w:val="00206FEB"/>
    <w:rsid w:val="00230E6C"/>
    <w:rsid w:val="002344C7"/>
    <w:rsid w:val="0023450C"/>
    <w:rsid w:val="002372B1"/>
    <w:rsid w:val="00241009"/>
    <w:rsid w:val="00243B70"/>
    <w:rsid w:val="00252F67"/>
    <w:rsid w:val="00256D8D"/>
    <w:rsid w:val="002632D3"/>
    <w:rsid w:val="00264B6B"/>
    <w:rsid w:val="00265DC0"/>
    <w:rsid w:val="00274206"/>
    <w:rsid w:val="00282307"/>
    <w:rsid w:val="0028620F"/>
    <w:rsid w:val="002A56D7"/>
    <w:rsid w:val="002B1E4B"/>
    <w:rsid w:val="002B218F"/>
    <w:rsid w:val="002B24DB"/>
    <w:rsid w:val="002C6EC9"/>
    <w:rsid w:val="002D1A6D"/>
    <w:rsid w:val="002D51E3"/>
    <w:rsid w:val="002D6138"/>
    <w:rsid w:val="002E18AA"/>
    <w:rsid w:val="002E4F9A"/>
    <w:rsid w:val="002E6314"/>
    <w:rsid w:val="003009B4"/>
    <w:rsid w:val="003031BD"/>
    <w:rsid w:val="00310936"/>
    <w:rsid w:val="003365AE"/>
    <w:rsid w:val="00340A52"/>
    <w:rsid w:val="00355DE5"/>
    <w:rsid w:val="00365D80"/>
    <w:rsid w:val="00367A3B"/>
    <w:rsid w:val="00367C72"/>
    <w:rsid w:val="00382FF5"/>
    <w:rsid w:val="00390195"/>
    <w:rsid w:val="003A3B84"/>
    <w:rsid w:val="003B4C3F"/>
    <w:rsid w:val="003C032E"/>
    <w:rsid w:val="003D71CA"/>
    <w:rsid w:val="003E1533"/>
    <w:rsid w:val="00413351"/>
    <w:rsid w:val="00452F49"/>
    <w:rsid w:val="00454835"/>
    <w:rsid w:val="00464B32"/>
    <w:rsid w:val="004852FC"/>
    <w:rsid w:val="004858E8"/>
    <w:rsid w:val="00491C71"/>
    <w:rsid w:val="00493B10"/>
    <w:rsid w:val="004A02FC"/>
    <w:rsid w:val="004B66A3"/>
    <w:rsid w:val="004D0842"/>
    <w:rsid w:val="004D1731"/>
    <w:rsid w:val="004E6BC3"/>
    <w:rsid w:val="004E713D"/>
    <w:rsid w:val="004E73B9"/>
    <w:rsid w:val="005065D8"/>
    <w:rsid w:val="00511142"/>
    <w:rsid w:val="00527D48"/>
    <w:rsid w:val="0054587F"/>
    <w:rsid w:val="0054619B"/>
    <w:rsid w:val="005517B2"/>
    <w:rsid w:val="00585F34"/>
    <w:rsid w:val="005A3886"/>
    <w:rsid w:val="005A5A09"/>
    <w:rsid w:val="005C53D4"/>
    <w:rsid w:val="005D080B"/>
    <w:rsid w:val="005E1E05"/>
    <w:rsid w:val="005E4165"/>
    <w:rsid w:val="005F4B6A"/>
    <w:rsid w:val="005F74BB"/>
    <w:rsid w:val="0060776C"/>
    <w:rsid w:val="0061562C"/>
    <w:rsid w:val="0063273B"/>
    <w:rsid w:val="00642454"/>
    <w:rsid w:val="00646214"/>
    <w:rsid w:val="00650DE6"/>
    <w:rsid w:val="006703F8"/>
    <w:rsid w:val="006761D5"/>
    <w:rsid w:val="00676B29"/>
    <w:rsid w:val="00684F7E"/>
    <w:rsid w:val="00693D72"/>
    <w:rsid w:val="00696811"/>
    <w:rsid w:val="006A0B21"/>
    <w:rsid w:val="006A6810"/>
    <w:rsid w:val="006B3AE9"/>
    <w:rsid w:val="006D04F2"/>
    <w:rsid w:val="006D0CDB"/>
    <w:rsid w:val="006F208B"/>
    <w:rsid w:val="0070021D"/>
    <w:rsid w:val="0070023C"/>
    <w:rsid w:val="007139E5"/>
    <w:rsid w:val="00723D5E"/>
    <w:rsid w:val="0072687F"/>
    <w:rsid w:val="00727F86"/>
    <w:rsid w:val="00734CE7"/>
    <w:rsid w:val="007401C8"/>
    <w:rsid w:val="007671B4"/>
    <w:rsid w:val="00773A8C"/>
    <w:rsid w:val="0078262D"/>
    <w:rsid w:val="00792A6D"/>
    <w:rsid w:val="00796DB8"/>
    <w:rsid w:val="007A3CC9"/>
    <w:rsid w:val="007A7000"/>
    <w:rsid w:val="007B2F8D"/>
    <w:rsid w:val="007B6ABF"/>
    <w:rsid w:val="007C2269"/>
    <w:rsid w:val="007C3C5F"/>
    <w:rsid w:val="007D6D3F"/>
    <w:rsid w:val="007E00CC"/>
    <w:rsid w:val="007F5BF9"/>
    <w:rsid w:val="0080179B"/>
    <w:rsid w:val="00802C5A"/>
    <w:rsid w:val="00814E58"/>
    <w:rsid w:val="008343FE"/>
    <w:rsid w:val="0083474B"/>
    <w:rsid w:val="00841D59"/>
    <w:rsid w:val="00851368"/>
    <w:rsid w:val="0085229C"/>
    <w:rsid w:val="00864EF6"/>
    <w:rsid w:val="00866307"/>
    <w:rsid w:val="008708BF"/>
    <w:rsid w:val="00875DD6"/>
    <w:rsid w:val="00880CA0"/>
    <w:rsid w:val="008925A9"/>
    <w:rsid w:val="00896814"/>
    <w:rsid w:val="00897335"/>
    <w:rsid w:val="008A031A"/>
    <w:rsid w:val="008B1035"/>
    <w:rsid w:val="008B4C24"/>
    <w:rsid w:val="008C6271"/>
    <w:rsid w:val="008F5546"/>
    <w:rsid w:val="008F775A"/>
    <w:rsid w:val="00903BBA"/>
    <w:rsid w:val="00915957"/>
    <w:rsid w:val="009212FB"/>
    <w:rsid w:val="009251FE"/>
    <w:rsid w:val="0092769D"/>
    <w:rsid w:val="00934F66"/>
    <w:rsid w:val="00966015"/>
    <w:rsid w:val="009B33B6"/>
    <w:rsid w:val="009C190E"/>
    <w:rsid w:val="009D50D9"/>
    <w:rsid w:val="009E042D"/>
    <w:rsid w:val="009E4419"/>
    <w:rsid w:val="00A116AB"/>
    <w:rsid w:val="00A15FA7"/>
    <w:rsid w:val="00A26550"/>
    <w:rsid w:val="00A30744"/>
    <w:rsid w:val="00A46366"/>
    <w:rsid w:val="00A47E2C"/>
    <w:rsid w:val="00A534AD"/>
    <w:rsid w:val="00A53F77"/>
    <w:rsid w:val="00A55D43"/>
    <w:rsid w:val="00A72380"/>
    <w:rsid w:val="00A85F55"/>
    <w:rsid w:val="00A941F2"/>
    <w:rsid w:val="00AA60A0"/>
    <w:rsid w:val="00AD78A6"/>
    <w:rsid w:val="00AE2AD1"/>
    <w:rsid w:val="00AF6550"/>
    <w:rsid w:val="00B00AC1"/>
    <w:rsid w:val="00B01C8B"/>
    <w:rsid w:val="00B0799B"/>
    <w:rsid w:val="00B21362"/>
    <w:rsid w:val="00B2167F"/>
    <w:rsid w:val="00B23C91"/>
    <w:rsid w:val="00B31322"/>
    <w:rsid w:val="00B45591"/>
    <w:rsid w:val="00B56649"/>
    <w:rsid w:val="00B742A7"/>
    <w:rsid w:val="00B76E0F"/>
    <w:rsid w:val="00B81614"/>
    <w:rsid w:val="00B83061"/>
    <w:rsid w:val="00B937A3"/>
    <w:rsid w:val="00BA591F"/>
    <w:rsid w:val="00BA6A76"/>
    <w:rsid w:val="00BA7579"/>
    <w:rsid w:val="00BB6AA4"/>
    <w:rsid w:val="00BD14A2"/>
    <w:rsid w:val="00BD69A9"/>
    <w:rsid w:val="00BE565B"/>
    <w:rsid w:val="00BF6145"/>
    <w:rsid w:val="00C007AE"/>
    <w:rsid w:val="00C0507D"/>
    <w:rsid w:val="00C11B3D"/>
    <w:rsid w:val="00C12E4A"/>
    <w:rsid w:val="00C21FFB"/>
    <w:rsid w:val="00C27E10"/>
    <w:rsid w:val="00C35B20"/>
    <w:rsid w:val="00C42339"/>
    <w:rsid w:val="00C441DE"/>
    <w:rsid w:val="00C4723D"/>
    <w:rsid w:val="00C531B6"/>
    <w:rsid w:val="00C6070E"/>
    <w:rsid w:val="00C62CE1"/>
    <w:rsid w:val="00C806EA"/>
    <w:rsid w:val="00C8543F"/>
    <w:rsid w:val="00C857F9"/>
    <w:rsid w:val="00C91D34"/>
    <w:rsid w:val="00C923DC"/>
    <w:rsid w:val="00C96A8D"/>
    <w:rsid w:val="00CA0628"/>
    <w:rsid w:val="00CA4523"/>
    <w:rsid w:val="00CC29DE"/>
    <w:rsid w:val="00CC2A45"/>
    <w:rsid w:val="00CE0746"/>
    <w:rsid w:val="00CE5282"/>
    <w:rsid w:val="00CF76E4"/>
    <w:rsid w:val="00D03B93"/>
    <w:rsid w:val="00D04488"/>
    <w:rsid w:val="00D05B9C"/>
    <w:rsid w:val="00D20676"/>
    <w:rsid w:val="00D20A28"/>
    <w:rsid w:val="00D27938"/>
    <w:rsid w:val="00D32DD1"/>
    <w:rsid w:val="00D430DF"/>
    <w:rsid w:val="00D44249"/>
    <w:rsid w:val="00D44A87"/>
    <w:rsid w:val="00D51D5F"/>
    <w:rsid w:val="00D5463C"/>
    <w:rsid w:val="00D55075"/>
    <w:rsid w:val="00D553AB"/>
    <w:rsid w:val="00D56E09"/>
    <w:rsid w:val="00D572B7"/>
    <w:rsid w:val="00D57968"/>
    <w:rsid w:val="00D61A8F"/>
    <w:rsid w:val="00D77BD8"/>
    <w:rsid w:val="00D86FCC"/>
    <w:rsid w:val="00D9408B"/>
    <w:rsid w:val="00D948D8"/>
    <w:rsid w:val="00DB514F"/>
    <w:rsid w:val="00DD5204"/>
    <w:rsid w:val="00DD54EC"/>
    <w:rsid w:val="00DE0423"/>
    <w:rsid w:val="00DE0C0D"/>
    <w:rsid w:val="00DE328E"/>
    <w:rsid w:val="00DF541C"/>
    <w:rsid w:val="00E10D86"/>
    <w:rsid w:val="00E16974"/>
    <w:rsid w:val="00E227A8"/>
    <w:rsid w:val="00E255E5"/>
    <w:rsid w:val="00E36169"/>
    <w:rsid w:val="00E400A6"/>
    <w:rsid w:val="00E41F1D"/>
    <w:rsid w:val="00E6016A"/>
    <w:rsid w:val="00E7168F"/>
    <w:rsid w:val="00E71901"/>
    <w:rsid w:val="00E73E76"/>
    <w:rsid w:val="00E77AF3"/>
    <w:rsid w:val="00E867AC"/>
    <w:rsid w:val="00EA1F42"/>
    <w:rsid w:val="00EA3B37"/>
    <w:rsid w:val="00EB5DC9"/>
    <w:rsid w:val="00EF47B1"/>
    <w:rsid w:val="00EF4AFE"/>
    <w:rsid w:val="00F01B4E"/>
    <w:rsid w:val="00F044D7"/>
    <w:rsid w:val="00F26F13"/>
    <w:rsid w:val="00F361D3"/>
    <w:rsid w:val="00F472E5"/>
    <w:rsid w:val="00F47F24"/>
    <w:rsid w:val="00F51FEF"/>
    <w:rsid w:val="00F52AA0"/>
    <w:rsid w:val="00F57059"/>
    <w:rsid w:val="00F6297D"/>
    <w:rsid w:val="00F72B4F"/>
    <w:rsid w:val="00F7447A"/>
    <w:rsid w:val="00F86AD7"/>
    <w:rsid w:val="00F96123"/>
    <w:rsid w:val="00FA6CC0"/>
    <w:rsid w:val="00FB1878"/>
    <w:rsid w:val="00FB62CF"/>
    <w:rsid w:val="00FB68C7"/>
    <w:rsid w:val="00FD2B0F"/>
    <w:rsid w:val="00FD7F1E"/>
    <w:rsid w:val="00FE3EFA"/>
    <w:rsid w:val="00FE5CF8"/>
    <w:rsid w:val="00FE79CC"/>
    <w:rsid w:val="00FF3340"/>
    <w:rsid w:val="00FF3ECB"/>
    <w:rsid w:val="033820A6"/>
    <w:rsid w:val="0CE5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odeletrapredefinidodopargrafo"/>
    <w:rsid w:val="00131E78"/>
  </w:style>
  <w:style w:type="character" w:customStyle="1" w:styleId="hljs-keyword">
    <w:name w:val="hljs-keyword"/>
    <w:basedOn w:val="Tipodeletrapredefinidodopargrafo"/>
    <w:rsid w:val="00131E78"/>
  </w:style>
  <w:style w:type="character" w:customStyle="1" w:styleId="hljs-title">
    <w:name w:val="hljs-title"/>
    <w:basedOn w:val="Tipodeletrapredefinidodopargrafo"/>
    <w:rsid w:val="00131E78"/>
  </w:style>
  <w:style w:type="character" w:customStyle="1" w:styleId="hljs-string">
    <w:name w:val="hljs-string"/>
    <w:basedOn w:val="Tipodeletrapredefinidodopargrafo"/>
    <w:rsid w:val="00131E78"/>
  </w:style>
  <w:style w:type="character" w:customStyle="1" w:styleId="hljs-params">
    <w:name w:val="hljs-params"/>
    <w:basedOn w:val="Tipodeletrapredefinidodopargrafo"/>
    <w:rsid w:val="00131E78"/>
  </w:style>
  <w:style w:type="character" w:customStyle="1" w:styleId="hljs-number">
    <w:name w:val="hljs-number"/>
    <w:basedOn w:val="Tipodeletrapredefinidodopargrafo"/>
    <w:rsid w:val="00131E78"/>
  </w:style>
  <w:style w:type="character" w:customStyle="1" w:styleId="hljs-builtin">
    <w:name w:val="hljs-built_in"/>
    <w:basedOn w:val="Tipodeletrapredefinidodopargrafo"/>
    <w:rsid w:val="00131E78"/>
  </w:style>
  <w:style w:type="character" w:customStyle="1" w:styleId="hljs-meta">
    <w:name w:val="hljs-meta"/>
    <w:basedOn w:val="Tipodeletrapredefinidodopargrafo"/>
    <w:rsid w:val="00131E78"/>
  </w:style>
  <w:style w:type="character" w:customStyle="1" w:styleId="language-python">
    <w:name w:val="language-python"/>
    <w:basedOn w:val="Tipodeletrapredefinidodopargrafo"/>
    <w:rsid w:val="00131E78"/>
  </w:style>
  <w:style w:type="character" w:customStyle="1" w:styleId="hljs-variable">
    <w:name w:val="hljs-variable"/>
    <w:basedOn w:val="Tipodeletrapredefinidodopargraf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sid w:val="005C53D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B68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8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48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13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05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48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3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80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73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76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8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7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02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40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39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2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10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1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62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0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0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1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4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0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2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5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9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4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70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5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1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10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88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0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12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7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0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70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62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0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2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6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23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6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2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15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9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515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12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5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5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0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41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84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8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436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2026-06-26T18:32:00Z</dcterms:created>
  <dcterms:modified xsi:type="dcterms:W3CDTF">2026-06-26T18:32:00Z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  <property fmtid="{D5CDD505-2E9C-101B-9397-08002B2CF9AE}" pid="16" name="GrammarlyDocumentId">
    <vt:lpwstr>3921c5872d7b60a69f108ac59e6959bf3657de92902d33e8ef99b3827283bc5b</vt:lpwstr>
  </property>
</Properties>
</file>