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B843AB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B843AB">
        <w:rPr>
          <w:rFonts w:ascii="Poppins" w:hAnsi="Poppins" w:cs="Poppins"/>
          <w:bCs/>
          <w:szCs w:val="32"/>
        </w:rPr>
        <w:t xml:space="preserve">Roteiro de </w:t>
      </w:r>
      <w:r w:rsidR="00E227A8" w:rsidRPr="00B843AB">
        <w:rPr>
          <w:rFonts w:ascii="Poppins" w:hAnsi="Poppins" w:cs="Poppins"/>
          <w:bCs/>
          <w:szCs w:val="32"/>
        </w:rPr>
        <w:t xml:space="preserve">Atividade </w:t>
      </w:r>
      <w:r w:rsidRPr="00B843AB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B843AB" w:rsidRDefault="00814E58" w:rsidP="00814E58"/>
    <w:p w14:paraId="3859BC60" w14:textId="7A01095D" w:rsidR="00E227A8" w:rsidRPr="00B843AB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B843AB">
        <w:rPr>
          <w:rFonts w:ascii="Poppins Light" w:hAnsi="Poppins Light" w:cs="Poppins Light"/>
          <w:b w:val="0"/>
          <w:sz w:val="24"/>
          <w:szCs w:val="24"/>
          <w:u w:val="none"/>
        </w:rPr>
        <w:t>Nome:</w:t>
      </w:r>
      <w:r w:rsidR="00814E58" w:rsidRPr="00B843AB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="004E713D" w:rsidRPr="00B843AB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 w:rsidRPr="00B843AB">
        <w:tab/>
      </w:r>
      <w:r w:rsidR="004E713D" w:rsidRPr="00B843AB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Pr="00B843AB">
        <w:rPr>
          <w:rFonts w:ascii="Poppins Light" w:hAnsi="Poppins Light" w:cs="Poppins Light"/>
          <w:b w:val="0"/>
          <w:sz w:val="24"/>
          <w:szCs w:val="24"/>
          <w:u w:val="none"/>
        </w:rPr>
        <w:t>Turma</w:t>
      </w:r>
      <w:r w:rsidR="004E713D" w:rsidRPr="00B843AB">
        <w:rPr>
          <w:rFonts w:ascii="Poppins Light" w:hAnsi="Poppins Light" w:cs="Poppins Light"/>
          <w:b w:val="0"/>
          <w:sz w:val="24"/>
          <w:szCs w:val="24"/>
          <w:u w:val="none"/>
        </w:rPr>
        <w:t xml:space="preserve">: </w:t>
      </w:r>
      <w:r w:rsidR="004E713D" w:rsidRPr="00B843AB">
        <w:rPr>
          <w:rFonts w:ascii="Poppins Light" w:hAnsi="Poppins Light" w:cs="Poppins Light"/>
          <w:b w:val="0"/>
          <w:sz w:val="24"/>
          <w:szCs w:val="24"/>
        </w:rPr>
        <w:t xml:space="preserve">                            </w:t>
      </w:r>
      <w:r w:rsidRPr="00B843AB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</w:p>
    <w:p w14:paraId="150B4459" w14:textId="77777777" w:rsidR="0060776C" w:rsidRPr="00B843AB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4C0FF4AA" w14:textId="32AA8D48" w:rsidR="005065D8" w:rsidRPr="00B843AB" w:rsidRDefault="006703F8" w:rsidP="005065D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B843AB">
        <w:rPr>
          <w:rFonts w:ascii="Poppins" w:hAnsi="Poppins" w:cs="Poppins"/>
          <w:b/>
          <w:bCs/>
          <w:noProof/>
          <w:sz w:val="32"/>
          <w:szCs w:val="32"/>
        </w:rPr>
        <w:t>Atividade</w:t>
      </w:r>
      <w:r w:rsidR="000D596E" w:rsidRPr="00B843AB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6726B8" w:rsidRPr="00B843AB">
        <w:rPr>
          <w:rFonts w:ascii="Poppins" w:hAnsi="Poppins" w:cs="Poppins"/>
          <w:b/>
          <w:bCs/>
          <w:noProof/>
          <w:sz w:val="32"/>
          <w:szCs w:val="32"/>
        </w:rPr>
        <w:t xml:space="preserve">Implementação e </w:t>
      </w:r>
      <w:r w:rsidR="00DC3739" w:rsidRPr="00B843AB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6726B8" w:rsidRPr="00B843AB">
        <w:rPr>
          <w:rFonts w:ascii="Poppins" w:hAnsi="Poppins" w:cs="Poppins"/>
          <w:b/>
          <w:bCs/>
          <w:noProof/>
          <w:sz w:val="32"/>
          <w:szCs w:val="32"/>
        </w:rPr>
        <w:t xml:space="preserve">nálise do </w:t>
      </w:r>
      <w:r w:rsidR="00DC3739" w:rsidRPr="00B843AB">
        <w:rPr>
          <w:rFonts w:ascii="Poppins" w:hAnsi="Poppins" w:cs="Poppins"/>
          <w:b/>
          <w:bCs/>
          <w:noProof/>
          <w:sz w:val="32"/>
          <w:szCs w:val="32"/>
        </w:rPr>
        <w:t>c</w:t>
      </w:r>
      <w:r w:rsidR="006726B8" w:rsidRPr="00B843AB">
        <w:rPr>
          <w:rFonts w:ascii="Poppins" w:hAnsi="Poppins" w:cs="Poppins"/>
          <w:b/>
          <w:bCs/>
          <w:noProof/>
          <w:sz w:val="32"/>
          <w:szCs w:val="32"/>
        </w:rPr>
        <w:t xml:space="preserve">ontrole de </w:t>
      </w:r>
      <w:r w:rsidR="00DC3739" w:rsidRPr="00B843AB">
        <w:rPr>
          <w:rFonts w:ascii="Poppins" w:hAnsi="Poppins" w:cs="Poppins"/>
          <w:b/>
          <w:bCs/>
          <w:noProof/>
          <w:sz w:val="32"/>
          <w:szCs w:val="32"/>
        </w:rPr>
        <w:t>t</w:t>
      </w:r>
      <w:r w:rsidR="006726B8" w:rsidRPr="00B843AB">
        <w:rPr>
          <w:rFonts w:ascii="Poppins" w:hAnsi="Poppins" w:cs="Poppins"/>
          <w:b/>
          <w:bCs/>
          <w:noProof/>
          <w:sz w:val="32"/>
          <w:szCs w:val="32"/>
        </w:rPr>
        <w:t xml:space="preserve">ransações e </w:t>
      </w:r>
      <w:r w:rsidR="00DC3739" w:rsidRPr="00B843AB">
        <w:rPr>
          <w:rFonts w:ascii="Poppins" w:hAnsi="Poppins" w:cs="Poppins"/>
          <w:b/>
          <w:bCs/>
          <w:noProof/>
          <w:sz w:val="32"/>
          <w:szCs w:val="32"/>
        </w:rPr>
        <w:t>p</w:t>
      </w:r>
      <w:r w:rsidR="006726B8" w:rsidRPr="00B843AB">
        <w:rPr>
          <w:rFonts w:ascii="Poppins" w:hAnsi="Poppins" w:cs="Poppins"/>
          <w:b/>
          <w:bCs/>
          <w:noProof/>
          <w:sz w:val="32"/>
          <w:szCs w:val="32"/>
        </w:rPr>
        <w:t>ropriedades ACID no MySQL</w:t>
      </w:r>
    </w:p>
    <w:p w14:paraId="39E12340" w14:textId="77777777" w:rsidR="005065D8" w:rsidRPr="00B843AB" w:rsidRDefault="005065D8" w:rsidP="005065D8">
      <w:pPr>
        <w:rPr>
          <w:rFonts w:ascii="Poppins" w:hAnsi="Poppins" w:cs="Poppins"/>
          <w:b/>
          <w:bCs/>
          <w:noProof/>
        </w:rPr>
      </w:pPr>
    </w:p>
    <w:p w14:paraId="606C75E1" w14:textId="72392969" w:rsidR="00DC3739" w:rsidRPr="00B843AB" w:rsidRDefault="005065D8" w:rsidP="006726B8">
      <w:pPr>
        <w:rPr>
          <w:rFonts w:ascii="Poppins" w:hAnsi="Poppins" w:cs="Poppins"/>
          <w:b/>
          <w:bCs/>
          <w:noProof/>
        </w:rPr>
      </w:pPr>
      <w:r w:rsidRPr="00B843AB">
        <w:rPr>
          <w:rFonts w:ascii="Poppins" w:hAnsi="Poppins" w:cs="Poppins"/>
          <w:b/>
          <w:bCs/>
          <w:noProof/>
        </w:rPr>
        <w:t>Contexto</w:t>
      </w:r>
    </w:p>
    <w:p w14:paraId="5FCF44DB" w14:textId="738C4ED3" w:rsidR="006726B8" w:rsidRPr="00B843AB" w:rsidRDefault="005065D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br/>
      </w:r>
      <w:r w:rsidR="006726B8" w:rsidRPr="00B843AB">
        <w:rPr>
          <w:rFonts w:ascii="Poppins" w:hAnsi="Poppins" w:cs="Poppins"/>
          <w:noProof/>
        </w:rPr>
        <w:t>Você</w:t>
      </w:r>
      <w:r w:rsidR="00F34B70" w:rsidRPr="00B843AB">
        <w:rPr>
          <w:rFonts w:ascii="Poppins" w:hAnsi="Poppins" w:cs="Poppins"/>
          <w:noProof/>
        </w:rPr>
        <w:t>s</w:t>
      </w:r>
      <w:r w:rsidR="006726B8" w:rsidRPr="00B843AB">
        <w:rPr>
          <w:rFonts w:ascii="Poppins" w:hAnsi="Poppins" w:cs="Poppins"/>
          <w:noProof/>
        </w:rPr>
        <w:t xml:space="preserve"> fo</w:t>
      </w:r>
      <w:r w:rsidR="00F34B70" w:rsidRPr="00B843AB">
        <w:rPr>
          <w:rFonts w:ascii="Poppins" w:hAnsi="Poppins" w:cs="Poppins"/>
          <w:noProof/>
        </w:rPr>
        <w:t>ram</w:t>
      </w:r>
      <w:r w:rsidR="006726B8" w:rsidRPr="00B843AB">
        <w:rPr>
          <w:rFonts w:ascii="Poppins" w:hAnsi="Poppins" w:cs="Poppins"/>
          <w:noProof/>
        </w:rPr>
        <w:t xml:space="preserve"> contratado</w:t>
      </w:r>
      <w:r w:rsidR="00F34B70" w:rsidRPr="00B843AB">
        <w:rPr>
          <w:rFonts w:ascii="Poppins" w:hAnsi="Poppins" w:cs="Poppins"/>
          <w:noProof/>
        </w:rPr>
        <w:t>s</w:t>
      </w:r>
      <w:r w:rsidR="006726B8" w:rsidRPr="00B843AB">
        <w:rPr>
          <w:rFonts w:ascii="Poppins" w:hAnsi="Poppins" w:cs="Poppins"/>
          <w:noProof/>
        </w:rPr>
        <w:t xml:space="preserve"> como desenvolvedor </w:t>
      </w:r>
      <w:r w:rsidR="00405496" w:rsidRPr="00B843AB">
        <w:rPr>
          <w:rFonts w:ascii="Poppins" w:hAnsi="Poppins" w:cs="Poppins"/>
          <w:noProof/>
        </w:rPr>
        <w:t xml:space="preserve">da </w:t>
      </w:r>
      <w:r w:rsidR="000B17E7" w:rsidRPr="00B843AB">
        <w:rPr>
          <w:rFonts w:ascii="Poppins" w:hAnsi="Poppins" w:cs="Poppins"/>
          <w:noProof/>
        </w:rPr>
        <w:t>Fas</w:t>
      </w:r>
      <w:r w:rsidR="00001EB3">
        <w:rPr>
          <w:rFonts w:ascii="Poppins" w:hAnsi="Poppins" w:cs="Poppins"/>
          <w:noProof/>
        </w:rPr>
        <w:t>t</w:t>
      </w:r>
      <w:r w:rsidR="000B17E7" w:rsidRPr="00B843AB">
        <w:rPr>
          <w:rFonts w:ascii="Poppins" w:hAnsi="Poppins" w:cs="Poppins"/>
          <w:noProof/>
        </w:rPr>
        <w:t xml:space="preserve">Tech, uma </w:t>
      </w:r>
      <w:r w:rsidR="006726B8" w:rsidRPr="00B843AB">
        <w:rPr>
          <w:rFonts w:ascii="Poppins" w:hAnsi="Poppins" w:cs="Poppins"/>
          <w:noProof/>
        </w:rPr>
        <w:t>empresa que gerencia uma plataforma de vendas on</w:t>
      </w:r>
      <w:r w:rsidR="002775B7" w:rsidRPr="00370DF0">
        <w:rPr>
          <w:rFonts w:ascii="Poppins" w:hAnsi="Poppins" w:cs="Poppins"/>
          <w:noProof/>
        </w:rPr>
        <w:t>-</w:t>
      </w:r>
      <w:r w:rsidR="006726B8" w:rsidRPr="00B843AB">
        <w:rPr>
          <w:rFonts w:ascii="Poppins" w:hAnsi="Poppins" w:cs="Poppins"/>
          <w:noProof/>
        </w:rPr>
        <w:t>line. A equipe de operações e o time financeiro da empresa relataram que, em momentos de falha durante o processamento de pedidos, alguns dados estão sendo perdidos ou</w:t>
      </w:r>
      <w:r w:rsidR="001F5893" w:rsidRPr="00B843AB">
        <w:rPr>
          <w:rFonts w:ascii="Poppins" w:hAnsi="Poppins" w:cs="Poppins"/>
          <w:noProof/>
        </w:rPr>
        <w:t xml:space="preserve"> estão</w:t>
      </w:r>
      <w:r w:rsidR="006726B8" w:rsidRPr="00B843AB">
        <w:rPr>
          <w:rFonts w:ascii="Poppins" w:hAnsi="Poppins" w:cs="Poppins"/>
          <w:noProof/>
        </w:rPr>
        <w:t xml:space="preserve"> inconsistentes, resultando em cobranças duplicadas ou incompletas.</w:t>
      </w:r>
    </w:p>
    <w:p w14:paraId="76B50E17" w14:textId="77777777" w:rsidR="00DC3739" w:rsidRPr="00B843AB" w:rsidRDefault="00DC3739" w:rsidP="006726B8">
      <w:pPr>
        <w:rPr>
          <w:rFonts w:ascii="Poppins" w:hAnsi="Poppins" w:cs="Poppins"/>
          <w:noProof/>
        </w:rPr>
      </w:pPr>
    </w:p>
    <w:p w14:paraId="2D9179A0" w14:textId="23B29AFA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Para resolver esse problema, você</w:t>
      </w:r>
      <w:r w:rsidR="00F34B70" w:rsidRPr="00B843AB">
        <w:rPr>
          <w:rFonts w:ascii="Poppins" w:hAnsi="Poppins" w:cs="Poppins"/>
          <w:noProof/>
        </w:rPr>
        <w:t>s</w:t>
      </w:r>
      <w:r w:rsidRPr="00B843AB">
        <w:rPr>
          <w:rFonts w:ascii="Poppins" w:hAnsi="Poppins" w:cs="Poppins"/>
          <w:noProof/>
        </w:rPr>
        <w:t xml:space="preserve"> fo</w:t>
      </w:r>
      <w:r w:rsidR="00F34B70" w:rsidRPr="00B843AB">
        <w:rPr>
          <w:rFonts w:ascii="Poppins" w:hAnsi="Poppins" w:cs="Poppins"/>
          <w:noProof/>
        </w:rPr>
        <w:t>ram</w:t>
      </w:r>
      <w:r w:rsidRPr="00B843AB">
        <w:rPr>
          <w:rFonts w:ascii="Poppins" w:hAnsi="Poppins" w:cs="Poppins"/>
          <w:noProof/>
        </w:rPr>
        <w:t xml:space="preserve"> designado</w:t>
      </w:r>
      <w:r w:rsidR="00F34B70" w:rsidRPr="00B843AB">
        <w:rPr>
          <w:rFonts w:ascii="Poppins" w:hAnsi="Poppins" w:cs="Poppins"/>
          <w:noProof/>
        </w:rPr>
        <w:t>s</w:t>
      </w:r>
      <w:r w:rsidRPr="00B843AB">
        <w:rPr>
          <w:rFonts w:ascii="Poppins" w:hAnsi="Poppins" w:cs="Poppins"/>
          <w:noProof/>
        </w:rPr>
        <w:t xml:space="preserve"> para revisar e implementar um controle rigoroso de transações no sistema de banco de dados, garantindo que as propriedades </w:t>
      </w:r>
      <w:r w:rsidRPr="00B843AB">
        <w:rPr>
          <w:rFonts w:ascii="Poppins" w:hAnsi="Poppins" w:cs="Poppins"/>
          <w:b/>
          <w:bCs/>
          <w:noProof/>
        </w:rPr>
        <w:t>ACID</w:t>
      </w:r>
      <w:r w:rsidRPr="00B843AB">
        <w:rPr>
          <w:rFonts w:ascii="Poppins" w:hAnsi="Poppins" w:cs="Poppins"/>
          <w:noProof/>
        </w:rPr>
        <w:t xml:space="preserve"> (Atomicidade, Consistência, Isolamento</w:t>
      </w:r>
      <w:r w:rsidR="001F5893" w:rsidRPr="00B843AB">
        <w:rPr>
          <w:rFonts w:ascii="Poppins" w:hAnsi="Poppins" w:cs="Poppins"/>
          <w:noProof/>
        </w:rPr>
        <w:t xml:space="preserve"> e </w:t>
      </w:r>
      <w:r w:rsidRPr="00B843AB">
        <w:rPr>
          <w:rFonts w:ascii="Poppins" w:hAnsi="Poppins" w:cs="Poppins"/>
          <w:noProof/>
        </w:rPr>
        <w:t>Durabilidade) sejam respeitadas e que as transações ocorram de forma segura e íntegra.</w:t>
      </w:r>
    </w:p>
    <w:p w14:paraId="036D98E3" w14:textId="77777777" w:rsidR="00A46366" w:rsidRPr="00B843AB" w:rsidRDefault="00A46366" w:rsidP="005065D8">
      <w:pPr>
        <w:rPr>
          <w:rFonts w:ascii="Poppins" w:hAnsi="Poppins" w:cs="Poppins"/>
          <w:noProof/>
        </w:rPr>
      </w:pPr>
    </w:p>
    <w:p w14:paraId="77C5D7FD" w14:textId="15F02511" w:rsidR="006726B8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A empresa precisa de uma solução robusta que garanta que todas as operações sejam processadas corretamente ou desfeitas em caso de erro. Como desenvolvedor</w:t>
      </w:r>
      <w:r w:rsidR="00051E14">
        <w:rPr>
          <w:rFonts w:ascii="Poppins" w:hAnsi="Poppins" w:cs="Poppins"/>
          <w:noProof/>
        </w:rPr>
        <w:t>es</w:t>
      </w:r>
      <w:r w:rsidRPr="00B843AB">
        <w:rPr>
          <w:rFonts w:ascii="Poppins" w:hAnsi="Poppins" w:cs="Poppins"/>
          <w:noProof/>
        </w:rPr>
        <w:t>, você</w:t>
      </w:r>
      <w:r w:rsidR="00051E14">
        <w:rPr>
          <w:rFonts w:ascii="Poppins" w:hAnsi="Poppins" w:cs="Poppins"/>
          <w:noProof/>
        </w:rPr>
        <w:t>s</w:t>
      </w:r>
      <w:r w:rsidRPr="00B843AB">
        <w:rPr>
          <w:rFonts w:ascii="Poppins" w:hAnsi="Poppins" w:cs="Poppins"/>
          <w:noProof/>
        </w:rPr>
        <w:t xml:space="preserve"> deve</w:t>
      </w:r>
      <w:r w:rsidR="00051E14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criar um sistema de controle de transações para garantir que o banco de dados siga as propriedades ACID e que erros sejam gerenciados de forma adequada.</w:t>
      </w:r>
    </w:p>
    <w:p w14:paraId="270A3898" w14:textId="77777777" w:rsidR="000C01C0" w:rsidRDefault="000C01C0" w:rsidP="000C01C0">
      <w:pPr>
        <w:spacing w:line="259" w:lineRule="auto"/>
        <w:rPr>
          <w:rFonts w:ascii="Poppins" w:hAnsi="Poppins" w:cs="Poppins"/>
          <w:noProof/>
          <w:sz w:val="20"/>
          <w:szCs w:val="20"/>
        </w:rPr>
      </w:pPr>
    </w:p>
    <w:p w14:paraId="79358BD9" w14:textId="68DAA574" w:rsidR="000C01C0" w:rsidRPr="002D14A1" w:rsidRDefault="000C01C0" w:rsidP="000C01C0">
      <w:pPr>
        <w:spacing w:line="259" w:lineRule="auto"/>
        <w:rPr>
          <w:rFonts w:ascii="Poppins" w:hAnsi="Poppins" w:cs="Poppins"/>
          <w:noProof/>
          <w:sz w:val="20"/>
          <w:szCs w:val="20"/>
        </w:rPr>
      </w:pPr>
      <w:r w:rsidRPr="002D14A1">
        <w:rPr>
          <w:rFonts w:ascii="Poppins" w:hAnsi="Poppins" w:cs="Poppins"/>
          <w:noProof/>
          <w:sz w:val="20"/>
          <w:szCs w:val="20"/>
        </w:rPr>
        <w:t>Situação fictícia produzida pela SEDUC-SP.</w:t>
      </w:r>
    </w:p>
    <w:p w14:paraId="11C622E6" w14:textId="77777777" w:rsidR="000C01C0" w:rsidRPr="00B843AB" w:rsidRDefault="000C01C0" w:rsidP="006726B8">
      <w:pPr>
        <w:rPr>
          <w:rFonts w:ascii="Poppins" w:hAnsi="Poppins" w:cs="Poppins"/>
          <w:noProof/>
        </w:rPr>
      </w:pPr>
    </w:p>
    <w:p w14:paraId="7BFC0389" w14:textId="38CAB227" w:rsidR="006726B8" w:rsidRPr="00B843AB" w:rsidRDefault="006726B8" w:rsidP="006726B8">
      <w:pPr>
        <w:rPr>
          <w:rFonts w:ascii="Poppins" w:hAnsi="Poppins" w:cs="Poppins"/>
          <w:b/>
          <w:bCs/>
          <w:noProof/>
        </w:rPr>
      </w:pPr>
      <w:r w:rsidRPr="00B843AB">
        <w:rPr>
          <w:rFonts w:ascii="Poppins" w:hAnsi="Poppins" w:cs="Poppins"/>
          <w:b/>
          <w:bCs/>
          <w:noProof/>
        </w:rPr>
        <w:t xml:space="preserve">Parte 1: </w:t>
      </w:r>
      <w:r w:rsidR="00BB1579" w:rsidRPr="00B843AB">
        <w:rPr>
          <w:rFonts w:ascii="Poppins" w:hAnsi="Poppins" w:cs="Poppins"/>
          <w:b/>
          <w:bCs/>
          <w:noProof/>
        </w:rPr>
        <w:t>R</w:t>
      </w:r>
      <w:r w:rsidRPr="00B843AB">
        <w:rPr>
          <w:rFonts w:ascii="Poppins" w:hAnsi="Poppins" w:cs="Poppins"/>
          <w:b/>
          <w:bCs/>
          <w:noProof/>
        </w:rPr>
        <w:t xml:space="preserve">evisão das </w:t>
      </w:r>
      <w:r w:rsidR="00BE1ECE" w:rsidRPr="00B843AB">
        <w:rPr>
          <w:rFonts w:ascii="Poppins" w:hAnsi="Poppins" w:cs="Poppins"/>
          <w:b/>
          <w:bCs/>
          <w:noProof/>
        </w:rPr>
        <w:t>p</w:t>
      </w:r>
      <w:r w:rsidRPr="00B843AB">
        <w:rPr>
          <w:rFonts w:ascii="Poppins" w:hAnsi="Poppins" w:cs="Poppins"/>
          <w:b/>
          <w:bCs/>
          <w:noProof/>
        </w:rPr>
        <w:t>ropriedades ACID</w:t>
      </w:r>
    </w:p>
    <w:p w14:paraId="26195B58" w14:textId="77777777" w:rsidR="00A07BD8" w:rsidRPr="00B843AB" w:rsidRDefault="00A07BD8" w:rsidP="006726B8">
      <w:pPr>
        <w:rPr>
          <w:rFonts w:ascii="Poppins" w:hAnsi="Poppins" w:cs="Poppins"/>
          <w:b/>
          <w:bCs/>
          <w:noProof/>
        </w:rPr>
      </w:pPr>
    </w:p>
    <w:p w14:paraId="0E209E13" w14:textId="5FA404C0" w:rsidR="006726B8" w:rsidRPr="00B843AB" w:rsidRDefault="006726B8" w:rsidP="000553F8">
      <w:pPr>
        <w:pStyle w:val="PargrafodaLista"/>
        <w:numPr>
          <w:ilvl w:val="1"/>
          <w:numId w:val="2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Explique</w:t>
      </w:r>
      <w:r w:rsidR="00F34B70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com suas próprias palavras o que significa cada uma das propriedades ACID:</w:t>
      </w:r>
    </w:p>
    <w:p w14:paraId="2D4DE9D6" w14:textId="77777777" w:rsidR="00A07BD8" w:rsidRPr="00B843AB" w:rsidRDefault="00A07BD8" w:rsidP="00A07BD8">
      <w:pPr>
        <w:rPr>
          <w:rFonts w:ascii="Poppins" w:hAnsi="Poppins" w:cs="Poppins"/>
          <w:noProof/>
        </w:rPr>
      </w:pPr>
    </w:p>
    <w:p w14:paraId="145D09C2" w14:textId="77777777" w:rsidR="006726B8" w:rsidRPr="00B843AB" w:rsidRDefault="006726B8" w:rsidP="000553F8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b/>
          <w:bCs/>
          <w:noProof/>
        </w:rPr>
        <w:t>Atomicidade</w:t>
      </w:r>
    </w:p>
    <w:p w14:paraId="504C1C8F" w14:textId="77777777" w:rsidR="006726B8" w:rsidRPr="00B843AB" w:rsidRDefault="006726B8" w:rsidP="000553F8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b/>
          <w:bCs/>
          <w:noProof/>
        </w:rPr>
        <w:t>Consistência</w:t>
      </w:r>
    </w:p>
    <w:p w14:paraId="5E0B3D02" w14:textId="77777777" w:rsidR="006777D8" w:rsidRPr="00B843AB" w:rsidRDefault="006777D8" w:rsidP="006777D8">
      <w:pPr>
        <w:rPr>
          <w:rFonts w:ascii="Poppins" w:hAnsi="Poppins" w:cs="Poppins"/>
          <w:noProof/>
        </w:rPr>
      </w:pPr>
    </w:p>
    <w:p w14:paraId="12F085ED" w14:textId="77777777" w:rsidR="006726B8" w:rsidRPr="00776430" w:rsidRDefault="006726B8" w:rsidP="000553F8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b/>
          <w:bCs/>
          <w:noProof/>
        </w:rPr>
        <w:t>Isolamento</w:t>
      </w:r>
    </w:p>
    <w:p w14:paraId="69BD0C16" w14:textId="77777777" w:rsidR="00BB1579" w:rsidRPr="00B843AB" w:rsidRDefault="00BB1579" w:rsidP="00776430">
      <w:pPr>
        <w:rPr>
          <w:rFonts w:ascii="Poppins" w:hAnsi="Poppins" w:cs="Poppins"/>
          <w:noProof/>
        </w:rPr>
      </w:pPr>
    </w:p>
    <w:p w14:paraId="304E7EC2" w14:textId="77777777" w:rsidR="006726B8" w:rsidRPr="00B843AB" w:rsidRDefault="006726B8" w:rsidP="000553F8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b/>
          <w:bCs/>
          <w:noProof/>
        </w:rPr>
        <w:t>Durabilidade</w:t>
      </w:r>
    </w:p>
    <w:p w14:paraId="52BC0C2C" w14:textId="77777777" w:rsidR="00A07BD8" w:rsidRPr="00B843AB" w:rsidRDefault="00A07BD8" w:rsidP="00A07BD8">
      <w:pPr>
        <w:rPr>
          <w:rFonts w:ascii="Poppins" w:hAnsi="Poppins" w:cs="Poppins"/>
          <w:noProof/>
        </w:rPr>
      </w:pPr>
    </w:p>
    <w:p w14:paraId="4781B58F" w14:textId="561F12D4" w:rsidR="00A75DBF" w:rsidRPr="00B843AB" w:rsidRDefault="006726B8" w:rsidP="000553F8">
      <w:pPr>
        <w:pStyle w:val="PargrafodaLista"/>
        <w:numPr>
          <w:ilvl w:val="1"/>
          <w:numId w:val="2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Dê um exemplo de como cada uma dessas propriedades pode ser </w:t>
      </w:r>
    </w:p>
    <w:p w14:paraId="4E61B204" w14:textId="130BD1F1" w:rsidR="006726B8" w:rsidRPr="00B843AB" w:rsidRDefault="006726B8" w:rsidP="00A75DBF">
      <w:pPr>
        <w:pStyle w:val="PargrafodaLista"/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aplicada no contexto do processamento de pedidos no </w:t>
      </w:r>
      <w:r w:rsidRPr="00776430">
        <w:rPr>
          <w:rFonts w:ascii="Poppins" w:hAnsi="Poppins" w:cs="Poppins"/>
          <w:i/>
          <w:iCs/>
          <w:noProof/>
        </w:rPr>
        <w:t>e-commerce</w:t>
      </w:r>
      <w:r w:rsidRPr="00B843AB">
        <w:rPr>
          <w:rFonts w:ascii="Poppins" w:hAnsi="Poppins" w:cs="Poppins"/>
          <w:noProof/>
        </w:rPr>
        <w:t>.</w:t>
      </w:r>
    </w:p>
    <w:p w14:paraId="666C0E3D" w14:textId="77777777" w:rsidR="00BE1ECE" w:rsidRPr="00B843AB" w:rsidRDefault="00BE1ECE" w:rsidP="006726B8">
      <w:pPr>
        <w:rPr>
          <w:rFonts w:ascii="Poppins" w:hAnsi="Poppins" w:cs="Poppins"/>
          <w:b/>
          <w:bCs/>
          <w:noProof/>
        </w:rPr>
      </w:pPr>
    </w:p>
    <w:p w14:paraId="14F71F9E" w14:textId="532145C1" w:rsidR="006726B8" w:rsidRPr="00B843AB" w:rsidRDefault="006726B8" w:rsidP="006726B8">
      <w:pPr>
        <w:rPr>
          <w:rFonts w:ascii="Poppins" w:hAnsi="Poppins" w:cs="Poppins"/>
          <w:b/>
          <w:bCs/>
          <w:noProof/>
        </w:rPr>
      </w:pPr>
      <w:r w:rsidRPr="00B843AB">
        <w:rPr>
          <w:rFonts w:ascii="Poppins" w:hAnsi="Poppins" w:cs="Poppins"/>
          <w:b/>
          <w:bCs/>
          <w:noProof/>
        </w:rPr>
        <w:t xml:space="preserve">Parte 2: </w:t>
      </w:r>
      <w:r w:rsidR="00BB1579" w:rsidRPr="00B843AB">
        <w:rPr>
          <w:rFonts w:ascii="Poppins" w:hAnsi="Poppins" w:cs="Poppins"/>
          <w:b/>
          <w:bCs/>
          <w:noProof/>
        </w:rPr>
        <w:t>I</w:t>
      </w:r>
      <w:r w:rsidRPr="00B843AB">
        <w:rPr>
          <w:rFonts w:ascii="Poppins" w:hAnsi="Poppins" w:cs="Poppins"/>
          <w:b/>
          <w:bCs/>
          <w:noProof/>
        </w:rPr>
        <w:t xml:space="preserve">mplementação de </w:t>
      </w:r>
      <w:r w:rsidR="00BE1ECE" w:rsidRPr="00B843AB">
        <w:rPr>
          <w:rFonts w:ascii="Poppins" w:hAnsi="Poppins" w:cs="Poppins"/>
          <w:b/>
          <w:bCs/>
          <w:noProof/>
        </w:rPr>
        <w:t>c</w:t>
      </w:r>
      <w:r w:rsidRPr="00B843AB">
        <w:rPr>
          <w:rFonts w:ascii="Poppins" w:hAnsi="Poppins" w:cs="Poppins"/>
          <w:b/>
          <w:bCs/>
          <w:noProof/>
        </w:rPr>
        <w:t xml:space="preserve">ontrole de </w:t>
      </w:r>
      <w:r w:rsidR="00BE1ECE" w:rsidRPr="00B843AB">
        <w:rPr>
          <w:rFonts w:ascii="Poppins" w:hAnsi="Poppins" w:cs="Poppins"/>
          <w:b/>
          <w:bCs/>
          <w:noProof/>
        </w:rPr>
        <w:t>t</w:t>
      </w:r>
      <w:r w:rsidRPr="00B843AB">
        <w:rPr>
          <w:rFonts w:ascii="Poppins" w:hAnsi="Poppins" w:cs="Poppins"/>
          <w:b/>
          <w:bCs/>
          <w:noProof/>
        </w:rPr>
        <w:t>ransações</w:t>
      </w:r>
    </w:p>
    <w:p w14:paraId="3AFEF063" w14:textId="77777777" w:rsidR="00A07BD8" w:rsidRPr="00B843AB" w:rsidRDefault="00A07BD8" w:rsidP="006726B8">
      <w:pPr>
        <w:rPr>
          <w:rFonts w:ascii="Poppins" w:hAnsi="Poppins" w:cs="Poppins"/>
          <w:b/>
          <w:bCs/>
          <w:noProof/>
        </w:rPr>
      </w:pPr>
    </w:p>
    <w:p w14:paraId="6784B3E8" w14:textId="470DAF85" w:rsidR="006726B8" w:rsidRPr="00B843AB" w:rsidRDefault="006726B8" w:rsidP="000553F8">
      <w:pPr>
        <w:pStyle w:val="PargrafodaLista"/>
        <w:numPr>
          <w:ilvl w:val="1"/>
          <w:numId w:val="3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Crie</w:t>
      </w:r>
      <w:r w:rsidR="00F34B70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uma tabela pedidos para armazenar os dados dos pedidos da seguinte maneira:</w:t>
      </w:r>
    </w:p>
    <w:p w14:paraId="2F7AE863" w14:textId="77777777" w:rsidR="00BE1ECE" w:rsidRPr="00B843AB" w:rsidRDefault="00BE1ECE" w:rsidP="006726B8">
      <w:pPr>
        <w:rPr>
          <w:rFonts w:ascii="Poppins" w:hAnsi="Poppins" w:cs="Poppins"/>
          <w:noProof/>
        </w:rPr>
      </w:pPr>
    </w:p>
    <w:p w14:paraId="4F367A5E" w14:textId="4556D6CA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CREATE TABLE pedidos (</w:t>
      </w:r>
    </w:p>
    <w:p w14:paraId="78014189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  id INT AUTO_INCREMENT PRIMARY KEY,</w:t>
      </w:r>
    </w:p>
    <w:p w14:paraId="633C195B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  cliente VARCHAR(100),</w:t>
      </w:r>
    </w:p>
    <w:p w14:paraId="13A5AA2D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  produto VARCHAR(100),</w:t>
      </w:r>
    </w:p>
    <w:p w14:paraId="557E4C53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  quantidade INT,</w:t>
      </w:r>
    </w:p>
    <w:p w14:paraId="6942ED08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  valor DECIMAL(10,2),</w:t>
      </w:r>
    </w:p>
    <w:p w14:paraId="478C46CA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  status VARCHAR(20) DEFAULT 'Pendente'</w:t>
      </w:r>
    </w:p>
    <w:p w14:paraId="6B848906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);</w:t>
      </w:r>
    </w:p>
    <w:p w14:paraId="2C21F557" w14:textId="77777777" w:rsidR="00BE1ECE" w:rsidRPr="00B843AB" w:rsidRDefault="00BE1ECE" w:rsidP="006726B8">
      <w:pPr>
        <w:rPr>
          <w:rFonts w:ascii="Poppins" w:hAnsi="Poppins" w:cs="Poppins"/>
          <w:noProof/>
        </w:rPr>
      </w:pPr>
    </w:p>
    <w:p w14:paraId="56899C9F" w14:textId="51542467" w:rsidR="006726B8" w:rsidRPr="00B843AB" w:rsidRDefault="006726B8" w:rsidP="000553F8">
      <w:pPr>
        <w:pStyle w:val="PargrafodaLista"/>
        <w:numPr>
          <w:ilvl w:val="1"/>
          <w:numId w:val="3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Simule</w:t>
      </w:r>
      <w:r w:rsidR="00F34B70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a inserção de um pedido</w:t>
      </w:r>
      <w:r w:rsidR="0043024F" w:rsidRPr="00B843AB">
        <w:rPr>
          <w:rFonts w:ascii="Poppins" w:hAnsi="Poppins" w:cs="Poppins"/>
          <w:noProof/>
        </w:rPr>
        <w:t>,</w:t>
      </w:r>
      <w:r w:rsidRPr="00B843AB">
        <w:rPr>
          <w:rFonts w:ascii="Poppins" w:hAnsi="Poppins" w:cs="Poppins"/>
          <w:noProof/>
        </w:rPr>
        <w:t xml:space="preserve"> utilizando transações. Insira</w:t>
      </w:r>
      <w:r w:rsidR="00F34B70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um novo pedido e, em seguida, faça</w:t>
      </w:r>
      <w:r w:rsidR="0043024F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um </w:t>
      </w:r>
      <w:r w:rsidRPr="00B843AB">
        <w:rPr>
          <w:rFonts w:ascii="Poppins" w:hAnsi="Poppins" w:cs="Poppins"/>
          <w:b/>
          <w:bCs/>
          <w:noProof/>
        </w:rPr>
        <w:t>ROLLBACK</w:t>
      </w:r>
      <w:r w:rsidRPr="00B843AB">
        <w:rPr>
          <w:rFonts w:ascii="Poppins" w:hAnsi="Poppins" w:cs="Poppins"/>
          <w:noProof/>
        </w:rPr>
        <w:t xml:space="preserve"> para desfazer a transação, mostrando que nenhuma alteração foi feita no banco de dados.</w:t>
      </w:r>
    </w:p>
    <w:p w14:paraId="49E23337" w14:textId="77777777" w:rsidR="00BE1ECE" w:rsidRPr="00B843AB" w:rsidRDefault="00BE1ECE" w:rsidP="006726B8">
      <w:pPr>
        <w:rPr>
          <w:rFonts w:ascii="Poppins" w:hAnsi="Poppins" w:cs="Poppins"/>
          <w:b/>
          <w:bCs/>
          <w:noProof/>
        </w:rPr>
      </w:pPr>
    </w:p>
    <w:p w14:paraId="784A59E6" w14:textId="2DCDC3ED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b/>
          <w:bCs/>
          <w:noProof/>
        </w:rPr>
        <w:t>Instrução SQL:</w:t>
      </w:r>
    </w:p>
    <w:p w14:paraId="64C64C29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START TRANSACTION;</w:t>
      </w:r>
    </w:p>
    <w:p w14:paraId="26649CAF" w14:textId="77777777" w:rsidR="006726B8" w:rsidRPr="00B843AB" w:rsidRDefault="006726B8" w:rsidP="006726B8">
      <w:pPr>
        <w:rPr>
          <w:rFonts w:ascii="Poppins" w:hAnsi="Poppins" w:cs="Poppins"/>
          <w:noProof/>
        </w:rPr>
      </w:pPr>
    </w:p>
    <w:p w14:paraId="7CDBAC9A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INSERT INTO pedidos (cliente, produto, quantidade, valor) </w:t>
      </w:r>
    </w:p>
    <w:p w14:paraId="127997A5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VALUES ('João Silva', 'Notebook', 1, 3500.00);</w:t>
      </w:r>
    </w:p>
    <w:p w14:paraId="5DBB469E" w14:textId="77777777" w:rsidR="006726B8" w:rsidRPr="00B843AB" w:rsidRDefault="006726B8" w:rsidP="006726B8">
      <w:pPr>
        <w:rPr>
          <w:rFonts w:ascii="Poppins" w:hAnsi="Poppins" w:cs="Poppins"/>
          <w:noProof/>
        </w:rPr>
      </w:pPr>
    </w:p>
    <w:p w14:paraId="749105A5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-- Simular um erro ou decisão de desfazer a transação</w:t>
      </w:r>
    </w:p>
    <w:p w14:paraId="7A927A82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ROLLBACK;</w:t>
      </w:r>
    </w:p>
    <w:p w14:paraId="2041C9D4" w14:textId="77777777" w:rsidR="00BE1ECE" w:rsidRPr="00B843AB" w:rsidRDefault="00BE1ECE" w:rsidP="006726B8">
      <w:pPr>
        <w:rPr>
          <w:rFonts w:ascii="Poppins" w:hAnsi="Poppins" w:cs="Poppins"/>
          <w:noProof/>
        </w:rPr>
      </w:pPr>
    </w:p>
    <w:p w14:paraId="56F32992" w14:textId="77777777" w:rsidR="00A2248C" w:rsidRPr="00B843AB" w:rsidRDefault="00A2248C" w:rsidP="006726B8">
      <w:pPr>
        <w:rPr>
          <w:rFonts w:ascii="Poppins" w:hAnsi="Poppins" w:cs="Poppins"/>
          <w:noProof/>
        </w:rPr>
      </w:pPr>
    </w:p>
    <w:p w14:paraId="6072B8E6" w14:textId="5EEFC1B8" w:rsidR="006726B8" w:rsidRPr="00B843AB" w:rsidRDefault="006726B8" w:rsidP="000553F8">
      <w:pPr>
        <w:pStyle w:val="PargrafodaLista"/>
        <w:numPr>
          <w:ilvl w:val="1"/>
          <w:numId w:val="3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Agora, insira</w:t>
      </w:r>
      <w:r w:rsidR="00F34B70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um novo pedido com sucesso e finalize</w:t>
      </w:r>
      <w:r w:rsidR="00AD79A1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a transação com </w:t>
      </w:r>
      <w:r w:rsidRPr="00B843AB">
        <w:rPr>
          <w:rFonts w:ascii="Poppins" w:hAnsi="Poppins" w:cs="Poppins"/>
          <w:b/>
          <w:bCs/>
          <w:noProof/>
        </w:rPr>
        <w:t>COMMIT</w:t>
      </w:r>
      <w:r w:rsidRPr="00B843AB">
        <w:rPr>
          <w:rFonts w:ascii="Poppins" w:hAnsi="Poppins" w:cs="Poppins"/>
          <w:noProof/>
        </w:rPr>
        <w:t>:</w:t>
      </w:r>
    </w:p>
    <w:p w14:paraId="48D1C339" w14:textId="77777777" w:rsidR="008821D4" w:rsidRPr="00B843AB" w:rsidRDefault="008821D4" w:rsidP="008821D4">
      <w:pPr>
        <w:rPr>
          <w:rFonts w:ascii="Poppins" w:hAnsi="Poppins" w:cs="Poppins"/>
          <w:noProof/>
        </w:rPr>
      </w:pPr>
    </w:p>
    <w:p w14:paraId="72DABD25" w14:textId="77777777" w:rsidR="00BE1ECE" w:rsidRPr="00B843AB" w:rsidRDefault="00BE1ECE" w:rsidP="00BE1ECE">
      <w:pPr>
        <w:rPr>
          <w:rFonts w:ascii="Poppins" w:hAnsi="Poppins" w:cs="Poppins"/>
          <w:noProof/>
        </w:rPr>
      </w:pPr>
    </w:p>
    <w:p w14:paraId="2C2C2A25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b/>
          <w:bCs/>
          <w:noProof/>
        </w:rPr>
        <w:t>Instrução SQL:</w:t>
      </w:r>
    </w:p>
    <w:p w14:paraId="2E9B149A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START TRANSACTION;</w:t>
      </w:r>
    </w:p>
    <w:p w14:paraId="0E7226D9" w14:textId="77777777" w:rsidR="006726B8" w:rsidRPr="00B843AB" w:rsidRDefault="006726B8" w:rsidP="006726B8">
      <w:pPr>
        <w:rPr>
          <w:rFonts w:ascii="Poppins" w:hAnsi="Poppins" w:cs="Poppins"/>
          <w:noProof/>
        </w:rPr>
      </w:pPr>
    </w:p>
    <w:p w14:paraId="4C491093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INSERT INTO pedidos (cliente, produto, quantidade, valor) </w:t>
      </w:r>
    </w:p>
    <w:p w14:paraId="2A0DA4A8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VALUES ('Maria Souza', 'Smartphone', 2, 2000.00);</w:t>
      </w:r>
    </w:p>
    <w:p w14:paraId="68727EEB" w14:textId="77777777" w:rsidR="006726B8" w:rsidRPr="00B843AB" w:rsidRDefault="006726B8" w:rsidP="006726B8">
      <w:pPr>
        <w:rPr>
          <w:rFonts w:ascii="Poppins" w:hAnsi="Poppins" w:cs="Poppins"/>
          <w:noProof/>
        </w:rPr>
      </w:pPr>
    </w:p>
    <w:p w14:paraId="0B7BFEED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COMMIT;</w:t>
      </w:r>
    </w:p>
    <w:p w14:paraId="5FBFF034" w14:textId="77777777" w:rsidR="00BE1ECE" w:rsidRPr="00B843AB" w:rsidRDefault="00BE1ECE" w:rsidP="006726B8">
      <w:pPr>
        <w:rPr>
          <w:rFonts w:ascii="Poppins" w:hAnsi="Poppins" w:cs="Poppins"/>
          <w:noProof/>
        </w:rPr>
      </w:pPr>
    </w:p>
    <w:p w14:paraId="2EEF7FBF" w14:textId="3E7DD0CF" w:rsidR="006726B8" w:rsidRPr="00B843AB" w:rsidRDefault="006726B8" w:rsidP="006726B8">
      <w:pPr>
        <w:rPr>
          <w:rFonts w:ascii="Poppins" w:hAnsi="Poppins" w:cs="Poppins"/>
          <w:b/>
          <w:bCs/>
          <w:noProof/>
        </w:rPr>
      </w:pPr>
      <w:r w:rsidRPr="00B843AB">
        <w:rPr>
          <w:rFonts w:ascii="Poppins" w:hAnsi="Poppins" w:cs="Poppins"/>
          <w:b/>
          <w:bCs/>
          <w:noProof/>
        </w:rPr>
        <w:t xml:space="preserve">Parte 3: </w:t>
      </w:r>
      <w:r w:rsidR="00AD79A1" w:rsidRPr="00B843AB">
        <w:rPr>
          <w:rFonts w:ascii="Poppins" w:hAnsi="Poppins" w:cs="Poppins"/>
          <w:b/>
          <w:bCs/>
          <w:noProof/>
        </w:rPr>
        <w:t>S</w:t>
      </w:r>
      <w:r w:rsidRPr="00B843AB">
        <w:rPr>
          <w:rFonts w:ascii="Poppins" w:hAnsi="Poppins" w:cs="Poppins"/>
          <w:b/>
          <w:bCs/>
          <w:noProof/>
        </w:rPr>
        <w:t xml:space="preserve">imulação de </w:t>
      </w:r>
      <w:r w:rsidR="00BE1ECE" w:rsidRPr="00B843AB">
        <w:rPr>
          <w:rFonts w:ascii="Poppins" w:hAnsi="Poppins" w:cs="Poppins"/>
          <w:b/>
          <w:bCs/>
          <w:noProof/>
        </w:rPr>
        <w:t>f</w:t>
      </w:r>
      <w:r w:rsidRPr="00B843AB">
        <w:rPr>
          <w:rFonts w:ascii="Poppins" w:hAnsi="Poppins" w:cs="Poppins"/>
          <w:b/>
          <w:bCs/>
          <w:noProof/>
        </w:rPr>
        <w:t xml:space="preserve">alha e </w:t>
      </w:r>
      <w:r w:rsidR="00BE1ECE" w:rsidRPr="00B843AB">
        <w:rPr>
          <w:rFonts w:ascii="Poppins" w:hAnsi="Poppins" w:cs="Poppins"/>
          <w:b/>
          <w:bCs/>
          <w:noProof/>
        </w:rPr>
        <w:t>r</w:t>
      </w:r>
      <w:r w:rsidRPr="00B843AB">
        <w:rPr>
          <w:rFonts w:ascii="Poppins" w:hAnsi="Poppins" w:cs="Poppins"/>
          <w:b/>
          <w:bCs/>
          <w:noProof/>
        </w:rPr>
        <w:t xml:space="preserve">ecuperação de </w:t>
      </w:r>
      <w:r w:rsidR="00BE1ECE" w:rsidRPr="00B843AB">
        <w:rPr>
          <w:rFonts w:ascii="Poppins" w:hAnsi="Poppins" w:cs="Poppins"/>
          <w:b/>
          <w:bCs/>
          <w:noProof/>
        </w:rPr>
        <w:t>d</w:t>
      </w:r>
      <w:r w:rsidRPr="00B843AB">
        <w:rPr>
          <w:rFonts w:ascii="Poppins" w:hAnsi="Poppins" w:cs="Poppins"/>
          <w:b/>
          <w:bCs/>
          <w:noProof/>
        </w:rPr>
        <w:t>ados</w:t>
      </w:r>
    </w:p>
    <w:p w14:paraId="41944141" w14:textId="77777777" w:rsidR="00A07BD8" w:rsidRPr="00B843AB" w:rsidRDefault="00A07BD8" w:rsidP="006726B8">
      <w:pPr>
        <w:rPr>
          <w:rFonts w:ascii="Poppins" w:hAnsi="Poppins" w:cs="Poppins"/>
          <w:b/>
          <w:bCs/>
          <w:noProof/>
        </w:rPr>
      </w:pPr>
    </w:p>
    <w:p w14:paraId="35049E53" w14:textId="7FA764F8" w:rsidR="006726B8" w:rsidRPr="00B843AB" w:rsidRDefault="006726B8" w:rsidP="000553F8">
      <w:pPr>
        <w:pStyle w:val="PargrafodaLista"/>
        <w:numPr>
          <w:ilvl w:val="1"/>
          <w:numId w:val="4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Simule</w:t>
      </w:r>
      <w:r w:rsidR="00F34B70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uma situação em que uma falha ocorre no meio de uma transação. Por exemplo, insira</w:t>
      </w:r>
      <w:r w:rsidR="00AD79A1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um pedido, mas antes de finalizar com o COMMIT, simule</w:t>
      </w:r>
      <w:r w:rsidR="00AD79A1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um erro (como uma violação de chave estrangeira ou dados inconsistentes) que force o uso de </w:t>
      </w:r>
      <w:r w:rsidRPr="00B843AB">
        <w:rPr>
          <w:rFonts w:ascii="Poppins" w:hAnsi="Poppins" w:cs="Poppins"/>
          <w:b/>
          <w:bCs/>
          <w:noProof/>
        </w:rPr>
        <w:t>ROLLBACK</w:t>
      </w:r>
      <w:r w:rsidRPr="00B843AB">
        <w:rPr>
          <w:rFonts w:ascii="Poppins" w:hAnsi="Poppins" w:cs="Poppins"/>
          <w:noProof/>
        </w:rPr>
        <w:t xml:space="preserve"> para garantir que a operação seja desfeita.</w:t>
      </w:r>
    </w:p>
    <w:p w14:paraId="636A71EF" w14:textId="77777777" w:rsidR="00BE1ECE" w:rsidRPr="00B843AB" w:rsidRDefault="00BE1ECE" w:rsidP="00BE1ECE">
      <w:pPr>
        <w:rPr>
          <w:rFonts w:ascii="Poppins" w:hAnsi="Poppins" w:cs="Poppins"/>
          <w:noProof/>
        </w:rPr>
      </w:pPr>
    </w:p>
    <w:p w14:paraId="0D3AAB20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b/>
          <w:bCs/>
          <w:noProof/>
        </w:rPr>
        <w:t>Instrução SQL:</w:t>
      </w:r>
    </w:p>
    <w:p w14:paraId="11CABE62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START TRANSACTION;</w:t>
      </w:r>
    </w:p>
    <w:p w14:paraId="29F68015" w14:textId="77777777" w:rsidR="006726B8" w:rsidRPr="00B843AB" w:rsidRDefault="006726B8" w:rsidP="006726B8">
      <w:pPr>
        <w:rPr>
          <w:rFonts w:ascii="Poppins" w:hAnsi="Poppins" w:cs="Poppins"/>
          <w:noProof/>
        </w:rPr>
      </w:pPr>
    </w:p>
    <w:p w14:paraId="709C6E3B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INSERT INTO pedidos (cliente, produto, quantidade, valor) </w:t>
      </w:r>
    </w:p>
    <w:p w14:paraId="3C3DCE03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VALUES ('Carlos Lima', 'Tablet', 1, 1500.00);</w:t>
      </w:r>
    </w:p>
    <w:p w14:paraId="2A15173E" w14:textId="77777777" w:rsidR="006726B8" w:rsidRPr="00B843AB" w:rsidRDefault="006726B8" w:rsidP="006726B8">
      <w:pPr>
        <w:rPr>
          <w:rFonts w:ascii="Poppins" w:hAnsi="Poppins" w:cs="Poppins"/>
          <w:noProof/>
        </w:rPr>
      </w:pPr>
    </w:p>
    <w:p w14:paraId="06296A50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-- Simular erro que exige ROLLBACK</w:t>
      </w:r>
    </w:p>
    <w:p w14:paraId="7DE028CB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-- Por exemplo: tentativa de inserir um valor inconsistente</w:t>
      </w:r>
    </w:p>
    <w:p w14:paraId="1B89FA9F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INSERT INTO pedidos (cliente, produto, quantidade, valor) </w:t>
      </w:r>
    </w:p>
    <w:p w14:paraId="17605771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VALUES (NULL, 'Smartwatch', -1, 500.00);  -- Dados inválidos</w:t>
      </w:r>
    </w:p>
    <w:p w14:paraId="66074DEF" w14:textId="77777777" w:rsidR="006726B8" w:rsidRPr="00B843AB" w:rsidRDefault="006726B8" w:rsidP="006726B8">
      <w:pPr>
        <w:rPr>
          <w:rFonts w:ascii="Poppins" w:hAnsi="Poppins" w:cs="Poppins"/>
          <w:noProof/>
        </w:rPr>
      </w:pPr>
    </w:p>
    <w:p w14:paraId="4145B965" w14:textId="77777777" w:rsidR="006726B8" w:rsidRPr="00B843AB" w:rsidRDefault="006726B8" w:rsidP="006726B8">
      <w:p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ROLLBACK;</w:t>
      </w:r>
    </w:p>
    <w:p w14:paraId="2AB907C8" w14:textId="77777777" w:rsidR="00BE1ECE" w:rsidRPr="00B843AB" w:rsidRDefault="00BE1ECE" w:rsidP="006726B8">
      <w:pPr>
        <w:rPr>
          <w:rFonts w:ascii="Poppins" w:hAnsi="Poppins" w:cs="Poppins"/>
          <w:noProof/>
        </w:rPr>
      </w:pPr>
    </w:p>
    <w:p w14:paraId="2AE61CED" w14:textId="10ACDF9F" w:rsidR="006726B8" w:rsidRPr="00B843AB" w:rsidRDefault="006726B8" w:rsidP="000553F8">
      <w:pPr>
        <w:pStyle w:val="PargrafodaLista"/>
        <w:numPr>
          <w:ilvl w:val="1"/>
          <w:numId w:val="5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Após a simulação de falhas, faça</w:t>
      </w:r>
      <w:r w:rsidR="00F34B70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uma consulta na tabela pedidos e verifique se os pedidos estão consistentes e se os dados inválidos foram revertidos corretamente.</w:t>
      </w:r>
    </w:p>
    <w:p w14:paraId="03C2BC6F" w14:textId="77777777" w:rsidR="00A2248C" w:rsidRPr="00B843AB" w:rsidRDefault="00A2248C" w:rsidP="00A2248C">
      <w:pPr>
        <w:rPr>
          <w:rFonts w:ascii="Poppins" w:hAnsi="Poppins" w:cs="Poppins"/>
          <w:noProof/>
        </w:rPr>
      </w:pPr>
    </w:p>
    <w:p w14:paraId="58F083A4" w14:textId="7BC06AEA" w:rsidR="006726B8" w:rsidRPr="00B843AB" w:rsidRDefault="006726B8" w:rsidP="006726B8">
      <w:pPr>
        <w:rPr>
          <w:rFonts w:ascii="Poppins" w:hAnsi="Poppins" w:cs="Poppins"/>
          <w:b/>
          <w:bCs/>
          <w:noProof/>
        </w:rPr>
      </w:pPr>
      <w:r w:rsidRPr="00B843AB">
        <w:rPr>
          <w:rFonts w:ascii="Poppins" w:hAnsi="Poppins" w:cs="Poppins"/>
          <w:b/>
          <w:bCs/>
          <w:noProof/>
        </w:rPr>
        <w:t xml:space="preserve">Parte 4: </w:t>
      </w:r>
      <w:r w:rsidR="00B843AB" w:rsidRPr="00B843AB">
        <w:rPr>
          <w:rFonts w:ascii="Poppins" w:hAnsi="Poppins" w:cs="Poppins"/>
          <w:b/>
          <w:bCs/>
          <w:noProof/>
        </w:rPr>
        <w:t>D</w:t>
      </w:r>
      <w:r w:rsidRPr="00B843AB">
        <w:rPr>
          <w:rFonts w:ascii="Poppins" w:hAnsi="Poppins" w:cs="Poppins"/>
          <w:b/>
          <w:bCs/>
          <w:noProof/>
        </w:rPr>
        <w:t xml:space="preserve">iscussão e </w:t>
      </w:r>
      <w:r w:rsidR="00BE1ECE" w:rsidRPr="00B843AB">
        <w:rPr>
          <w:rFonts w:ascii="Poppins" w:hAnsi="Poppins" w:cs="Poppins"/>
          <w:b/>
          <w:bCs/>
          <w:noProof/>
        </w:rPr>
        <w:t>r</w:t>
      </w:r>
      <w:r w:rsidRPr="00B843AB">
        <w:rPr>
          <w:rFonts w:ascii="Poppins" w:hAnsi="Poppins" w:cs="Poppins"/>
          <w:b/>
          <w:bCs/>
          <w:noProof/>
        </w:rPr>
        <w:t>eflexão</w:t>
      </w:r>
    </w:p>
    <w:p w14:paraId="64F8A5BC" w14:textId="77777777" w:rsidR="00A95473" w:rsidRPr="00B843AB" w:rsidRDefault="00A95473" w:rsidP="006726B8">
      <w:pPr>
        <w:rPr>
          <w:rFonts w:ascii="Poppins" w:hAnsi="Poppins" w:cs="Poppins"/>
          <w:b/>
          <w:bCs/>
          <w:noProof/>
        </w:rPr>
      </w:pPr>
    </w:p>
    <w:p w14:paraId="1DF718BA" w14:textId="58C7AA05" w:rsidR="006726B8" w:rsidRPr="00B843AB" w:rsidRDefault="006726B8" w:rsidP="000553F8">
      <w:pPr>
        <w:pStyle w:val="PargrafodaLista"/>
        <w:numPr>
          <w:ilvl w:val="1"/>
          <w:numId w:val="6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Descreva</w:t>
      </w:r>
      <w:r w:rsidR="00F34B70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o impacto da utilização de </w:t>
      </w:r>
      <w:r w:rsidRPr="00B843AB">
        <w:rPr>
          <w:rFonts w:ascii="Poppins" w:hAnsi="Poppins" w:cs="Poppins"/>
          <w:b/>
          <w:bCs/>
          <w:noProof/>
        </w:rPr>
        <w:t>transações</w:t>
      </w:r>
      <w:r w:rsidRPr="00B843AB">
        <w:rPr>
          <w:rFonts w:ascii="Poppins" w:hAnsi="Poppins" w:cs="Poppins"/>
          <w:noProof/>
        </w:rPr>
        <w:t xml:space="preserve"> e as propriedades </w:t>
      </w:r>
      <w:r w:rsidRPr="00B843AB">
        <w:rPr>
          <w:rFonts w:ascii="Poppins" w:hAnsi="Poppins" w:cs="Poppins"/>
          <w:b/>
          <w:bCs/>
          <w:noProof/>
        </w:rPr>
        <w:t>ACID</w:t>
      </w:r>
      <w:r w:rsidRPr="00B843AB">
        <w:rPr>
          <w:rFonts w:ascii="Poppins" w:hAnsi="Poppins" w:cs="Poppins"/>
          <w:noProof/>
        </w:rPr>
        <w:t xml:space="preserve"> no contexto de sistemas transacionais, como o </w:t>
      </w:r>
      <w:r w:rsidRPr="00B843AB">
        <w:rPr>
          <w:rFonts w:ascii="Poppins" w:hAnsi="Poppins" w:cs="Poppins"/>
          <w:i/>
          <w:iCs/>
          <w:noProof/>
        </w:rPr>
        <w:t>e-commerce</w:t>
      </w:r>
      <w:r w:rsidRPr="00B843AB">
        <w:rPr>
          <w:rFonts w:ascii="Poppins" w:hAnsi="Poppins" w:cs="Poppins"/>
          <w:noProof/>
        </w:rPr>
        <w:t>. Por que é importante garantir a integridade dos dados em todas as operações?</w:t>
      </w:r>
    </w:p>
    <w:p w14:paraId="7118A113" w14:textId="77777777" w:rsidR="00A95473" w:rsidRPr="00B843AB" w:rsidRDefault="00A95473" w:rsidP="00A95473">
      <w:pPr>
        <w:rPr>
          <w:rFonts w:ascii="Poppins" w:hAnsi="Poppins" w:cs="Poppins"/>
          <w:noProof/>
        </w:rPr>
      </w:pPr>
    </w:p>
    <w:p w14:paraId="2B7C4B7F" w14:textId="6C7003FE" w:rsidR="006726B8" w:rsidRPr="00B843AB" w:rsidRDefault="006726B8" w:rsidP="000553F8">
      <w:pPr>
        <w:pStyle w:val="PargrafodaLista"/>
        <w:numPr>
          <w:ilvl w:val="1"/>
          <w:numId w:val="6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 xml:space="preserve">Como o </w:t>
      </w:r>
      <w:r w:rsidRPr="00B843AB">
        <w:rPr>
          <w:rFonts w:ascii="Poppins" w:hAnsi="Poppins" w:cs="Poppins"/>
          <w:b/>
          <w:bCs/>
          <w:noProof/>
        </w:rPr>
        <w:t>ROLLBACK</w:t>
      </w:r>
      <w:r w:rsidRPr="00B843AB">
        <w:rPr>
          <w:rFonts w:ascii="Poppins" w:hAnsi="Poppins" w:cs="Poppins"/>
          <w:noProof/>
        </w:rPr>
        <w:t xml:space="preserve"> pode ajudar na recuperação de erros no ambiente de produção?</w:t>
      </w:r>
    </w:p>
    <w:p w14:paraId="16B43E6C" w14:textId="77777777" w:rsidR="00A95473" w:rsidRPr="00B843AB" w:rsidRDefault="00A95473" w:rsidP="00A95473">
      <w:pPr>
        <w:pStyle w:val="PargrafodaLista"/>
        <w:rPr>
          <w:rFonts w:ascii="Poppins" w:hAnsi="Poppins" w:cs="Poppins"/>
          <w:noProof/>
        </w:rPr>
      </w:pPr>
    </w:p>
    <w:p w14:paraId="626D5073" w14:textId="77777777" w:rsidR="00A95473" w:rsidRPr="00B843AB" w:rsidRDefault="00A95473" w:rsidP="00A95473">
      <w:pPr>
        <w:rPr>
          <w:rFonts w:ascii="Poppins" w:hAnsi="Poppins" w:cs="Poppins"/>
          <w:noProof/>
        </w:rPr>
      </w:pPr>
    </w:p>
    <w:p w14:paraId="6D3F7981" w14:textId="7ED26BB0" w:rsidR="00F47F24" w:rsidRPr="00B843AB" w:rsidRDefault="006726B8" w:rsidP="000553F8">
      <w:pPr>
        <w:pStyle w:val="PargrafodaLista"/>
        <w:numPr>
          <w:ilvl w:val="1"/>
          <w:numId w:val="6"/>
        </w:numPr>
        <w:rPr>
          <w:rFonts w:ascii="Poppins" w:hAnsi="Poppins" w:cs="Poppins"/>
          <w:noProof/>
        </w:rPr>
      </w:pPr>
      <w:r w:rsidRPr="00B843AB">
        <w:rPr>
          <w:rFonts w:ascii="Poppins" w:hAnsi="Poppins" w:cs="Poppins"/>
          <w:noProof/>
        </w:rPr>
        <w:t>Explique</w:t>
      </w:r>
      <w:r w:rsidR="00F34B70" w:rsidRPr="00B843AB">
        <w:rPr>
          <w:rFonts w:ascii="Poppins" w:hAnsi="Poppins" w:cs="Poppins"/>
          <w:noProof/>
        </w:rPr>
        <w:t>m</w:t>
      </w:r>
      <w:r w:rsidRPr="00B843AB">
        <w:rPr>
          <w:rFonts w:ascii="Poppins" w:hAnsi="Poppins" w:cs="Poppins"/>
          <w:noProof/>
        </w:rPr>
        <w:t xml:space="preserve"> a importância de </w:t>
      </w:r>
      <w:r w:rsidRPr="00B843AB">
        <w:rPr>
          <w:rFonts w:ascii="Poppins" w:hAnsi="Poppins" w:cs="Poppins"/>
          <w:b/>
          <w:bCs/>
          <w:noProof/>
        </w:rPr>
        <w:t>COMMIT</w:t>
      </w:r>
      <w:r w:rsidRPr="00B843AB">
        <w:rPr>
          <w:rFonts w:ascii="Poppins" w:hAnsi="Poppins" w:cs="Poppins"/>
          <w:noProof/>
        </w:rPr>
        <w:t xml:space="preserve"> no controle de transações e na durabilidade dos dados.</w:t>
      </w:r>
    </w:p>
    <w:tbl>
      <w:tblPr>
        <w:tblStyle w:val="TabelacomGrelha"/>
        <w:tblW w:w="0" w:type="auto"/>
        <w:tblInd w:w="-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6A6810" w:rsidRPr="00B843AB" w14:paraId="1B33ACAE" w14:textId="77777777" w:rsidTr="2D9EA5F1">
        <w:tc>
          <w:tcPr>
            <w:tcW w:w="9747" w:type="dxa"/>
          </w:tcPr>
          <w:p w14:paraId="0BC838B2" w14:textId="77777777" w:rsidR="006A6810" w:rsidRPr="00B843AB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B843AB" w14:paraId="0F296BDF" w14:textId="77777777" w:rsidTr="2D9EA5F1">
        <w:tc>
          <w:tcPr>
            <w:tcW w:w="9747" w:type="dxa"/>
          </w:tcPr>
          <w:p w14:paraId="2874428A" w14:textId="77777777" w:rsidR="006A6810" w:rsidRPr="00B843AB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B843AB" w14:paraId="250368A2" w14:textId="77777777" w:rsidTr="2D9EA5F1">
        <w:tc>
          <w:tcPr>
            <w:tcW w:w="9747" w:type="dxa"/>
          </w:tcPr>
          <w:p w14:paraId="431C0548" w14:textId="77777777" w:rsidR="006A6810" w:rsidRPr="00B843AB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B843AB" w14:paraId="24CA6C22" w14:textId="77777777" w:rsidTr="2D9EA5F1">
        <w:tc>
          <w:tcPr>
            <w:tcW w:w="9747" w:type="dxa"/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31"/>
            </w:tblGrid>
            <w:tr w:rsidR="00727F86" w:rsidRPr="00B843AB" w14:paraId="48682AB8" w14:textId="77777777" w:rsidTr="006E5240">
              <w:tc>
                <w:tcPr>
                  <w:tcW w:w="9747" w:type="dxa"/>
                </w:tcPr>
                <w:p w14:paraId="14B39502" w14:textId="77777777" w:rsidR="00727F86" w:rsidRPr="00B843AB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B843AB" w14:paraId="0ED48AD2" w14:textId="77777777" w:rsidTr="006E5240">
              <w:tc>
                <w:tcPr>
                  <w:tcW w:w="9747" w:type="dxa"/>
                </w:tcPr>
                <w:p w14:paraId="5F3BA923" w14:textId="77777777" w:rsidR="00727F86" w:rsidRPr="00B843AB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B843AB" w14:paraId="0CFE2E04" w14:textId="77777777" w:rsidTr="006E5240">
              <w:tc>
                <w:tcPr>
                  <w:tcW w:w="9747" w:type="dxa"/>
                </w:tcPr>
                <w:p w14:paraId="0ADE4B5F" w14:textId="77777777" w:rsidR="00727F86" w:rsidRPr="00B843AB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B843AB" w14:paraId="1847D9F1" w14:textId="77777777" w:rsidTr="006E5240">
              <w:tc>
                <w:tcPr>
                  <w:tcW w:w="9747" w:type="dxa"/>
                </w:tcPr>
                <w:p w14:paraId="0E381344" w14:textId="77777777" w:rsidR="00727F86" w:rsidRPr="00B843AB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</w:tbl>
          <w:p w14:paraId="0ED1E1A7" w14:textId="77777777" w:rsidR="00727F86" w:rsidRPr="00B843AB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153EFE6A" w14:textId="77777777" w:rsidR="00A95473" w:rsidRPr="00B843AB" w:rsidRDefault="00A95473"/>
    <w:sectPr w:rsidR="00A95473" w:rsidRPr="00B843A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19FE9" w14:textId="77777777" w:rsidR="003F7B1A" w:rsidRDefault="003F7B1A">
      <w:r>
        <w:separator/>
      </w:r>
    </w:p>
  </w:endnote>
  <w:endnote w:type="continuationSeparator" w:id="0">
    <w:p w14:paraId="176B6A7B" w14:textId="77777777" w:rsidR="003F7B1A" w:rsidRDefault="003F7B1A">
      <w:r>
        <w:continuationSeparator/>
      </w:r>
    </w:p>
  </w:endnote>
  <w:endnote w:type="continuationNotice" w:id="1">
    <w:p w14:paraId="5ADE4C60" w14:textId="77777777" w:rsidR="003F7B1A" w:rsidRDefault="003F7B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63C2F23D" w14:textId="77777777" w:rsidR="00B35FE9" w:rsidRDefault="00160195" w:rsidP="00B35FE9">
            <w:pPr>
              <w:pStyle w:val="Rodap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</w:p>
          <w:p w14:paraId="741E92DE" w14:textId="1FD28B6B" w:rsidR="00EB7EE2" w:rsidRPr="00EB7EE2" w:rsidRDefault="00EB7EE2" w:rsidP="00B35FE9">
            <w:pPr>
              <w:pStyle w:val="Rodap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EB7EE2">
              <w:rPr>
                <w:rFonts w:ascii="Poppins" w:hAnsi="Poppins" w:cs="Poppins"/>
                <w:sz w:val="20"/>
                <w:szCs w:val="20"/>
              </w:rPr>
              <w:t xml:space="preserve">[Unidade: SGBD </w:t>
            </w:r>
            <w:r w:rsidR="0084514E">
              <w:rPr>
                <w:rFonts w:ascii="Poppins" w:hAnsi="Poppins" w:cs="Poppins"/>
                <w:sz w:val="20"/>
                <w:szCs w:val="20"/>
              </w:rPr>
              <w:t>r</w:t>
            </w:r>
            <w:r w:rsidRPr="00EB7EE2">
              <w:rPr>
                <w:rFonts w:ascii="Poppins" w:hAnsi="Poppins" w:cs="Poppins"/>
                <w:sz w:val="20"/>
                <w:szCs w:val="20"/>
              </w:rPr>
              <w:t xml:space="preserve">elacional]                            </w:t>
            </w:r>
          </w:p>
          <w:p w14:paraId="53F5360C" w14:textId="77777777" w:rsidR="00EB7EE2" w:rsidRPr="00EB7EE2" w:rsidRDefault="00EB7EE2" w:rsidP="00B35FE9">
            <w:pPr>
              <w:pStyle w:val="Rodap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EB7EE2">
              <w:rPr>
                <w:rFonts w:ascii="Poppins" w:hAnsi="Poppins" w:cs="Poppins"/>
                <w:sz w:val="20"/>
                <w:szCs w:val="20"/>
              </w:rPr>
              <w:t>[Componente: Modelagem e Desenvolvimento de Banco de Dados]</w:t>
            </w:r>
          </w:p>
          <w:p w14:paraId="4722E37D" w14:textId="01275DAE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14D1726" w14:textId="1CDB2E3D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930A3C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930A3C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62275" w14:textId="77777777" w:rsidR="0091327C" w:rsidRDefault="0091327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8B2FD" w14:textId="77777777" w:rsidR="003F7B1A" w:rsidRDefault="003F7B1A">
      <w:r>
        <w:separator/>
      </w:r>
    </w:p>
  </w:footnote>
  <w:footnote w:type="continuationSeparator" w:id="0">
    <w:p w14:paraId="538AB10D" w14:textId="77777777" w:rsidR="003F7B1A" w:rsidRDefault="003F7B1A">
      <w:r>
        <w:continuationSeparator/>
      </w:r>
    </w:p>
  </w:footnote>
  <w:footnote w:type="continuationNotice" w:id="1">
    <w:p w14:paraId="2F61E3B5" w14:textId="77777777" w:rsidR="003F7B1A" w:rsidRDefault="003F7B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1E1D0" w14:textId="77777777" w:rsidR="0091327C" w:rsidRDefault="0091327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6021D9F6" w:rsidR="00E227A8" w:rsidRDefault="00F30F8A" w:rsidP="00E227A8">
    <w:pPr>
      <w:pStyle w:val="Cabealho"/>
      <w:jc w:val="right"/>
    </w:pPr>
    <w:r>
      <w:rPr>
        <w:noProof/>
      </w:rPr>
      <w:drawing>
        <wp:inline distT="0" distB="0" distL="0" distR="0" wp14:anchorId="0DB396ED" wp14:editId="02BAAAC6">
          <wp:extent cx="1440002" cy="651601"/>
          <wp:effectExtent l="0" t="0" r="8255" b="0"/>
          <wp:docPr id="1792425480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242548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F554" w14:textId="77777777" w:rsidR="0091327C" w:rsidRDefault="009132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DA9"/>
    <w:multiLevelType w:val="multilevel"/>
    <w:tmpl w:val="2982D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377C3C5D"/>
    <w:multiLevelType w:val="multilevel"/>
    <w:tmpl w:val="197C1C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392863D2"/>
    <w:multiLevelType w:val="multilevel"/>
    <w:tmpl w:val="6ABE66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493940E6"/>
    <w:multiLevelType w:val="multilevel"/>
    <w:tmpl w:val="F73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A2A1E"/>
    <w:multiLevelType w:val="multilevel"/>
    <w:tmpl w:val="D54EBC4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70C5745A"/>
    <w:multiLevelType w:val="multilevel"/>
    <w:tmpl w:val="DBE2EC0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745155295">
    <w:abstractNumId w:val="3"/>
  </w:num>
  <w:num w:numId="2" w16cid:durableId="2007240754">
    <w:abstractNumId w:val="0"/>
  </w:num>
  <w:num w:numId="3" w16cid:durableId="494800616">
    <w:abstractNumId w:val="1"/>
  </w:num>
  <w:num w:numId="4" w16cid:durableId="1691953431">
    <w:abstractNumId w:val="5"/>
  </w:num>
  <w:num w:numId="5" w16cid:durableId="1672487712">
    <w:abstractNumId w:val="2"/>
  </w:num>
  <w:num w:numId="6" w16cid:durableId="164196193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1EB3"/>
    <w:rsid w:val="00002AC0"/>
    <w:rsid w:val="00006376"/>
    <w:rsid w:val="00012647"/>
    <w:rsid w:val="0001575A"/>
    <w:rsid w:val="00016193"/>
    <w:rsid w:val="000278D8"/>
    <w:rsid w:val="00051E14"/>
    <w:rsid w:val="000553F8"/>
    <w:rsid w:val="00087E05"/>
    <w:rsid w:val="00093C5A"/>
    <w:rsid w:val="000A4E65"/>
    <w:rsid w:val="000B17E7"/>
    <w:rsid w:val="000C01C0"/>
    <w:rsid w:val="000C023F"/>
    <w:rsid w:val="000C6619"/>
    <w:rsid w:val="000D2452"/>
    <w:rsid w:val="000D596E"/>
    <w:rsid w:val="000D61BD"/>
    <w:rsid w:val="000F7DE9"/>
    <w:rsid w:val="001055ED"/>
    <w:rsid w:val="0011088E"/>
    <w:rsid w:val="00124756"/>
    <w:rsid w:val="00131E78"/>
    <w:rsid w:val="00134FF1"/>
    <w:rsid w:val="0014291F"/>
    <w:rsid w:val="00155322"/>
    <w:rsid w:val="00160195"/>
    <w:rsid w:val="00161B7B"/>
    <w:rsid w:val="0018712B"/>
    <w:rsid w:val="0018726C"/>
    <w:rsid w:val="00187EB3"/>
    <w:rsid w:val="001904F2"/>
    <w:rsid w:val="001916A7"/>
    <w:rsid w:val="001952F8"/>
    <w:rsid w:val="001A2D86"/>
    <w:rsid w:val="001A32C9"/>
    <w:rsid w:val="001B5D62"/>
    <w:rsid w:val="001C335A"/>
    <w:rsid w:val="001E5998"/>
    <w:rsid w:val="001E7BC0"/>
    <w:rsid w:val="001F3241"/>
    <w:rsid w:val="001F5893"/>
    <w:rsid w:val="001F63E7"/>
    <w:rsid w:val="00206FEB"/>
    <w:rsid w:val="00212C3B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775B7"/>
    <w:rsid w:val="0028620F"/>
    <w:rsid w:val="002B1E4B"/>
    <w:rsid w:val="002B218F"/>
    <w:rsid w:val="002B24DB"/>
    <w:rsid w:val="002C6EC9"/>
    <w:rsid w:val="002D1A6D"/>
    <w:rsid w:val="002D51E3"/>
    <w:rsid w:val="002D6138"/>
    <w:rsid w:val="002E18AA"/>
    <w:rsid w:val="002E6314"/>
    <w:rsid w:val="003009B4"/>
    <w:rsid w:val="003031BD"/>
    <w:rsid w:val="00307048"/>
    <w:rsid w:val="00310936"/>
    <w:rsid w:val="003365AE"/>
    <w:rsid w:val="00340A52"/>
    <w:rsid w:val="00355DE5"/>
    <w:rsid w:val="00367C72"/>
    <w:rsid w:val="00382FF5"/>
    <w:rsid w:val="00390195"/>
    <w:rsid w:val="003A23F1"/>
    <w:rsid w:val="003A4F46"/>
    <w:rsid w:val="003C032E"/>
    <w:rsid w:val="003D71CA"/>
    <w:rsid w:val="003F7B1A"/>
    <w:rsid w:val="00403860"/>
    <w:rsid w:val="00405496"/>
    <w:rsid w:val="00413351"/>
    <w:rsid w:val="0043024F"/>
    <w:rsid w:val="00452F49"/>
    <w:rsid w:val="00454835"/>
    <w:rsid w:val="00464B32"/>
    <w:rsid w:val="00482E9A"/>
    <w:rsid w:val="004852FC"/>
    <w:rsid w:val="004858E8"/>
    <w:rsid w:val="00487EA5"/>
    <w:rsid w:val="00491C71"/>
    <w:rsid w:val="00493B10"/>
    <w:rsid w:val="004A02FC"/>
    <w:rsid w:val="004B3134"/>
    <w:rsid w:val="004B66A3"/>
    <w:rsid w:val="004C42B5"/>
    <w:rsid w:val="004E6BC3"/>
    <w:rsid w:val="004E713D"/>
    <w:rsid w:val="004E73B9"/>
    <w:rsid w:val="005025BE"/>
    <w:rsid w:val="005065D8"/>
    <w:rsid w:val="00511142"/>
    <w:rsid w:val="005374F1"/>
    <w:rsid w:val="0054587F"/>
    <w:rsid w:val="0054619B"/>
    <w:rsid w:val="005517B2"/>
    <w:rsid w:val="00585F34"/>
    <w:rsid w:val="005A5A09"/>
    <w:rsid w:val="005B0445"/>
    <w:rsid w:val="005C53D4"/>
    <w:rsid w:val="005E1E05"/>
    <w:rsid w:val="005E4165"/>
    <w:rsid w:val="005F4B6A"/>
    <w:rsid w:val="005F74BB"/>
    <w:rsid w:val="0060776C"/>
    <w:rsid w:val="0061471B"/>
    <w:rsid w:val="0061562C"/>
    <w:rsid w:val="0063273B"/>
    <w:rsid w:val="00633C00"/>
    <w:rsid w:val="00646214"/>
    <w:rsid w:val="0066055B"/>
    <w:rsid w:val="006703F8"/>
    <w:rsid w:val="006726B8"/>
    <w:rsid w:val="006761D5"/>
    <w:rsid w:val="00676B29"/>
    <w:rsid w:val="006777D8"/>
    <w:rsid w:val="00684F7E"/>
    <w:rsid w:val="00693D72"/>
    <w:rsid w:val="00696811"/>
    <w:rsid w:val="006A0B21"/>
    <w:rsid w:val="006A6810"/>
    <w:rsid w:val="006B3AE9"/>
    <w:rsid w:val="006D04F2"/>
    <w:rsid w:val="006D536A"/>
    <w:rsid w:val="006E6F30"/>
    <w:rsid w:val="0070021D"/>
    <w:rsid w:val="007139E5"/>
    <w:rsid w:val="00723D5E"/>
    <w:rsid w:val="00727F86"/>
    <w:rsid w:val="00734CE7"/>
    <w:rsid w:val="007401C8"/>
    <w:rsid w:val="007671B4"/>
    <w:rsid w:val="00773A8C"/>
    <w:rsid w:val="00776430"/>
    <w:rsid w:val="0078262D"/>
    <w:rsid w:val="00792A6D"/>
    <w:rsid w:val="007961B7"/>
    <w:rsid w:val="00796DB8"/>
    <w:rsid w:val="007A7000"/>
    <w:rsid w:val="007B6ABF"/>
    <w:rsid w:val="007C2269"/>
    <w:rsid w:val="007D6D3F"/>
    <w:rsid w:val="007E00CC"/>
    <w:rsid w:val="007F5BF9"/>
    <w:rsid w:val="0080179B"/>
    <w:rsid w:val="00802C5A"/>
    <w:rsid w:val="00814E58"/>
    <w:rsid w:val="008343FE"/>
    <w:rsid w:val="0083474B"/>
    <w:rsid w:val="00841D59"/>
    <w:rsid w:val="0084514E"/>
    <w:rsid w:val="00851368"/>
    <w:rsid w:val="0085229C"/>
    <w:rsid w:val="008708BF"/>
    <w:rsid w:val="00875DD6"/>
    <w:rsid w:val="00880CA0"/>
    <w:rsid w:val="008821D4"/>
    <w:rsid w:val="008925A9"/>
    <w:rsid w:val="00896814"/>
    <w:rsid w:val="00897335"/>
    <w:rsid w:val="008A031A"/>
    <w:rsid w:val="008A6CAA"/>
    <w:rsid w:val="008B1035"/>
    <w:rsid w:val="008B4C24"/>
    <w:rsid w:val="008F5546"/>
    <w:rsid w:val="008F775A"/>
    <w:rsid w:val="009046A4"/>
    <w:rsid w:val="0091327C"/>
    <w:rsid w:val="00915957"/>
    <w:rsid w:val="009212FB"/>
    <w:rsid w:val="009251FE"/>
    <w:rsid w:val="0092769D"/>
    <w:rsid w:val="00930A3C"/>
    <w:rsid w:val="00934F66"/>
    <w:rsid w:val="00966015"/>
    <w:rsid w:val="009B33B6"/>
    <w:rsid w:val="009C190E"/>
    <w:rsid w:val="009D50D9"/>
    <w:rsid w:val="009E4419"/>
    <w:rsid w:val="009F5FCB"/>
    <w:rsid w:val="00A07BD8"/>
    <w:rsid w:val="00A116AB"/>
    <w:rsid w:val="00A1515D"/>
    <w:rsid w:val="00A15FA7"/>
    <w:rsid w:val="00A2248C"/>
    <w:rsid w:val="00A23CB2"/>
    <w:rsid w:val="00A26550"/>
    <w:rsid w:val="00A30744"/>
    <w:rsid w:val="00A32999"/>
    <w:rsid w:val="00A46366"/>
    <w:rsid w:val="00A53F77"/>
    <w:rsid w:val="00A55D43"/>
    <w:rsid w:val="00A603A9"/>
    <w:rsid w:val="00A75DBF"/>
    <w:rsid w:val="00A85F55"/>
    <w:rsid w:val="00A92AA6"/>
    <w:rsid w:val="00A941F2"/>
    <w:rsid w:val="00A95473"/>
    <w:rsid w:val="00AA60A0"/>
    <w:rsid w:val="00AD78A6"/>
    <w:rsid w:val="00AD79A1"/>
    <w:rsid w:val="00AE2AD1"/>
    <w:rsid w:val="00AF6550"/>
    <w:rsid w:val="00B0799B"/>
    <w:rsid w:val="00B171B3"/>
    <w:rsid w:val="00B21362"/>
    <w:rsid w:val="00B31322"/>
    <w:rsid w:val="00B35FE9"/>
    <w:rsid w:val="00B45591"/>
    <w:rsid w:val="00B51173"/>
    <w:rsid w:val="00B742A7"/>
    <w:rsid w:val="00B843AB"/>
    <w:rsid w:val="00B86FA7"/>
    <w:rsid w:val="00B937A3"/>
    <w:rsid w:val="00BA591F"/>
    <w:rsid w:val="00BA6A76"/>
    <w:rsid w:val="00BB1579"/>
    <w:rsid w:val="00BB6AA4"/>
    <w:rsid w:val="00BD14A2"/>
    <w:rsid w:val="00BD69A9"/>
    <w:rsid w:val="00BE1ECE"/>
    <w:rsid w:val="00BE565B"/>
    <w:rsid w:val="00C007AE"/>
    <w:rsid w:val="00C0507D"/>
    <w:rsid w:val="00C10E1E"/>
    <w:rsid w:val="00C11B3D"/>
    <w:rsid w:val="00C12E4A"/>
    <w:rsid w:val="00C21FFB"/>
    <w:rsid w:val="00C361B4"/>
    <w:rsid w:val="00C42339"/>
    <w:rsid w:val="00C441DE"/>
    <w:rsid w:val="00C4723D"/>
    <w:rsid w:val="00C51FD6"/>
    <w:rsid w:val="00C6070E"/>
    <w:rsid w:val="00C62CE1"/>
    <w:rsid w:val="00C806EA"/>
    <w:rsid w:val="00C8543F"/>
    <w:rsid w:val="00C857F9"/>
    <w:rsid w:val="00C923DC"/>
    <w:rsid w:val="00C96A8D"/>
    <w:rsid w:val="00CA0628"/>
    <w:rsid w:val="00CA4523"/>
    <w:rsid w:val="00CC29DE"/>
    <w:rsid w:val="00CC2A45"/>
    <w:rsid w:val="00CE0746"/>
    <w:rsid w:val="00CE5282"/>
    <w:rsid w:val="00CF2305"/>
    <w:rsid w:val="00CF76E4"/>
    <w:rsid w:val="00D03B93"/>
    <w:rsid w:val="00D04488"/>
    <w:rsid w:val="00D05B9C"/>
    <w:rsid w:val="00D20676"/>
    <w:rsid w:val="00D20A28"/>
    <w:rsid w:val="00D27938"/>
    <w:rsid w:val="00D32DD1"/>
    <w:rsid w:val="00D33624"/>
    <w:rsid w:val="00D430DF"/>
    <w:rsid w:val="00D44249"/>
    <w:rsid w:val="00D508AA"/>
    <w:rsid w:val="00D51D5F"/>
    <w:rsid w:val="00D55075"/>
    <w:rsid w:val="00D553AB"/>
    <w:rsid w:val="00D56E09"/>
    <w:rsid w:val="00D57968"/>
    <w:rsid w:val="00D61A8F"/>
    <w:rsid w:val="00D77BD8"/>
    <w:rsid w:val="00D86FCC"/>
    <w:rsid w:val="00D9408B"/>
    <w:rsid w:val="00D948D8"/>
    <w:rsid w:val="00DB514F"/>
    <w:rsid w:val="00DC3739"/>
    <w:rsid w:val="00DD5204"/>
    <w:rsid w:val="00DD54EC"/>
    <w:rsid w:val="00DE0423"/>
    <w:rsid w:val="00DE0C0D"/>
    <w:rsid w:val="00DE328E"/>
    <w:rsid w:val="00DF456B"/>
    <w:rsid w:val="00DF541C"/>
    <w:rsid w:val="00E10D86"/>
    <w:rsid w:val="00E1604E"/>
    <w:rsid w:val="00E16974"/>
    <w:rsid w:val="00E227A8"/>
    <w:rsid w:val="00E255E5"/>
    <w:rsid w:val="00E36169"/>
    <w:rsid w:val="00E400A6"/>
    <w:rsid w:val="00E6016A"/>
    <w:rsid w:val="00E7168F"/>
    <w:rsid w:val="00E71901"/>
    <w:rsid w:val="00E73E76"/>
    <w:rsid w:val="00E77AF3"/>
    <w:rsid w:val="00E852B3"/>
    <w:rsid w:val="00EA1F42"/>
    <w:rsid w:val="00EA3B37"/>
    <w:rsid w:val="00EB7EE2"/>
    <w:rsid w:val="00EF47B1"/>
    <w:rsid w:val="00EF4AFE"/>
    <w:rsid w:val="00F044D7"/>
    <w:rsid w:val="00F26F13"/>
    <w:rsid w:val="00F30F8A"/>
    <w:rsid w:val="00F33EFD"/>
    <w:rsid w:val="00F34B70"/>
    <w:rsid w:val="00F361D3"/>
    <w:rsid w:val="00F472E5"/>
    <w:rsid w:val="00F47F24"/>
    <w:rsid w:val="00F5141E"/>
    <w:rsid w:val="00F51FEF"/>
    <w:rsid w:val="00F52AA0"/>
    <w:rsid w:val="00F57059"/>
    <w:rsid w:val="00F57107"/>
    <w:rsid w:val="00F6297D"/>
    <w:rsid w:val="00F72B4F"/>
    <w:rsid w:val="00F96123"/>
    <w:rsid w:val="00FA6CC0"/>
    <w:rsid w:val="00FA6F57"/>
    <w:rsid w:val="00FA744E"/>
    <w:rsid w:val="00FB1878"/>
    <w:rsid w:val="00FB62CF"/>
    <w:rsid w:val="00FB68C7"/>
    <w:rsid w:val="00FD237A"/>
    <w:rsid w:val="00FD7F1E"/>
    <w:rsid w:val="00FE3EFA"/>
    <w:rsid w:val="00FE79CC"/>
    <w:rsid w:val="00FF26BF"/>
    <w:rsid w:val="00FF3340"/>
    <w:rsid w:val="00FF3ECB"/>
    <w:rsid w:val="2D9EA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0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1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3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0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1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3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3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1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5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2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9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0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6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6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1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5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1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5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604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2026-06-26T18:32:00Z</dcterms:created>
  <dcterms:modified xsi:type="dcterms:W3CDTF">2026-06-26T18:32:00Z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  <property fmtid="{D5CDD505-2E9C-101B-9397-08002B2CF9AE}" pid="16" name="GrammarlyDocumentId">
    <vt:lpwstr>55ded44ca87d02d3107399809b6752224a6d06d1a978d04234ac738c0098023e</vt:lpwstr>
  </property>
</Properties>
</file>