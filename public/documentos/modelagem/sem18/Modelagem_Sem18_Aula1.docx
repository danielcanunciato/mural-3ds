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C2BBABD" w14:textId="6C033C1B" w:rsidR="0061441A" w:rsidRPr="0061441A" w:rsidRDefault="006703F8" w:rsidP="0061441A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920156" w:rsidRPr="00920156">
        <w:rPr>
          <w:rFonts w:ascii="Poppins" w:hAnsi="Poppins" w:cs="Poppins"/>
          <w:b/>
          <w:bCs/>
          <w:noProof/>
          <w:sz w:val="32"/>
          <w:szCs w:val="32"/>
        </w:rPr>
        <w:t xml:space="preserve">Análise de </w:t>
      </w:r>
      <w:r w:rsidR="007104F8">
        <w:rPr>
          <w:rFonts w:ascii="Poppins" w:hAnsi="Poppins" w:cs="Poppins"/>
          <w:b/>
          <w:bCs/>
          <w:noProof/>
          <w:sz w:val="32"/>
          <w:szCs w:val="32"/>
        </w:rPr>
        <w:t>v</w:t>
      </w:r>
      <w:r w:rsidR="00920156" w:rsidRPr="00920156">
        <w:rPr>
          <w:rFonts w:ascii="Poppins" w:hAnsi="Poppins" w:cs="Poppins"/>
          <w:b/>
          <w:bCs/>
          <w:noProof/>
          <w:sz w:val="32"/>
          <w:szCs w:val="32"/>
        </w:rPr>
        <w:t xml:space="preserve">endas com </w:t>
      </w:r>
      <w:r w:rsidR="007104F8" w:rsidRPr="00920156">
        <w:rPr>
          <w:rFonts w:ascii="Poppins" w:hAnsi="Poppins" w:cs="Poppins"/>
          <w:b/>
          <w:bCs/>
          <w:noProof/>
          <w:sz w:val="32"/>
          <w:szCs w:val="32"/>
        </w:rPr>
        <w:t xml:space="preserve">funções de janela da </w:t>
      </w:r>
      <w:r w:rsidR="00920156" w:rsidRPr="00920156">
        <w:rPr>
          <w:rFonts w:ascii="Poppins" w:hAnsi="Poppins" w:cs="Poppins"/>
          <w:b/>
          <w:bCs/>
          <w:noProof/>
          <w:sz w:val="32"/>
          <w:szCs w:val="32"/>
        </w:rPr>
        <w:t>CommerceTech Solutions</w:t>
      </w:r>
    </w:p>
    <w:p w14:paraId="39E12340" w14:textId="77777777" w:rsidR="005065D8" w:rsidRDefault="005065D8" w:rsidP="005065D8">
      <w:pPr>
        <w:rPr>
          <w:rFonts w:ascii="Poppins" w:hAnsi="Poppins" w:cs="Poppins"/>
          <w:b/>
          <w:bCs/>
          <w:noProof/>
        </w:rPr>
      </w:pPr>
    </w:p>
    <w:p w14:paraId="2252D597" w14:textId="4B20BA2E" w:rsid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>A CommerceTech Solutions, uma empresa que desenvolve sistemas de e-commerce para lojas de varejo, está trabalhando em uma nova ferramenta de análise de vendas. O time de desenvolvimento está criando relatórios dinâmicos que ajudam a equipe de marketing a entender o desempenho de vendas por produto, categorias e vendedores</w:t>
      </w:r>
      <w:r w:rsidR="00A549D9">
        <w:rPr>
          <w:rFonts w:ascii="Poppins" w:hAnsi="Poppins" w:cs="Poppins"/>
          <w:noProof/>
        </w:rPr>
        <w:t>,</w:t>
      </w:r>
      <w:r w:rsidRPr="00920156">
        <w:rPr>
          <w:rFonts w:ascii="Poppins" w:hAnsi="Poppins" w:cs="Poppins"/>
          <w:noProof/>
        </w:rPr>
        <w:t xml:space="preserve"> ao longo do tempo. Para isso, eles utilizam funções de janela no MySQL para obter informações mais detalhadas sobre o comportamento de vendas.</w:t>
      </w:r>
    </w:p>
    <w:p w14:paraId="6DABDF1C" w14:textId="77777777" w:rsidR="007104F8" w:rsidRDefault="007104F8" w:rsidP="00920156">
      <w:pPr>
        <w:rPr>
          <w:rFonts w:ascii="Poppins" w:hAnsi="Poppins" w:cs="Poppins"/>
          <w:noProof/>
        </w:rPr>
      </w:pPr>
    </w:p>
    <w:p w14:paraId="2F0D6E56" w14:textId="614A9162" w:rsidR="00920156" w:rsidRDefault="21C53062" w:rsidP="00920156">
      <w:pPr>
        <w:rPr>
          <w:rFonts w:ascii="Poppins" w:hAnsi="Poppins" w:cs="Poppins"/>
          <w:noProof/>
        </w:rPr>
      </w:pPr>
      <w:r w:rsidRPr="21C53062">
        <w:rPr>
          <w:rFonts w:ascii="Poppins" w:hAnsi="Poppins" w:cs="Poppins"/>
          <w:noProof/>
        </w:rPr>
        <w:t>O desafio de vocês</w:t>
      </w:r>
      <w:r w:rsidR="00A549D9">
        <w:rPr>
          <w:rFonts w:ascii="Poppins" w:hAnsi="Poppins" w:cs="Poppins"/>
          <w:noProof/>
        </w:rPr>
        <w:t>,</w:t>
      </w:r>
      <w:r w:rsidRPr="21C53062">
        <w:rPr>
          <w:rFonts w:ascii="Poppins" w:hAnsi="Poppins" w:cs="Poppins"/>
          <w:noProof/>
        </w:rPr>
        <w:t xml:space="preserve"> como desenvolvedores</w:t>
      </w:r>
      <w:r w:rsidR="00A549D9">
        <w:rPr>
          <w:rFonts w:ascii="Poppins" w:hAnsi="Poppins" w:cs="Poppins"/>
          <w:noProof/>
        </w:rPr>
        <w:t>,</w:t>
      </w:r>
      <w:r w:rsidRPr="21C53062">
        <w:rPr>
          <w:rFonts w:ascii="Poppins" w:hAnsi="Poppins" w:cs="Poppins"/>
          <w:noProof/>
        </w:rPr>
        <w:t xml:space="preserve"> é ajudar a CommerceTech Solutions a gerar relatórios que utilizam as funções </w:t>
      </w:r>
      <w:r w:rsidRPr="21C53062">
        <w:rPr>
          <w:rFonts w:ascii="Poppins" w:hAnsi="Poppins" w:cs="Poppins"/>
          <w:b/>
          <w:bCs/>
          <w:noProof/>
        </w:rPr>
        <w:t>OVER, PARTITION BY e ROW_NUMBER</w:t>
      </w:r>
      <w:r w:rsidRPr="21C53062">
        <w:rPr>
          <w:rFonts w:ascii="Poppins" w:hAnsi="Poppins" w:cs="Poppins"/>
          <w:noProof/>
        </w:rPr>
        <w:t xml:space="preserve"> no MySQL, com o objetivo de classificar as vendas por produto, por vendedor e identificar as vendas mais recentes.</w:t>
      </w:r>
    </w:p>
    <w:p w14:paraId="58C406DA" w14:textId="62C99564" w:rsidR="21C53062" w:rsidRDefault="21C53062" w:rsidP="21C53062">
      <w:pPr>
        <w:rPr>
          <w:rFonts w:ascii="Poppins" w:hAnsi="Poppins" w:cs="Poppins"/>
          <w:noProof/>
        </w:rPr>
      </w:pPr>
    </w:p>
    <w:p w14:paraId="59A14C24" w14:textId="0C651F0A" w:rsidR="007104F8" w:rsidRPr="00403F1F" w:rsidRDefault="00403F1F" w:rsidP="00403F1F">
      <w:pPr>
        <w:rPr>
          <w:rFonts w:ascii="Poppins" w:hAnsi="Poppins" w:cs="Poppins"/>
          <w:noProof/>
          <w:sz w:val="16"/>
          <w:szCs w:val="16"/>
        </w:rPr>
      </w:pPr>
      <w:r w:rsidRPr="00403F1F">
        <w:rPr>
          <w:rFonts w:ascii="Poppins" w:hAnsi="Poppins" w:cs="Poppins"/>
          <w:noProof/>
          <w:sz w:val="16"/>
          <w:szCs w:val="16"/>
        </w:rPr>
        <w:t>Situação fictícia produzida pela SEDUC-SP.</w:t>
      </w:r>
    </w:p>
    <w:p w14:paraId="349EF670" w14:textId="77777777" w:rsidR="00403F1F" w:rsidRPr="00920156" w:rsidRDefault="00403F1F" w:rsidP="00581840">
      <w:pPr>
        <w:pBdr>
          <w:bottom w:val="single" w:sz="4" w:space="1" w:color="auto"/>
        </w:pBdr>
        <w:rPr>
          <w:rFonts w:ascii="Poppins" w:hAnsi="Poppins" w:cs="Poppins"/>
          <w:noProof/>
        </w:rPr>
      </w:pPr>
    </w:p>
    <w:p w14:paraId="73CDFFEC" w14:textId="25E57793" w:rsidR="00920156" w:rsidRDefault="00B73292" w:rsidP="00920156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Tarefa</w:t>
      </w:r>
    </w:p>
    <w:p w14:paraId="521814C3" w14:textId="77777777" w:rsidR="007104F8" w:rsidRPr="00920156" w:rsidRDefault="007104F8" w:rsidP="00920156">
      <w:pPr>
        <w:rPr>
          <w:rFonts w:ascii="Poppins" w:hAnsi="Poppins" w:cs="Poppins"/>
          <w:b/>
          <w:bCs/>
          <w:noProof/>
        </w:rPr>
      </w:pPr>
    </w:p>
    <w:p w14:paraId="40DFF579" w14:textId="3521B180" w:rsidR="00920156" w:rsidRPr="00920156" w:rsidRDefault="00631526">
      <w:pPr>
        <w:numPr>
          <w:ilvl w:val="0"/>
          <w:numId w:val="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</w:t>
      </w:r>
      <w:r w:rsidR="00920156" w:rsidRPr="007104F8">
        <w:rPr>
          <w:rFonts w:ascii="Poppins" w:hAnsi="Poppins" w:cs="Poppins"/>
          <w:noProof/>
        </w:rPr>
        <w:t>rie</w:t>
      </w:r>
      <w:r w:rsidR="000318B6">
        <w:rPr>
          <w:rFonts w:ascii="Poppins" w:hAnsi="Poppins" w:cs="Poppins"/>
          <w:noProof/>
        </w:rPr>
        <w:t>m</w:t>
      </w:r>
      <w:r w:rsidR="00920156" w:rsidRPr="007104F8">
        <w:rPr>
          <w:rFonts w:ascii="Poppins" w:hAnsi="Poppins" w:cs="Poppins"/>
          <w:noProof/>
        </w:rPr>
        <w:t xml:space="preserve"> </w:t>
      </w:r>
      <w:r w:rsidR="00920156" w:rsidRPr="00920156">
        <w:rPr>
          <w:rFonts w:ascii="Poppins" w:hAnsi="Poppins" w:cs="Poppins"/>
          <w:noProof/>
        </w:rPr>
        <w:t>a tabela vendas com os seguintes campos:</w:t>
      </w:r>
      <w:r w:rsidR="007104F8">
        <w:rPr>
          <w:rFonts w:ascii="Poppins" w:hAnsi="Poppins" w:cs="Poppins"/>
          <w:noProof/>
        </w:rPr>
        <w:br/>
      </w:r>
    </w:p>
    <w:p w14:paraId="6AD8FCCB" w14:textId="13B4B89E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id_venda (INT)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Chave primária</w:t>
      </w:r>
    </w:p>
    <w:p w14:paraId="2166EFC9" w14:textId="171B2F36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data_venda (DATE)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Data da venda</w:t>
      </w:r>
    </w:p>
    <w:p w14:paraId="0509A533" w14:textId="08EEEBBC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produto (VARCHAR(100))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Nome do produto</w:t>
      </w:r>
    </w:p>
    <w:p w14:paraId="5E134B53" w14:textId="50D638DA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vendedor (VARCHAR(100))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Nome do vendedor</w:t>
      </w:r>
    </w:p>
    <w:p w14:paraId="253D9907" w14:textId="454FEDD1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quantidade (INT)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Quantidade de produtos vendidos</w:t>
      </w:r>
    </w:p>
    <w:p w14:paraId="47246E45" w14:textId="266356F9" w:rsidR="00920156" w:rsidRPr="00920156" w:rsidRDefault="00920156">
      <w:pPr>
        <w:numPr>
          <w:ilvl w:val="1"/>
          <w:numId w:val="1"/>
        </w:num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valor_total (DECIMAL(10,2)) </w:t>
      </w:r>
      <w:r w:rsidR="00A549D9">
        <w:rPr>
          <w:rFonts w:ascii="Poppins" w:hAnsi="Poppins" w:cs="Poppins"/>
          <w:noProof/>
        </w:rPr>
        <w:t>–</w:t>
      </w:r>
      <w:r w:rsidRPr="00920156">
        <w:rPr>
          <w:rFonts w:ascii="Poppins" w:hAnsi="Poppins" w:cs="Poppins"/>
          <w:noProof/>
        </w:rPr>
        <w:t xml:space="preserve"> Valor total da venda</w:t>
      </w:r>
    </w:p>
    <w:p w14:paraId="60E0D635" w14:textId="77777777" w:rsidR="007104F8" w:rsidRDefault="007104F8" w:rsidP="00920156">
      <w:pPr>
        <w:rPr>
          <w:rFonts w:ascii="Poppins" w:hAnsi="Poppins" w:cs="Poppins"/>
          <w:noProof/>
        </w:rPr>
      </w:pPr>
    </w:p>
    <w:p w14:paraId="5BA726E7" w14:textId="68FDE06F" w:rsid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>Após criar</w:t>
      </w:r>
      <w:r w:rsidR="000318B6">
        <w:rPr>
          <w:rFonts w:ascii="Poppins" w:hAnsi="Poppins" w:cs="Poppins"/>
          <w:noProof/>
        </w:rPr>
        <w:t>em</w:t>
      </w:r>
      <w:r w:rsidRPr="00920156">
        <w:rPr>
          <w:rFonts w:ascii="Poppins" w:hAnsi="Poppins" w:cs="Poppins"/>
          <w:noProof/>
        </w:rPr>
        <w:t xml:space="preserve"> a tabela, insira</w:t>
      </w:r>
      <w:r w:rsidR="000318B6">
        <w:rPr>
          <w:rFonts w:ascii="Poppins" w:hAnsi="Poppins" w:cs="Poppins"/>
          <w:noProof/>
        </w:rPr>
        <w:t>m</w:t>
      </w:r>
      <w:r w:rsidRPr="00920156">
        <w:rPr>
          <w:rFonts w:ascii="Poppins" w:hAnsi="Poppins" w:cs="Poppins"/>
          <w:noProof/>
        </w:rPr>
        <w:t xml:space="preserve"> pelo menos 10 registros representando diferentes produtos vendidos por diferentes vendedores em datas distintas.</w:t>
      </w:r>
    </w:p>
    <w:p w14:paraId="42EC9C55" w14:textId="77777777" w:rsidR="007104F8" w:rsidRPr="00920156" w:rsidRDefault="007104F8" w:rsidP="00920156">
      <w:pPr>
        <w:rPr>
          <w:rFonts w:ascii="Poppins" w:hAnsi="Poppins" w:cs="Poppins"/>
          <w:noProof/>
        </w:rPr>
      </w:pPr>
    </w:p>
    <w:p w14:paraId="368C63F4" w14:textId="6E97EE85" w:rsidR="00920156" w:rsidRPr="00920156" w:rsidRDefault="00631526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31526">
        <w:rPr>
          <w:rFonts w:ascii="Poppins" w:hAnsi="Poppins" w:cs="Poppins"/>
          <w:noProof/>
        </w:rPr>
        <w:t>Gere</w:t>
      </w:r>
      <w:r w:rsidR="000318B6">
        <w:rPr>
          <w:rFonts w:ascii="Poppins" w:hAnsi="Poppins" w:cs="Poppins"/>
          <w:noProof/>
        </w:rPr>
        <w:t>m</w:t>
      </w:r>
      <w:r w:rsidRPr="00631526">
        <w:rPr>
          <w:rFonts w:ascii="Poppins" w:hAnsi="Poppins" w:cs="Poppins"/>
          <w:noProof/>
        </w:rPr>
        <w:t xml:space="preserve"> uma consulta utilizando a função ROW_NUMBER() com OVER para atribuir uma</w:t>
      </w:r>
      <w:r>
        <w:rPr>
          <w:rFonts w:ascii="Poppins" w:hAnsi="Poppins" w:cs="Poppins"/>
          <w:noProof/>
        </w:rPr>
        <w:t xml:space="preserve"> </w:t>
      </w:r>
      <w:r w:rsidR="00920156" w:rsidRPr="00920156">
        <w:rPr>
          <w:rFonts w:ascii="Poppins" w:hAnsi="Poppins" w:cs="Poppins"/>
          <w:noProof/>
        </w:rPr>
        <w:t>numeração para cada venda, ordenada pela data da venda de forma decrescente. Isso permitirá identificar quais foram as vendas mais recentes.</w:t>
      </w:r>
    </w:p>
    <w:p w14:paraId="7E235C8A" w14:textId="77777777" w:rsidR="007104F8" w:rsidRDefault="007104F8" w:rsidP="00920156">
      <w:pPr>
        <w:rPr>
          <w:rFonts w:ascii="Poppins" w:hAnsi="Poppins" w:cs="Poppins"/>
          <w:noProof/>
        </w:rPr>
      </w:pPr>
    </w:p>
    <w:p w14:paraId="3F631BC8" w14:textId="17CF1348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SELECT </w:t>
      </w:r>
    </w:p>
    <w:p w14:paraId="582D9B6D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id_venda, </w:t>
      </w:r>
    </w:p>
    <w:p w14:paraId="68B08148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data_venda, </w:t>
      </w:r>
    </w:p>
    <w:p w14:paraId="565C9B72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produto, </w:t>
      </w:r>
    </w:p>
    <w:p w14:paraId="39C43AA8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vendedor, </w:t>
      </w:r>
    </w:p>
    <w:p w14:paraId="380B1B7E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ROW_NUMBER() OVER (ORDER BY data_venda DESC) AS numero_venda</w:t>
      </w:r>
    </w:p>
    <w:p w14:paraId="032D3F66" w14:textId="1D2A9029" w:rsid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>FROM vendas;</w:t>
      </w:r>
    </w:p>
    <w:p w14:paraId="010EE70E" w14:textId="77777777" w:rsidR="00920156" w:rsidRDefault="00920156" w:rsidP="00920156">
      <w:pPr>
        <w:rPr>
          <w:rFonts w:ascii="Poppins" w:hAnsi="Poppins" w:cs="Poppins"/>
          <w:noProof/>
        </w:rPr>
      </w:pPr>
    </w:p>
    <w:p w14:paraId="5272E52E" w14:textId="4C0C6573" w:rsidR="00920156" w:rsidRDefault="00920156" w:rsidP="00615608">
      <w:pPr>
        <w:shd w:val="clear" w:color="auto" w:fill="E7E6E6" w:themeFill="background2"/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A </w:t>
      </w:r>
      <w:r w:rsidRPr="00615608">
        <w:rPr>
          <w:rFonts w:ascii="Poppins" w:hAnsi="Poppins" w:cs="Poppins"/>
          <w:b/>
          <w:bCs/>
          <w:noProof/>
        </w:rPr>
        <w:t>função ROW_NUMBER()</w:t>
      </w:r>
      <w:r w:rsidRPr="00920156">
        <w:rPr>
          <w:rFonts w:ascii="Poppins" w:hAnsi="Poppins" w:cs="Poppins"/>
          <w:noProof/>
        </w:rPr>
        <w:t xml:space="preserve"> gera uma numeração sequencial para cada linha no resultado da consulta. </w:t>
      </w:r>
      <w:r w:rsidRPr="00615608">
        <w:rPr>
          <w:rFonts w:ascii="Poppins" w:hAnsi="Poppins" w:cs="Poppins"/>
          <w:b/>
          <w:bCs/>
          <w:noProof/>
        </w:rPr>
        <w:t>A cláusula OVER</w:t>
      </w:r>
      <w:r w:rsidRPr="00920156">
        <w:rPr>
          <w:rFonts w:ascii="Poppins" w:hAnsi="Poppins" w:cs="Poppins"/>
          <w:noProof/>
        </w:rPr>
        <w:t xml:space="preserve"> define a ordenação que</w:t>
      </w:r>
      <w:r w:rsidR="00A549D9">
        <w:rPr>
          <w:rFonts w:ascii="Poppins" w:hAnsi="Poppins" w:cs="Poppins"/>
          <w:noProof/>
        </w:rPr>
        <w:t>,</w:t>
      </w:r>
      <w:r w:rsidRPr="00920156">
        <w:rPr>
          <w:rFonts w:ascii="Poppins" w:hAnsi="Poppins" w:cs="Poppins"/>
          <w:noProof/>
        </w:rPr>
        <w:t xml:space="preserve"> neste caso</w:t>
      </w:r>
      <w:r w:rsidR="00A549D9">
        <w:rPr>
          <w:rFonts w:ascii="Poppins" w:hAnsi="Poppins" w:cs="Poppins"/>
          <w:noProof/>
        </w:rPr>
        <w:t>,</w:t>
      </w:r>
      <w:r w:rsidRPr="00920156">
        <w:rPr>
          <w:rFonts w:ascii="Poppins" w:hAnsi="Poppins" w:cs="Poppins"/>
          <w:noProof/>
        </w:rPr>
        <w:t xml:space="preserve"> é feita pela data_venda em ordem decrescente</w:t>
      </w:r>
      <w:r>
        <w:rPr>
          <w:rFonts w:ascii="Poppins" w:hAnsi="Poppins" w:cs="Poppins"/>
          <w:noProof/>
        </w:rPr>
        <w:t>(DESC)</w:t>
      </w:r>
      <w:r w:rsidRPr="00920156">
        <w:rPr>
          <w:rFonts w:ascii="Poppins" w:hAnsi="Poppins" w:cs="Poppins"/>
          <w:noProof/>
        </w:rPr>
        <w:t>, para que as vendas mais recentes recebam números menores.</w:t>
      </w:r>
    </w:p>
    <w:p w14:paraId="10A3C079" w14:textId="77777777" w:rsidR="00920156" w:rsidRDefault="00920156" w:rsidP="00920156">
      <w:pPr>
        <w:rPr>
          <w:rFonts w:ascii="Poppins" w:hAnsi="Poppins" w:cs="Poppins"/>
          <w:noProof/>
        </w:rPr>
      </w:pPr>
    </w:p>
    <w:p w14:paraId="0BD226D4" w14:textId="55A6493E" w:rsidR="00920156" w:rsidRPr="007104F8" w:rsidRDefault="00631526">
      <w:pPr>
        <w:pStyle w:val="PargrafodaLista"/>
        <w:numPr>
          <w:ilvl w:val="0"/>
          <w:numId w:val="1"/>
        </w:numPr>
        <w:rPr>
          <w:rFonts w:ascii="Poppins" w:hAnsi="Poppins" w:cs="Poppins"/>
          <w:noProof/>
        </w:rPr>
      </w:pPr>
      <w:r w:rsidRPr="00631526">
        <w:rPr>
          <w:rFonts w:ascii="Poppins" w:hAnsi="Poppins" w:cs="Poppins"/>
          <w:noProof/>
        </w:rPr>
        <w:t>Crie</w:t>
      </w:r>
      <w:r w:rsidR="000318B6">
        <w:rPr>
          <w:rFonts w:ascii="Poppins" w:hAnsi="Poppins" w:cs="Poppins"/>
          <w:noProof/>
        </w:rPr>
        <w:t>m</w:t>
      </w:r>
      <w:r w:rsidRPr="00631526">
        <w:rPr>
          <w:rFonts w:ascii="Poppins" w:hAnsi="Poppins" w:cs="Poppins"/>
          <w:noProof/>
        </w:rPr>
        <w:t xml:space="preserve"> uma consulta utilizando a função ROW_NUMBER() com PARTITION BY para o agrupamento</w:t>
      </w:r>
      <w:r>
        <w:rPr>
          <w:rFonts w:ascii="Poppins" w:hAnsi="Poppins" w:cs="Poppins"/>
          <w:noProof/>
        </w:rPr>
        <w:t xml:space="preserve"> </w:t>
      </w:r>
      <w:r w:rsidRPr="00631526">
        <w:rPr>
          <w:rFonts w:ascii="Poppins" w:hAnsi="Poppins" w:cs="Poppins"/>
          <w:noProof/>
        </w:rPr>
        <w:t>das vendas por vendedor.</w:t>
      </w:r>
      <w:r>
        <w:rPr>
          <w:rFonts w:ascii="Poppins" w:hAnsi="Poppins" w:cs="Poppins"/>
          <w:noProof/>
        </w:rPr>
        <w:t xml:space="preserve"> </w:t>
      </w:r>
      <w:r w:rsidR="00920156" w:rsidRPr="007104F8">
        <w:rPr>
          <w:rFonts w:ascii="Poppins" w:hAnsi="Poppins" w:cs="Poppins"/>
          <w:noProof/>
        </w:rPr>
        <w:t>Ou seja, a numeração será reiniciada para cada vendedor, ajudando a identificar a sequência de vendas dentro de cada grupo.</w:t>
      </w:r>
      <w:r w:rsidR="007104F8">
        <w:rPr>
          <w:rFonts w:ascii="Poppins" w:hAnsi="Poppins" w:cs="Poppins"/>
          <w:noProof/>
        </w:rPr>
        <w:br/>
      </w:r>
    </w:p>
    <w:p w14:paraId="7924CFB3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SELECT </w:t>
      </w:r>
    </w:p>
    <w:p w14:paraId="144104F5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id_venda, </w:t>
      </w:r>
    </w:p>
    <w:p w14:paraId="1D67F975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data_venda, </w:t>
      </w:r>
    </w:p>
    <w:p w14:paraId="38D9B7CD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produto, </w:t>
      </w:r>
    </w:p>
    <w:p w14:paraId="136CF317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vendedor, </w:t>
      </w:r>
    </w:p>
    <w:p w14:paraId="55B674FF" w14:textId="77777777" w:rsidR="00920156" w:rsidRP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  ROW_NUMBER() OVER (PARTITION BY vendedor ORDER BY data_venda DESC) AS numero_venda_por_vendedor</w:t>
      </w:r>
    </w:p>
    <w:p w14:paraId="677DC0BD" w14:textId="53B34AF4" w:rsidR="00920156" w:rsidRDefault="00920156" w:rsidP="00920156">
      <w:pPr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>FROM vendas;</w:t>
      </w:r>
    </w:p>
    <w:p w14:paraId="1ED0E9DD" w14:textId="77777777" w:rsidR="00920156" w:rsidRDefault="00920156" w:rsidP="00920156">
      <w:pPr>
        <w:rPr>
          <w:rFonts w:ascii="Poppins" w:hAnsi="Poppins" w:cs="Poppins"/>
          <w:noProof/>
        </w:rPr>
      </w:pPr>
    </w:p>
    <w:p w14:paraId="7D7E8A68" w14:textId="6C98263B" w:rsidR="00920156" w:rsidRDefault="00920156" w:rsidP="00615608">
      <w:pPr>
        <w:shd w:val="clear" w:color="auto" w:fill="E7E6E6" w:themeFill="background2"/>
        <w:rPr>
          <w:rFonts w:ascii="Poppins" w:hAnsi="Poppins" w:cs="Poppins"/>
          <w:noProof/>
        </w:rPr>
      </w:pPr>
      <w:r w:rsidRPr="00920156">
        <w:rPr>
          <w:rFonts w:ascii="Poppins" w:hAnsi="Poppins" w:cs="Poppins"/>
          <w:noProof/>
        </w:rPr>
        <w:t xml:space="preserve">A </w:t>
      </w:r>
      <w:r w:rsidRPr="00615608">
        <w:rPr>
          <w:rFonts w:ascii="Poppins" w:hAnsi="Poppins" w:cs="Poppins"/>
          <w:b/>
          <w:bCs/>
          <w:noProof/>
        </w:rPr>
        <w:t>cláusula PARTITION BY</w:t>
      </w:r>
      <w:r w:rsidRPr="00920156">
        <w:rPr>
          <w:rFonts w:ascii="Poppins" w:hAnsi="Poppins" w:cs="Poppins"/>
          <w:noProof/>
        </w:rPr>
        <w:t xml:space="preserve"> agrupa as linhas da consulta com base no valor de uma ou mais colunas, neste caso, o vendedor. Assim, o ROW_NUMBER() será reiniciado para cada vendedor, permitindo numerar as vendas dentro de cada grupo.</w:t>
      </w:r>
    </w:p>
    <w:p w14:paraId="1DAFA7B5" w14:textId="54587A48" w:rsidR="00920156" w:rsidRPr="007104F8" w:rsidRDefault="00C75A8D">
      <w:pPr>
        <w:pStyle w:val="PargrafodaLista"/>
        <w:numPr>
          <w:ilvl w:val="0"/>
          <w:numId w:val="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Para finalizar, u</w:t>
      </w:r>
      <w:r w:rsidR="00920156" w:rsidRPr="007104F8">
        <w:rPr>
          <w:rFonts w:ascii="Poppins" w:hAnsi="Poppins" w:cs="Poppins"/>
          <w:noProof/>
        </w:rPr>
        <w:t>se</w:t>
      </w:r>
      <w:r w:rsidR="000318B6">
        <w:rPr>
          <w:rFonts w:ascii="Poppins" w:hAnsi="Poppins" w:cs="Poppins"/>
          <w:noProof/>
        </w:rPr>
        <w:t>m</w:t>
      </w:r>
      <w:r w:rsidR="00920156" w:rsidRPr="007104F8">
        <w:rPr>
          <w:rFonts w:ascii="Poppins" w:hAnsi="Poppins" w:cs="Poppins"/>
          <w:noProof/>
        </w:rPr>
        <w:t xml:space="preserve"> as funções de janela para identificar a venda de maior valor para cada produto. Você</w:t>
      </w:r>
      <w:r w:rsidR="000318B6">
        <w:rPr>
          <w:rFonts w:ascii="Poppins" w:hAnsi="Poppins" w:cs="Poppins"/>
          <w:noProof/>
        </w:rPr>
        <w:t>s</w:t>
      </w:r>
      <w:r w:rsidR="00920156" w:rsidRPr="007104F8">
        <w:rPr>
          <w:rFonts w:ascii="Poppins" w:hAnsi="Poppins" w:cs="Poppins"/>
          <w:noProof/>
        </w:rPr>
        <w:t xml:space="preserve"> deve</w:t>
      </w:r>
      <w:r w:rsidR="000318B6">
        <w:rPr>
          <w:rFonts w:ascii="Poppins" w:hAnsi="Poppins" w:cs="Poppins"/>
          <w:noProof/>
        </w:rPr>
        <w:t>m</w:t>
      </w:r>
      <w:r w:rsidR="00920156" w:rsidRPr="007104F8">
        <w:rPr>
          <w:rFonts w:ascii="Poppins" w:hAnsi="Poppins" w:cs="Poppins"/>
          <w:noProof/>
        </w:rPr>
        <w:t xml:space="preserve"> ordenar as vendas por produto e pelo valor_total de forma decrescente, e exibir apenas a venda de maior valor.</w:t>
      </w:r>
    </w:p>
    <w:p w14:paraId="7DBEF405" w14:textId="77777777" w:rsidR="00920156" w:rsidRDefault="00920156" w:rsidP="00920156">
      <w:pPr>
        <w:rPr>
          <w:rFonts w:ascii="Poppins" w:hAnsi="Poppins" w:cs="Poppins"/>
          <w:noProof/>
        </w:rPr>
      </w:pPr>
    </w:p>
    <w:sectPr w:rsidR="0092015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19AD" w14:textId="77777777" w:rsidR="00A353EC" w:rsidRDefault="00A353EC">
      <w:r>
        <w:separator/>
      </w:r>
    </w:p>
  </w:endnote>
  <w:endnote w:type="continuationSeparator" w:id="0">
    <w:p w14:paraId="12D5A29C" w14:textId="77777777" w:rsidR="00A353EC" w:rsidRDefault="00A353EC">
      <w:r>
        <w:continuationSeparator/>
      </w:r>
    </w:p>
  </w:endnote>
  <w:endnote w:type="continuationNotice" w:id="1">
    <w:p w14:paraId="32DDB515" w14:textId="77777777" w:rsidR="00A353EC" w:rsidRDefault="00A353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423E49C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="007A5C1F">
              <w:rPr>
                <w:rFonts w:ascii="Poppins" w:hAnsi="Poppins" w:cs="Poppins"/>
                <w:sz w:val="20"/>
                <w:szCs w:val="20"/>
              </w:rPr>
              <w:t>]</w:t>
            </w:r>
            <w:r w:rsidR="002D044B">
              <w:rPr>
                <w:rFonts w:ascii="Poppins" w:hAnsi="Poppins" w:cs="Poppins"/>
                <w:sz w:val="20"/>
                <w:szCs w:val="20"/>
              </w:rPr>
              <w:t xml:space="preserve">                              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D044B" w:rsidRPr="002D044B">
              <w:rPr>
                <w:rFonts w:ascii="Poppins" w:hAnsi="Poppins" w:cs="Poppins"/>
                <w:sz w:val="20"/>
                <w:szCs w:val="20"/>
              </w:rPr>
              <w:t>Cláusulas Select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2D044B">
              <w:rPr>
                <w:rFonts w:ascii="Poppins" w:hAnsi="Poppins" w:cs="Poppins"/>
                <w:sz w:val="20"/>
                <w:szCs w:val="20"/>
              </w:rPr>
              <w:t xml:space="preserve">     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D044B" w:rsidRPr="002D044B">
              <w:rPr>
                <w:rFonts w:ascii="Poppins" w:hAnsi="Poppins" w:cs="Poppins"/>
                <w:sz w:val="20"/>
                <w:szCs w:val="20"/>
              </w:rPr>
              <w:t>Modelagem e Desenvolvimento de Banco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66A6" w14:textId="77777777" w:rsidR="00793683" w:rsidRDefault="007936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8BB3" w14:textId="77777777" w:rsidR="00A353EC" w:rsidRDefault="00A353EC">
      <w:r>
        <w:separator/>
      </w:r>
    </w:p>
  </w:footnote>
  <w:footnote w:type="continuationSeparator" w:id="0">
    <w:p w14:paraId="2D4D093D" w14:textId="77777777" w:rsidR="00A353EC" w:rsidRDefault="00A353EC">
      <w:r>
        <w:continuationSeparator/>
      </w:r>
    </w:p>
  </w:footnote>
  <w:footnote w:type="continuationNotice" w:id="1">
    <w:p w14:paraId="5B2D47B5" w14:textId="77777777" w:rsidR="00A353EC" w:rsidRDefault="00A353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5C32" w14:textId="77777777" w:rsidR="00793683" w:rsidRDefault="007936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3101463" w:rsidR="00E227A8" w:rsidRDefault="00793683" w:rsidP="00E227A8">
    <w:pPr>
      <w:pStyle w:val="Cabealho"/>
      <w:jc w:val="right"/>
    </w:pPr>
    <w:r>
      <w:rPr>
        <w:noProof/>
      </w:rPr>
      <w:drawing>
        <wp:inline distT="0" distB="0" distL="0" distR="0" wp14:anchorId="6AEACF89" wp14:editId="23A623EE">
          <wp:extent cx="1440002" cy="651601"/>
          <wp:effectExtent l="0" t="0" r="8255" b="0"/>
          <wp:docPr id="133579488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579488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275CA" w14:textId="77777777" w:rsidR="00793683" w:rsidRDefault="007936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D7554"/>
    <w:multiLevelType w:val="multilevel"/>
    <w:tmpl w:val="EE30381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53191986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318B6"/>
    <w:rsid w:val="00056737"/>
    <w:rsid w:val="0007136A"/>
    <w:rsid w:val="00087E05"/>
    <w:rsid w:val="00090623"/>
    <w:rsid w:val="00093C5A"/>
    <w:rsid w:val="000A4E65"/>
    <w:rsid w:val="000C023F"/>
    <w:rsid w:val="000C6619"/>
    <w:rsid w:val="000D2452"/>
    <w:rsid w:val="000D3DB4"/>
    <w:rsid w:val="000D596E"/>
    <w:rsid w:val="000D61BD"/>
    <w:rsid w:val="000F7DE9"/>
    <w:rsid w:val="0011088E"/>
    <w:rsid w:val="00124756"/>
    <w:rsid w:val="00131E78"/>
    <w:rsid w:val="0014291F"/>
    <w:rsid w:val="00155322"/>
    <w:rsid w:val="00160195"/>
    <w:rsid w:val="00161B7B"/>
    <w:rsid w:val="0018726C"/>
    <w:rsid w:val="001904F2"/>
    <w:rsid w:val="001916A7"/>
    <w:rsid w:val="001A2D86"/>
    <w:rsid w:val="001A32C9"/>
    <w:rsid w:val="001C335A"/>
    <w:rsid w:val="001E5998"/>
    <w:rsid w:val="001E7BC0"/>
    <w:rsid w:val="001F63E7"/>
    <w:rsid w:val="00206FEB"/>
    <w:rsid w:val="00215949"/>
    <w:rsid w:val="002252DA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4979"/>
    <w:rsid w:val="002B1E4B"/>
    <w:rsid w:val="002B218F"/>
    <w:rsid w:val="002B2430"/>
    <w:rsid w:val="002B24DB"/>
    <w:rsid w:val="002C3C63"/>
    <w:rsid w:val="002C6EC9"/>
    <w:rsid w:val="002D044B"/>
    <w:rsid w:val="002D1A6D"/>
    <w:rsid w:val="002D51E3"/>
    <w:rsid w:val="002D6138"/>
    <w:rsid w:val="002E18AA"/>
    <w:rsid w:val="002E6314"/>
    <w:rsid w:val="002F7956"/>
    <w:rsid w:val="003009B4"/>
    <w:rsid w:val="003031BD"/>
    <w:rsid w:val="00310936"/>
    <w:rsid w:val="003365AE"/>
    <w:rsid w:val="00340A52"/>
    <w:rsid w:val="00355DE5"/>
    <w:rsid w:val="00367C72"/>
    <w:rsid w:val="00382FF5"/>
    <w:rsid w:val="00387321"/>
    <w:rsid w:val="00390195"/>
    <w:rsid w:val="003C032E"/>
    <w:rsid w:val="003C1451"/>
    <w:rsid w:val="003D71CA"/>
    <w:rsid w:val="00403F1F"/>
    <w:rsid w:val="00413351"/>
    <w:rsid w:val="00452F49"/>
    <w:rsid w:val="00454835"/>
    <w:rsid w:val="00464B32"/>
    <w:rsid w:val="0046595C"/>
    <w:rsid w:val="004852FC"/>
    <w:rsid w:val="004858E8"/>
    <w:rsid w:val="00491C71"/>
    <w:rsid w:val="00493B10"/>
    <w:rsid w:val="004A02FC"/>
    <w:rsid w:val="004B40D0"/>
    <w:rsid w:val="004B66A3"/>
    <w:rsid w:val="004E2F9F"/>
    <w:rsid w:val="004E6BC3"/>
    <w:rsid w:val="004E713D"/>
    <w:rsid w:val="004E73B9"/>
    <w:rsid w:val="005065D8"/>
    <w:rsid w:val="00511142"/>
    <w:rsid w:val="00523939"/>
    <w:rsid w:val="00534CF7"/>
    <w:rsid w:val="00540E6E"/>
    <w:rsid w:val="0054587F"/>
    <w:rsid w:val="0054619B"/>
    <w:rsid w:val="005517B2"/>
    <w:rsid w:val="00555CF0"/>
    <w:rsid w:val="00581840"/>
    <w:rsid w:val="00585F34"/>
    <w:rsid w:val="005A5A09"/>
    <w:rsid w:val="005C53D4"/>
    <w:rsid w:val="005E1E05"/>
    <w:rsid w:val="005E4165"/>
    <w:rsid w:val="005E5D15"/>
    <w:rsid w:val="005F4B6A"/>
    <w:rsid w:val="005F74BB"/>
    <w:rsid w:val="00601B7F"/>
    <w:rsid w:val="0060776C"/>
    <w:rsid w:val="0061441A"/>
    <w:rsid w:val="00615608"/>
    <w:rsid w:val="0061562C"/>
    <w:rsid w:val="00622E9B"/>
    <w:rsid w:val="00631526"/>
    <w:rsid w:val="0063273B"/>
    <w:rsid w:val="0063328C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0B42"/>
    <w:rsid w:val="006B3AE9"/>
    <w:rsid w:val="006C4250"/>
    <w:rsid w:val="006D04F2"/>
    <w:rsid w:val="0070021D"/>
    <w:rsid w:val="007104F8"/>
    <w:rsid w:val="007139E5"/>
    <w:rsid w:val="00723D5E"/>
    <w:rsid w:val="00727F86"/>
    <w:rsid w:val="00734CE7"/>
    <w:rsid w:val="007401C8"/>
    <w:rsid w:val="007671B4"/>
    <w:rsid w:val="00773A8C"/>
    <w:rsid w:val="0078262D"/>
    <w:rsid w:val="00792A6D"/>
    <w:rsid w:val="00793683"/>
    <w:rsid w:val="007952EA"/>
    <w:rsid w:val="00796DB8"/>
    <w:rsid w:val="007A5C1F"/>
    <w:rsid w:val="007A7000"/>
    <w:rsid w:val="007B6ABF"/>
    <w:rsid w:val="007C2269"/>
    <w:rsid w:val="007C7CF9"/>
    <w:rsid w:val="007D6D3F"/>
    <w:rsid w:val="007E00CC"/>
    <w:rsid w:val="007E6362"/>
    <w:rsid w:val="007E69DC"/>
    <w:rsid w:val="007F5BF9"/>
    <w:rsid w:val="0080179B"/>
    <w:rsid w:val="00802C5A"/>
    <w:rsid w:val="00814E58"/>
    <w:rsid w:val="008343FE"/>
    <w:rsid w:val="0083474B"/>
    <w:rsid w:val="00841D59"/>
    <w:rsid w:val="00851368"/>
    <w:rsid w:val="0085229C"/>
    <w:rsid w:val="008567CD"/>
    <w:rsid w:val="00866202"/>
    <w:rsid w:val="008708BF"/>
    <w:rsid w:val="00871F59"/>
    <w:rsid w:val="00875DD6"/>
    <w:rsid w:val="00880CA0"/>
    <w:rsid w:val="008925A9"/>
    <w:rsid w:val="00896814"/>
    <w:rsid w:val="00897335"/>
    <w:rsid w:val="008A031A"/>
    <w:rsid w:val="008B1035"/>
    <w:rsid w:val="008B4C24"/>
    <w:rsid w:val="008F5546"/>
    <w:rsid w:val="008F775A"/>
    <w:rsid w:val="00915957"/>
    <w:rsid w:val="00920156"/>
    <w:rsid w:val="009212FB"/>
    <w:rsid w:val="009251FE"/>
    <w:rsid w:val="0092769D"/>
    <w:rsid w:val="00934F66"/>
    <w:rsid w:val="00942F5D"/>
    <w:rsid w:val="00966015"/>
    <w:rsid w:val="009B33B6"/>
    <w:rsid w:val="009B4385"/>
    <w:rsid w:val="009C190E"/>
    <w:rsid w:val="009D50D9"/>
    <w:rsid w:val="009E4419"/>
    <w:rsid w:val="00A116AB"/>
    <w:rsid w:val="00A15FA7"/>
    <w:rsid w:val="00A30744"/>
    <w:rsid w:val="00A353EC"/>
    <w:rsid w:val="00A41FC5"/>
    <w:rsid w:val="00A53F77"/>
    <w:rsid w:val="00A549D9"/>
    <w:rsid w:val="00A55D43"/>
    <w:rsid w:val="00A56D81"/>
    <w:rsid w:val="00A627D8"/>
    <w:rsid w:val="00A85F55"/>
    <w:rsid w:val="00A941F2"/>
    <w:rsid w:val="00AA60A0"/>
    <w:rsid w:val="00AB512B"/>
    <w:rsid w:val="00AD2856"/>
    <w:rsid w:val="00AD78A6"/>
    <w:rsid w:val="00AE2AD1"/>
    <w:rsid w:val="00AF6550"/>
    <w:rsid w:val="00B0799B"/>
    <w:rsid w:val="00B21362"/>
    <w:rsid w:val="00B31322"/>
    <w:rsid w:val="00B45591"/>
    <w:rsid w:val="00B73292"/>
    <w:rsid w:val="00B742A7"/>
    <w:rsid w:val="00B937A3"/>
    <w:rsid w:val="00BA591F"/>
    <w:rsid w:val="00BA6A76"/>
    <w:rsid w:val="00BB6AA4"/>
    <w:rsid w:val="00BC68A1"/>
    <w:rsid w:val="00BD0CD8"/>
    <w:rsid w:val="00BD14A2"/>
    <w:rsid w:val="00BD69A9"/>
    <w:rsid w:val="00BE565B"/>
    <w:rsid w:val="00BF3027"/>
    <w:rsid w:val="00BF31C0"/>
    <w:rsid w:val="00C007AE"/>
    <w:rsid w:val="00C0507D"/>
    <w:rsid w:val="00C11B3D"/>
    <w:rsid w:val="00C12E4A"/>
    <w:rsid w:val="00C27CAB"/>
    <w:rsid w:val="00C42339"/>
    <w:rsid w:val="00C4723D"/>
    <w:rsid w:val="00C5717B"/>
    <w:rsid w:val="00C6070E"/>
    <w:rsid w:val="00C61DAD"/>
    <w:rsid w:val="00C62CE1"/>
    <w:rsid w:val="00C75A8D"/>
    <w:rsid w:val="00C806EA"/>
    <w:rsid w:val="00C8288F"/>
    <w:rsid w:val="00C8543F"/>
    <w:rsid w:val="00C857F9"/>
    <w:rsid w:val="00C923DC"/>
    <w:rsid w:val="00C96A8D"/>
    <w:rsid w:val="00CA0628"/>
    <w:rsid w:val="00CA4523"/>
    <w:rsid w:val="00CC29DE"/>
    <w:rsid w:val="00CC2A45"/>
    <w:rsid w:val="00CE0746"/>
    <w:rsid w:val="00CE5282"/>
    <w:rsid w:val="00CF76E4"/>
    <w:rsid w:val="00D01C8B"/>
    <w:rsid w:val="00D03B93"/>
    <w:rsid w:val="00D04488"/>
    <w:rsid w:val="00D05B9C"/>
    <w:rsid w:val="00D05DD5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577C"/>
    <w:rsid w:val="00D56E09"/>
    <w:rsid w:val="00D61A8F"/>
    <w:rsid w:val="00D77BD8"/>
    <w:rsid w:val="00D86FCC"/>
    <w:rsid w:val="00D91128"/>
    <w:rsid w:val="00D9408B"/>
    <w:rsid w:val="00D948D8"/>
    <w:rsid w:val="00DB514F"/>
    <w:rsid w:val="00DD1F07"/>
    <w:rsid w:val="00DD5204"/>
    <w:rsid w:val="00DD54EC"/>
    <w:rsid w:val="00DE0423"/>
    <w:rsid w:val="00DE0C0D"/>
    <w:rsid w:val="00DE328E"/>
    <w:rsid w:val="00DF30A2"/>
    <w:rsid w:val="00DF541C"/>
    <w:rsid w:val="00E10D86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82E01"/>
    <w:rsid w:val="00EA1F42"/>
    <w:rsid w:val="00EA3B37"/>
    <w:rsid w:val="00EF47B1"/>
    <w:rsid w:val="00EF487B"/>
    <w:rsid w:val="00EF4AFE"/>
    <w:rsid w:val="00F044D7"/>
    <w:rsid w:val="00F13056"/>
    <w:rsid w:val="00F2031B"/>
    <w:rsid w:val="00F26F13"/>
    <w:rsid w:val="00F361D3"/>
    <w:rsid w:val="00F472E5"/>
    <w:rsid w:val="00F47F24"/>
    <w:rsid w:val="00F51FEF"/>
    <w:rsid w:val="00F52AA0"/>
    <w:rsid w:val="00F57059"/>
    <w:rsid w:val="00F609E8"/>
    <w:rsid w:val="00F72B4F"/>
    <w:rsid w:val="00F918B7"/>
    <w:rsid w:val="00F94CEA"/>
    <w:rsid w:val="00F96123"/>
    <w:rsid w:val="00FA6CC0"/>
    <w:rsid w:val="00FB1878"/>
    <w:rsid w:val="00FB62CF"/>
    <w:rsid w:val="00FB68C7"/>
    <w:rsid w:val="00FC2194"/>
    <w:rsid w:val="00FD7F1E"/>
    <w:rsid w:val="00FE3EFA"/>
    <w:rsid w:val="00FE79CC"/>
    <w:rsid w:val="00FF3340"/>
    <w:rsid w:val="00FF3ECB"/>
    <w:rsid w:val="21C5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461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