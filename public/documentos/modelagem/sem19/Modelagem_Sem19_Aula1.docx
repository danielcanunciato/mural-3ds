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C2BBABD" w14:textId="225904D4" w:rsidR="0061441A" w:rsidRPr="0061441A" w:rsidRDefault="006703F8" w:rsidP="0061441A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C15386" w:rsidRPr="00C15386">
        <w:rPr>
          <w:rFonts w:ascii="Poppins" w:hAnsi="Poppins" w:cs="Poppins"/>
          <w:b/>
          <w:bCs/>
          <w:noProof/>
          <w:sz w:val="32"/>
          <w:szCs w:val="32"/>
        </w:rPr>
        <w:t>Compreendendo DDL e DML em MySQL</w:t>
      </w:r>
    </w:p>
    <w:p w14:paraId="4C0FF4AA" w14:textId="74A7AC4A" w:rsidR="005065D8" w:rsidRPr="005065D8" w:rsidRDefault="005065D8" w:rsidP="005065D8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5790E93" w14:textId="08EF3464" w:rsidR="00C15386" w:rsidRDefault="697B0363" w:rsidP="5AB8E9B6">
      <w:pPr>
        <w:rPr>
          <w:rFonts w:ascii="Poppins" w:hAnsi="Poppins" w:cs="Poppins"/>
          <w:noProof/>
        </w:rPr>
      </w:pPr>
      <w:r w:rsidRPr="5AB8E9B6">
        <w:rPr>
          <w:rFonts w:ascii="Poppins" w:hAnsi="Poppins" w:cs="Poppins"/>
          <w:noProof/>
        </w:rPr>
        <w:t xml:space="preserve">Uma empresa de </w:t>
      </w:r>
      <w:r w:rsidRPr="00AE68D8">
        <w:rPr>
          <w:rFonts w:ascii="Poppins" w:hAnsi="Poppins" w:cs="Poppins"/>
          <w:noProof/>
        </w:rPr>
        <w:t>e-commerce</w:t>
      </w:r>
      <w:r w:rsidRPr="5AB8E9B6">
        <w:rPr>
          <w:rFonts w:ascii="Poppins" w:hAnsi="Poppins" w:cs="Poppins"/>
          <w:noProof/>
        </w:rPr>
        <w:t xml:space="preserve">, a </w:t>
      </w:r>
      <w:r w:rsidRPr="5AB8E9B6">
        <w:rPr>
          <w:rFonts w:ascii="Poppins" w:hAnsi="Poppins" w:cs="Poppins"/>
          <w:b/>
          <w:bCs/>
          <w:noProof/>
        </w:rPr>
        <w:t>ShopFast</w:t>
      </w:r>
      <w:r w:rsidRPr="5AB8E9B6">
        <w:rPr>
          <w:rFonts w:ascii="Poppins" w:hAnsi="Poppins" w:cs="Poppins"/>
          <w:noProof/>
        </w:rPr>
        <w:t>, está configurando seu banco de dados para gerenciar informações de produtos, clientes e pedidos. Vocês foram contratados para definir a estrutura do banco de dados e realizar algumas operações básicas de manipulação dos dados.</w:t>
      </w:r>
      <w:r w:rsidR="00C15386">
        <w:br/>
      </w:r>
    </w:p>
    <w:p w14:paraId="066F0D2D" w14:textId="3C679D12" w:rsidR="00C15386" w:rsidRPr="000D1C1E" w:rsidRDefault="697B0363" w:rsidP="5AB8E9B6">
      <w:pPr>
        <w:jc w:val="right"/>
        <w:rPr>
          <w:rFonts w:ascii="Poppins Light" w:hAnsi="Poppins Light" w:cs="Poppins Light"/>
        </w:rPr>
      </w:pPr>
      <w:r w:rsidRPr="000D1C1E">
        <w:rPr>
          <w:rFonts w:ascii="Poppins Light" w:eastAsia="Segoe UI" w:hAnsi="Poppins Light" w:cs="Poppins Light"/>
          <w:color w:val="333333"/>
          <w:sz w:val="18"/>
          <w:szCs w:val="18"/>
        </w:rPr>
        <w:t>Situação fictícia produzida pela SEDUC-SP.</w:t>
      </w:r>
    </w:p>
    <w:p w14:paraId="16D2D437" w14:textId="77777777" w:rsidR="0064303C" w:rsidRPr="00C15386" w:rsidRDefault="0064303C" w:rsidP="00C15386">
      <w:pPr>
        <w:rPr>
          <w:rFonts w:ascii="Poppins" w:hAnsi="Poppins" w:cs="Poppins"/>
          <w:noProof/>
        </w:rPr>
      </w:pPr>
    </w:p>
    <w:p w14:paraId="6D5930AA" w14:textId="59CDCDEC" w:rsidR="00C15386" w:rsidRPr="00C15386" w:rsidRDefault="00C15386" w:rsidP="00C15386">
      <w:pPr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b/>
          <w:bCs/>
          <w:noProof/>
        </w:rPr>
        <w:t xml:space="preserve">Parte 1: </w:t>
      </w:r>
      <w:r w:rsidR="008559AD">
        <w:rPr>
          <w:rFonts w:ascii="Poppins" w:hAnsi="Poppins" w:cs="Poppins"/>
          <w:b/>
          <w:bCs/>
          <w:noProof/>
        </w:rPr>
        <w:t>C</w:t>
      </w:r>
      <w:r w:rsidRPr="00C15386">
        <w:rPr>
          <w:rFonts w:ascii="Poppins" w:hAnsi="Poppins" w:cs="Poppins"/>
          <w:b/>
          <w:bCs/>
          <w:noProof/>
        </w:rPr>
        <w:t xml:space="preserve">onfiguração do </w:t>
      </w:r>
      <w:r w:rsidR="0046733D">
        <w:rPr>
          <w:rFonts w:ascii="Poppins" w:hAnsi="Poppins" w:cs="Poppins"/>
          <w:b/>
          <w:bCs/>
          <w:noProof/>
        </w:rPr>
        <w:t>b</w:t>
      </w:r>
      <w:r w:rsidRPr="00C15386">
        <w:rPr>
          <w:rFonts w:ascii="Poppins" w:hAnsi="Poppins" w:cs="Poppins"/>
          <w:b/>
          <w:bCs/>
          <w:noProof/>
        </w:rPr>
        <w:t xml:space="preserve">anco de </w:t>
      </w:r>
      <w:r w:rsidR="0046733D">
        <w:rPr>
          <w:rFonts w:ascii="Poppins" w:hAnsi="Poppins" w:cs="Poppins"/>
          <w:b/>
          <w:bCs/>
          <w:noProof/>
        </w:rPr>
        <w:t>d</w:t>
      </w:r>
      <w:r w:rsidRPr="00C15386">
        <w:rPr>
          <w:rFonts w:ascii="Poppins" w:hAnsi="Poppins" w:cs="Poppins"/>
          <w:b/>
          <w:bCs/>
          <w:noProof/>
        </w:rPr>
        <w:t>ados (DDL)</w:t>
      </w:r>
    </w:p>
    <w:p w14:paraId="11ACE83D" w14:textId="77777777" w:rsidR="00C15386" w:rsidRDefault="00C15386" w:rsidP="00C15386">
      <w:pPr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noProof/>
        </w:rPr>
        <w:t>Os comandos de DDL (Data Definition Language) são utilizados para definir a estrutura do banco de dados, como criação, alteração e exclusão de tabelas e outros objetos.</w:t>
      </w:r>
    </w:p>
    <w:p w14:paraId="67AD70DB" w14:textId="77777777" w:rsidR="0046733D" w:rsidRPr="00C15386" w:rsidRDefault="0046733D" w:rsidP="00C15386">
      <w:pPr>
        <w:rPr>
          <w:rFonts w:ascii="Poppins" w:hAnsi="Poppins" w:cs="Poppins"/>
          <w:noProof/>
        </w:rPr>
      </w:pPr>
    </w:p>
    <w:p w14:paraId="31563704" w14:textId="21D32B70" w:rsidR="00C15386" w:rsidRPr="00C15386" w:rsidRDefault="00C15386" w:rsidP="00686391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b/>
          <w:bCs/>
          <w:noProof/>
        </w:rPr>
        <w:t>Crie</w:t>
      </w:r>
      <w:r w:rsidR="0046733D">
        <w:rPr>
          <w:rFonts w:ascii="Poppins" w:hAnsi="Poppins" w:cs="Poppins"/>
          <w:b/>
          <w:bCs/>
          <w:noProof/>
        </w:rPr>
        <w:t>m</w:t>
      </w:r>
      <w:r w:rsidRPr="00C15386">
        <w:rPr>
          <w:rFonts w:ascii="Poppins" w:hAnsi="Poppins" w:cs="Poppins"/>
          <w:b/>
          <w:bCs/>
          <w:noProof/>
        </w:rPr>
        <w:t xml:space="preserve"> o banco de dados da empresa</w:t>
      </w:r>
    </w:p>
    <w:p w14:paraId="404259FF" w14:textId="68124A94" w:rsidR="00F609E8" w:rsidRDefault="00C15386" w:rsidP="007F0EA0">
      <w:pPr>
        <w:ind w:firstLine="708"/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noProof/>
        </w:rPr>
        <w:t>CREATE DATABASE FastShop;</w:t>
      </w:r>
    </w:p>
    <w:p w14:paraId="36615E74" w14:textId="77777777" w:rsidR="00A93B28" w:rsidRDefault="00A93B28" w:rsidP="007F0EA0">
      <w:pPr>
        <w:ind w:firstLine="708"/>
        <w:rPr>
          <w:rFonts w:ascii="Poppins" w:hAnsi="Poppins" w:cs="Poppins"/>
          <w:noProof/>
        </w:rPr>
      </w:pPr>
    </w:p>
    <w:p w14:paraId="5B778E4A" w14:textId="1AD6372D" w:rsidR="00C15386" w:rsidRDefault="00C15386" w:rsidP="00686391">
      <w:pPr>
        <w:pStyle w:val="PargrafodaLista"/>
        <w:numPr>
          <w:ilvl w:val="0"/>
          <w:numId w:val="1"/>
        </w:numPr>
        <w:rPr>
          <w:rFonts w:ascii="Poppins" w:hAnsi="Poppins" w:cs="Poppins"/>
          <w:noProof/>
        </w:rPr>
      </w:pPr>
      <w:r w:rsidRPr="007F0EA0">
        <w:rPr>
          <w:rFonts w:ascii="Poppins" w:hAnsi="Poppins" w:cs="Poppins"/>
          <w:b/>
          <w:bCs/>
          <w:noProof/>
        </w:rPr>
        <w:t>Defina</w:t>
      </w:r>
      <w:r w:rsidR="0046733D" w:rsidRPr="007F0EA0">
        <w:rPr>
          <w:rFonts w:ascii="Poppins" w:hAnsi="Poppins" w:cs="Poppins"/>
          <w:b/>
          <w:bCs/>
          <w:noProof/>
        </w:rPr>
        <w:t>m</w:t>
      </w:r>
      <w:r w:rsidRPr="007F0EA0">
        <w:rPr>
          <w:rFonts w:ascii="Poppins" w:hAnsi="Poppins" w:cs="Poppins"/>
          <w:b/>
          <w:bCs/>
          <w:noProof/>
        </w:rPr>
        <w:t xml:space="preserve"> a estrutura das tabelas</w:t>
      </w:r>
      <w:r w:rsidRPr="007F0EA0">
        <w:rPr>
          <w:rFonts w:ascii="Poppins" w:hAnsi="Poppins" w:cs="Poppins"/>
          <w:noProof/>
        </w:rPr>
        <w:br/>
        <w:t>Use</w:t>
      </w:r>
      <w:r w:rsidR="0046733D" w:rsidRPr="007F0EA0">
        <w:rPr>
          <w:rFonts w:ascii="Poppins" w:hAnsi="Poppins" w:cs="Poppins"/>
          <w:noProof/>
        </w:rPr>
        <w:t>m</w:t>
      </w:r>
      <w:r w:rsidRPr="007F0EA0">
        <w:rPr>
          <w:rFonts w:ascii="Poppins" w:hAnsi="Poppins" w:cs="Poppins"/>
          <w:noProof/>
        </w:rPr>
        <w:t xml:space="preserve"> os comandos DDL para criar três tabelas principais</w:t>
      </w:r>
      <w:r w:rsidR="008559AD">
        <w:rPr>
          <w:rFonts w:ascii="Poppins" w:hAnsi="Poppins" w:cs="Poppins"/>
          <w:noProof/>
        </w:rPr>
        <w:t>.</w:t>
      </w:r>
    </w:p>
    <w:p w14:paraId="251136AA" w14:textId="77777777" w:rsidR="00A93B28" w:rsidRPr="00A93B28" w:rsidRDefault="00A93B28" w:rsidP="00A93B28">
      <w:pPr>
        <w:rPr>
          <w:rFonts w:ascii="Poppins" w:hAnsi="Poppins" w:cs="Poppins"/>
          <w:noProof/>
        </w:rPr>
      </w:pPr>
    </w:p>
    <w:p w14:paraId="149A8441" w14:textId="1329F357" w:rsidR="00C15386" w:rsidRPr="009D738F" w:rsidRDefault="00C15386" w:rsidP="00686391">
      <w:pPr>
        <w:pStyle w:val="PargrafodaLista"/>
        <w:numPr>
          <w:ilvl w:val="1"/>
          <w:numId w:val="4"/>
        </w:numPr>
        <w:ind w:hanging="1091"/>
        <w:rPr>
          <w:rFonts w:ascii="Poppins" w:hAnsi="Poppins" w:cs="Poppins"/>
          <w:b/>
          <w:bCs/>
          <w:noProof/>
        </w:rPr>
      </w:pPr>
      <w:r w:rsidRPr="009D738F">
        <w:rPr>
          <w:rFonts w:ascii="Poppins" w:hAnsi="Poppins" w:cs="Poppins"/>
          <w:b/>
          <w:bCs/>
          <w:noProof/>
        </w:rPr>
        <w:t>Tabela Produto</w:t>
      </w:r>
    </w:p>
    <w:p w14:paraId="06D05D27" w14:textId="1A31D057" w:rsidR="00C15386" w:rsidRPr="009B134D" w:rsidRDefault="00C15386" w:rsidP="00686391">
      <w:pPr>
        <w:pStyle w:val="PargrafodaLista"/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id_produto (INT, Primary Key, Auto Increment)</w:t>
      </w:r>
    </w:p>
    <w:p w14:paraId="10A74661" w14:textId="77777777" w:rsidR="00627025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nome (VARCHAR(100), NOT NULL)</w:t>
      </w:r>
    </w:p>
    <w:p w14:paraId="40170E86" w14:textId="10F48BE3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preco (DECIMAL(10, 2), NOT NULL)</w:t>
      </w:r>
    </w:p>
    <w:p w14:paraId="4F94F78F" w14:textId="77777777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estoque (INT, NOT NULL)</w:t>
      </w:r>
    </w:p>
    <w:p w14:paraId="6F36784D" w14:textId="77777777" w:rsidR="002A1DFE" w:rsidRPr="009B134D" w:rsidRDefault="002A1DFE" w:rsidP="002A1DFE">
      <w:pPr>
        <w:rPr>
          <w:rFonts w:ascii="Poppins" w:hAnsi="Poppins" w:cs="Poppins"/>
          <w:noProof/>
        </w:rPr>
      </w:pPr>
    </w:p>
    <w:p w14:paraId="20EA015E" w14:textId="50F39B92" w:rsidR="00C15386" w:rsidRPr="009D738F" w:rsidRDefault="00C15386" w:rsidP="00686391">
      <w:pPr>
        <w:numPr>
          <w:ilvl w:val="1"/>
          <w:numId w:val="4"/>
        </w:numPr>
        <w:ind w:hanging="1091"/>
        <w:rPr>
          <w:rFonts w:ascii="Poppins" w:hAnsi="Poppins" w:cs="Poppins"/>
          <w:b/>
          <w:bCs/>
          <w:noProof/>
        </w:rPr>
      </w:pPr>
      <w:r w:rsidRPr="009D738F">
        <w:rPr>
          <w:rFonts w:ascii="Poppins" w:hAnsi="Poppins" w:cs="Poppins"/>
          <w:b/>
          <w:bCs/>
          <w:noProof/>
        </w:rPr>
        <w:t>Tabela Cliente</w:t>
      </w:r>
    </w:p>
    <w:p w14:paraId="4C433383" w14:textId="77777777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id_cliente (INT, Primary Key, Auto Increment)</w:t>
      </w:r>
    </w:p>
    <w:p w14:paraId="6A515EC1" w14:textId="77777777" w:rsidR="00ED6A49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nome (VARCHAR(100), NOT NULL)</w:t>
      </w:r>
    </w:p>
    <w:p w14:paraId="52C125B1" w14:textId="36976D85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email (VARCHAR(100), UNIQUE, NOT NULL)</w:t>
      </w:r>
    </w:p>
    <w:p w14:paraId="56CFDF9A" w14:textId="77777777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telefone (VARCHAR(15))</w:t>
      </w:r>
    </w:p>
    <w:p w14:paraId="0D58A235" w14:textId="77777777" w:rsidR="002A1DFE" w:rsidRPr="009B134D" w:rsidRDefault="002A1DFE" w:rsidP="002A1DFE">
      <w:pPr>
        <w:rPr>
          <w:rFonts w:ascii="Poppins" w:hAnsi="Poppins" w:cs="Poppins"/>
          <w:noProof/>
        </w:rPr>
      </w:pPr>
    </w:p>
    <w:p w14:paraId="252CA8D2" w14:textId="77777777" w:rsidR="002A1DFE" w:rsidRPr="009B134D" w:rsidRDefault="002A1DFE" w:rsidP="002A1DFE">
      <w:pPr>
        <w:rPr>
          <w:rFonts w:ascii="Poppins" w:hAnsi="Poppins" w:cs="Poppins"/>
          <w:noProof/>
        </w:rPr>
      </w:pPr>
    </w:p>
    <w:p w14:paraId="7FC1EAC9" w14:textId="2CA40948" w:rsidR="00C15386" w:rsidRPr="00966F71" w:rsidRDefault="00C15386" w:rsidP="00686391">
      <w:pPr>
        <w:numPr>
          <w:ilvl w:val="1"/>
          <w:numId w:val="4"/>
        </w:numPr>
        <w:ind w:hanging="1091"/>
        <w:rPr>
          <w:rFonts w:ascii="Poppins" w:hAnsi="Poppins" w:cs="Poppins"/>
          <w:b/>
          <w:bCs/>
          <w:noProof/>
        </w:rPr>
      </w:pPr>
      <w:r w:rsidRPr="00966F71">
        <w:rPr>
          <w:rFonts w:ascii="Poppins" w:hAnsi="Poppins" w:cs="Poppins"/>
          <w:b/>
          <w:bCs/>
          <w:noProof/>
        </w:rPr>
        <w:t>Tabela Pedido</w:t>
      </w:r>
    </w:p>
    <w:p w14:paraId="4D592B09" w14:textId="77777777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id_pedido (INT, Primary Key, Auto Increment)</w:t>
      </w:r>
    </w:p>
    <w:p w14:paraId="70D4E896" w14:textId="77777777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id_cliente (INT, Foreign Key para Cliente.id_cliente)</w:t>
      </w:r>
    </w:p>
    <w:p w14:paraId="32EBA70C" w14:textId="77777777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data_pedido (DATE, NOT NULL)</w:t>
      </w:r>
    </w:p>
    <w:p w14:paraId="15744836" w14:textId="77777777" w:rsidR="00C15386" w:rsidRPr="009B134D" w:rsidRDefault="00C15386" w:rsidP="00686391">
      <w:pPr>
        <w:numPr>
          <w:ilvl w:val="2"/>
          <w:numId w:val="4"/>
        </w:numPr>
        <w:ind w:hanging="1037"/>
        <w:rPr>
          <w:rFonts w:ascii="Poppins" w:hAnsi="Poppins" w:cs="Poppins"/>
          <w:noProof/>
        </w:rPr>
      </w:pPr>
      <w:r w:rsidRPr="009B134D">
        <w:rPr>
          <w:rFonts w:ascii="Poppins" w:hAnsi="Poppins" w:cs="Poppins"/>
          <w:noProof/>
        </w:rPr>
        <w:t>total (DECIMAL(10, 2), NOT NULL)</w:t>
      </w:r>
    </w:p>
    <w:p w14:paraId="34C8AF81" w14:textId="77777777" w:rsidR="0046733D" w:rsidRPr="00C15386" w:rsidRDefault="0046733D" w:rsidP="0046733D">
      <w:pPr>
        <w:rPr>
          <w:rFonts w:ascii="Poppins" w:hAnsi="Poppins" w:cs="Poppins"/>
          <w:noProof/>
        </w:rPr>
      </w:pPr>
    </w:p>
    <w:p w14:paraId="2902F2B8" w14:textId="6E16C059" w:rsidR="00C15386" w:rsidRPr="002E4101" w:rsidRDefault="008559AD" w:rsidP="00686391">
      <w:pPr>
        <w:pStyle w:val="PargrafodaLista"/>
        <w:numPr>
          <w:ilvl w:val="0"/>
          <w:numId w:val="1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>Ajustem c</w:t>
      </w:r>
      <w:r w:rsidR="00C15386" w:rsidRPr="002E4101">
        <w:rPr>
          <w:rFonts w:ascii="Poppins" w:hAnsi="Poppins" w:cs="Poppins"/>
          <w:b/>
          <w:bCs/>
          <w:noProof/>
        </w:rPr>
        <w:t xml:space="preserve">omandos de </w:t>
      </w:r>
      <w:r w:rsidR="007F0EA0" w:rsidRPr="002E4101">
        <w:rPr>
          <w:rFonts w:ascii="Poppins" w:hAnsi="Poppins" w:cs="Poppins"/>
          <w:b/>
          <w:bCs/>
          <w:noProof/>
        </w:rPr>
        <w:t>a</w:t>
      </w:r>
      <w:r w:rsidR="00C15386" w:rsidRPr="002E4101">
        <w:rPr>
          <w:rFonts w:ascii="Poppins" w:hAnsi="Poppins" w:cs="Poppins"/>
          <w:b/>
          <w:bCs/>
          <w:noProof/>
        </w:rPr>
        <w:t xml:space="preserve">lteração e </w:t>
      </w:r>
      <w:r w:rsidR="007F0EA0" w:rsidRPr="002E4101">
        <w:rPr>
          <w:rFonts w:ascii="Poppins" w:hAnsi="Poppins" w:cs="Poppins"/>
          <w:b/>
          <w:bCs/>
          <w:noProof/>
        </w:rPr>
        <w:t>e</w:t>
      </w:r>
      <w:r w:rsidR="00C15386" w:rsidRPr="002E4101">
        <w:rPr>
          <w:rFonts w:ascii="Poppins" w:hAnsi="Poppins" w:cs="Poppins"/>
          <w:b/>
          <w:bCs/>
          <w:noProof/>
        </w:rPr>
        <w:t xml:space="preserve">xclusão de </w:t>
      </w:r>
      <w:r w:rsidR="007F0EA0" w:rsidRPr="002E4101">
        <w:rPr>
          <w:rFonts w:ascii="Poppins" w:hAnsi="Poppins" w:cs="Poppins"/>
          <w:b/>
          <w:bCs/>
          <w:noProof/>
        </w:rPr>
        <w:t>t</w:t>
      </w:r>
      <w:r w:rsidR="00C15386" w:rsidRPr="002E4101">
        <w:rPr>
          <w:rFonts w:ascii="Poppins" w:hAnsi="Poppins" w:cs="Poppins"/>
          <w:b/>
          <w:bCs/>
          <w:noProof/>
        </w:rPr>
        <w:t>abelas</w:t>
      </w:r>
    </w:p>
    <w:p w14:paraId="71265209" w14:textId="06DA6AEC" w:rsidR="00C15386" w:rsidRPr="009D4EFF" w:rsidRDefault="00C15386" w:rsidP="00686391">
      <w:pPr>
        <w:pStyle w:val="PargrafodaLista"/>
        <w:numPr>
          <w:ilvl w:val="1"/>
          <w:numId w:val="5"/>
        </w:numPr>
        <w:ind w:left="1276" w:hanging="567"/>
        <w:rPr>
          <w:rFonts w:ascii="Poppins" w:hAnsi="Poppins" w:cs="Poppins"/>
          <w:noProof/>
        </w:rPr>
      </w:pPr>
      <w:r w:rsidRPr="009D4EFF">
        <w:rPr>
          <w:rFonts w:ascii="Poppins" w:hAnsi="Poppins" w:cs="Poppins"/>
          <w:noProof/>
        </w:rPr>
        <w:t>Altere</w:t>
      </w:r>
      <w:r w:rsidR="00D47CF1">
        <w:rPr>
          <w:rFonts w:ascii="Poppins" w:hAnsi="Poppins" w:cs="Poppins"/>
          <w:noProof/>
        </w:rPr>
        <w:t>m</w:t>
      </w:r>
      <w:r w:rsidRPr="009D4EFF">
        <w:rPr>
          <w:rFonts w:ascii="Poppins" w:hAnsi="Poppins" w:cs="Poppins"/>
          <w:noProof/>
        </w:rPr>
        <w:t xml:space="preserve"> a tabela Produto para adicionar uma coluna chamada descricao (VARCHAR(255)).</w:t>
      </w:r>
    </w:p>
    <w:p w14:paraId="66261143" w14:textId="04448D98" w:rsidR="00C15386" w:rsidRPr="009D4EFF" w:rsidRDefault="00C15386" w:rsidP="00686391">
      <w:pPr>
        <w:pStyle w:val="PargrafodaLista"/>
        <w:numPr>
          <w:ilvl w:val="1"/>
          <w:numId w:val="5"/>
        </w:numPr>
        <w:ind w:left="1276" w:hanging="567"/>
        <w:rPr>
          <w:rFonts w:ascii="Poppins" w:hAnsi="Poppins" w:cs="Poppins"/>
          <w:noProof/>
        </w:rPr>
      </w:pPr>
      <w:r w:rsidRPr="009D4EFF">
        <w:rPr>
          <w:rFonts w:ascii="Poppins" w:hAnsi="Poppins" w:cs="Poppins"/>
          <w:noProof/>
        </w:rPr>
        <w:t>Exclua</w:t>
      </w:r>
      <w:r w:rsidR="00D47CF1">
        <w:rPr>
          <w:rFonts w:ascii="Poppins" w:hAnsi="Poppins" w:cs="Poppins"/>
          <w:noProof/>
        </w:rPr>
        <w:t>m</w:t>
      </w:r>
      <w:r w:rsidRPr="009D4EFF">
        <w:rPr>
          <w:rFonts w:ascii="Poppins" w:hAnsi="Poppins" w:cs="Poppins"/>
          <w:noProof/>
        </w:rPr>
        <w:t xml:space="preserve"> a coluna telefone da tabela Cliente.</w:t>
      </w:r>
    </w:p>
    <w:p w14:paraId="5D712A0E" w14:textId="07BC2DE5" w:rsidR="00C15386" w:rsidRDefault="00C15386" w:rsidP="00686391">
      <w:pPr>
        <w:numPr>
          <w:ilvl w:val="1"/>
          <w:numId w:val="5"/>
        </w:numPr>
        <w:ind w:left="1276" w:hanging="567"/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noProof/>
        </w:rPr>
        <w:t>Exclua</w:t>
      </w:r>
      <w:r w:rsidR="00D47CF1">
        <w:rPr>
          <w:rFonts w:ascii="Poppins" w:hAnsi="Poppins" w:cs="Poppins"/>
          <w:noProof/>
        </w:rPr>
        <w:t>m</w:t>
      </w:r>
      <w:r w:rsidRPr="00C15386">
        <w:rPr>
          <w:rFonts w:ascii="Poppins" w:hAnsi="Poppins" w:cs="Poppins"/>
          <w:noProof/>
        </w:rPr>
        <w:t xml:space="preserve"> </w:t>
      </w:r>
      <w:r w:rsidR="008559AD" w:rsidRPr="00C15386">
        <w:rPr>
          <w:rFonts w:ascii="Poppins" w:hAnsi="Poppins" w:cs="Poppins"/>
          <w:noProof/>
        </w:rPr>
        <w:t xml:space="preserve">completamente </w:t>
      </w:r>
      <w:r w:rsidRPr="00C15386">
        <w:rPr>
          <w:rFonts w:ascii="Poppins" w:hAnsi="Poppins" w:cs="Poppins"/>
          <w:noProof/>
        </w:rPr>
        <w:t>a tabela Pedido.</w:t>
      </w:r>
    </w:p>
    <w:p w14:paraId="4C8A6293" w14:textId="77777777" w:rsidR="002A1DFE" w:rsidRDefault="002A1DFE" w:rsidP="002A1DFE">
      <w:pPr>
        <w:rPr>
          <w:rFonts w:ascii="Poppins" w:hAnsi="Poppins" w:cs="Poppins"/>
          <w:noProof/>
        </w:rPr>
      </w:pPr>
    </w:p>
    <w:p w14:paraId="1E544A1A" w14:textId="77777777" w:rsidR="0064303C" w:rsidRDefault="0064303C" w:rsidP="002A1DFE">
      <w:pPr>
        <w:rPr>
          <w:rFonts w:ascii="Poppins" w:hAnsi="Poppins" w:cs="Poppins"/>
          <w:noProof/>
        </w:rPr>
      </w:pPr>
    </w:p>
    <w:p w14:paraId="77741EF4" w14:textId="5C8075C7" w:rsidR="00826B2B" w:rsidRPr="00C15386" w:rsidRDefault="00F852FC" w:rsidP="00826B2B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</w:t>
      </w:r>
    </w:p>
    <w:p w14:paraId="59673872" w14:textId="0BCAB844" w:rsidR="00C15386" w:rsidRPr="00C15386" w:rsidRDefault="00C15386" w:rsidP="00C15386">
      <w:pPr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b/>
          <w:bCs/>
          <w:noProof/>
        </w:rPr>
        <w:t xml:space="preserve">Parte 2: </w:t>
      </w:r>
      <w:r w:rsidR="008559AD">
        <w:rPr>
          <w:rFonts w:ascii="Poppins" w:hAnsi="Poppins" w:cs="Poppins"/>
          <w:b/>
          <w:bCs/>
          <w:noProof/>
        </w:rPr>
        <w:t>M</w:t>
      </w:r>
      <w:r w:rsidRPr="00C15386">
        <w:rPr>
          <w:rFonts w:ascii="Poppins" w:hAnsi="Poppins" w:cs="Poppins"/>
          <w:b/>
          <w:bCs/>
          <w:noProof/>
        </w:rPr>
        <w:t xml:space="preserve">anipulação de </w:t>
      </w:r>
      <w:r w:rsidR="00826B2B">
        <w:rPr>
          <w:rFonts w:ascii="Poppins" w:hAnsi="Poppins" w:cs="Poppins"/>
          <w:b/>
          <w:bCs/>
          <w:noProof/>
        </w:rPr>
        <w:t>d</w:t>
      </w:r>
      <w:r w:rsidRPr="00C15386">
        <w:rPr>
          <w:rFonts w:ascii="Poppins" w:hAnsi="Poppins" w:cs="Poppins"/>
          <w:b/>
          <w:bCs/>
          <w:noProof/>
        </w:rPr>
        <w:t>ados (DML)</w:t>
      </w:r>
    </w:p>
    <w:p w14:paraId="67ED53B0" w14:textId="77777777" w:rsidR="00C15386" w:rsidRDefault="00C15386" w:rsidP="00C15386">
      <w:pPr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noProof/>
        </w:rPr>
        <w:t>Os comandos DML (Data Manipulation Language) são utilizados para inserir, atualizar e excluir dados.</w:t>
      </w:r>
    </w:p>
    <w:p w14:paraId="70CD5A44" w14:textId="77777777" w:rsidR="00A62D11" w:rsidRPr="00C15386" w:rsidRDefault="00A62D11" w:rsidP="00C15386">
      <w:pPr>
        <w:rPr>
          <w:rFonts w:ascii="Poppins" w:hAnsi="Poppins" w:cs="Poppins"/>
          <w:noProof/>
        </w:rPr>
      </w:pPr>
    </w:p>
    <w:p w14:paraId="16B084D2" w14:textId="14E67A08" w:rsidR="00C15386" w:rsidRPr="00C15386" w:rsidRDefault="00F852FC" w:rsidP="00686391">
      <w:pPr>
        <w:numPr>
          <w:ilvl w:val="0"/>
          <w:numId w:val="2"/>
        </w:numPr>
        <w:tabs>
          <w:tab w:val="left" w:pos="567"/>
        </w:tabs>
        <w:ind w:hanging="436"/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 xml:space="preserve">  </w:t>
      </w:r>
      <w:r w:rsidR="00C15386" w:rsidRPr="00C15386">
        <w:rPr>
          <w:rFonts w:ascii="Poppins" w:hAnsi="Poppins" w:cs="Poppins"/>
          <w:b/>
          <w:bCs/>
          <w:noProof/>
        </w:rPr>
        <w:t>Inserindo dados nas tabelas</w:t>
      </w:r>
    </w:p>
    <w:p w14:paraId="0CE425C3" w14:textId="102FEEE7" w:rsidR="00C15386" w:rsidRPr="0025585C" w:rsidRDefault="00C15386" w:rsidP="00686391">
      <w:pPr>
        <w:pStyle w:val="PargrafodaLista"/>
        <w:numPr>
          <w:ilvl w:val="1"/>
          <w:numId w:val="6"/>
        </w:numPr>
        <w:tabs>
          <w:tab w:val="left" w:pos="1276"/>
        </w:tabs>
        <w:ind w:left="1134" w:hanging="425"/>
        <w:rPr>
          <w:rFonts w:ascii="Poppins" w:hAnsi="Poppins" w:cs="Poppins"/>
          <w:noProof/>
        </w:rPr>
      </w:pPr>
      <w:r w:rsidRPr="0025585C">
        <w:rPr>
          <w:rFonts w:ascii="Poppins" w:hAnsi="Poppins" w:cs="Poppins"/>
          <w:noProof/>
        </w:rPr>
        <w:t>Insira</w:t>
      </w:r>
      <w:r w:rsidR="00B70630">
        <w:rPr>
          <w:rFonts w:ascii="Poppins" w:hAnsi="Poppins" w:cs="Poppins"/>
          <w:noProof/>
        </w:rPr>
        <w:t>m</w:t>
      </w:r>
      <w:r w:rsidRPr="0025585C">
        <w:rPr>
          <w:rFonts w:ascii="Poppins" w:hAnsi="Poppins" w:cs="Poppins"/>
          <w:noProof/>
        </w:rPr>
        <w:t xml:space="preserve"> três produtos na tabela Produto.</w:t>
      </w:r>
    </w:p>
    <w:p w14:paraId="27896988" w14:textId="19ECD303" w:rsidR="00C15386" w:rsidRPr="0030379D" w:rsidRDefault="0030379D" w:rsidP="0030379D">
      <w:pPr>
        <w:tabs>
          <w:tab w:val="left" w:pos="1276"/>
        </w:tabs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           1.2   </w:t>
      </w:r>
      <w:r w:rsidR="00C15386" w:rsidRPr="0030379D">
        <w:rPr>
          <w:rFonts w:ascii="Poppins" w:hAnsi="Poppins" w:cs="Poppins"/>
          <w:noProof/>
        </w:rPr>
        <w:t>Insira</w:t>
      </w:r>
      <w:r w:rsidR="00B70630">
        <w:rPr>
          <w:rFonts w:ascii="Poppins" w:hAnsi="Poppins" w:cs="Poppins"/>
          <w:noProof/>
        </w:rPr>
        <w:t>m</w:t>
      </w:r>
      <w:r w:rsidR="00C15386" w:rsidRPr="0030379D">
        <w:rPr>
          <w:rFonts w:ascii="Poppins" w:hAnsi="Poppins" w:cs="Poppins"/>
          <w:noProof/>
        </w:rPr>
        <w:t xml:space="preserve"> dois clientes na tabela Cliente.</w:t>
      </w:r>
    </w:p>
    <w:p w14:paraId="6F0812E1" w14:textId="77777777" w:rsidR="005004B2" w:rsidRPr="00C15386" w:rsidRDefault="005004B2" w:rsidP="005004B2">
      <w:pPr>
        <w:rPr>
          <w:rFonts w:ascii="Poppins" w:hAnsi="Poppins" w:cs="Poppins"/>
          <w:noProof/>
        </w:rPr>
      </w:pPr>
    </w:p>
    <w:p w14:paraId="5DA24904" w14:textId="59E7F3A9" w:rsidR="00C15386" w:rsidRPr="00C6628F" w:rsidRDefault="00C15386" w:rsidP="00686391">
      <w:pPr>
        <w:pStyle w:val="PargrafodaLista"/>
        <w:numPr>
          <w:ilvl w:val="0"/>
          <w:numId w:val="2"/>
        </w:numPr>
        <w:ind w:hanging="436"/>
        <w:rPr>
          <w:rFonts w:ascii="Poppins" w:hAnsi="Poppins" w:cs="Poppins"/>
          <w:noProof/>
        </w:rPr>
      </w:pPr>
      <w:r w:rsidRPr="00C6628F">
        <w:rPr>
          <w:rFonts w:ascii="Poppins" w:hAnsi="Poppins" w:cs="Poppins"/>
          <w:b/>
          <w:bCs/>
          <w:noProof/>
        </w:rPr>
        <w:t>Atualizando dados existentes</w:t>
      </w:r>
    </w:p>
    <w:p w14:paraId="1FD0B930" w14:textId="2D67CB52" w:rsidR="00396788" w:rsidRPr="00ED67DF" w:rsidRDefault="00396788" w:rsidP="00686391">
      <w:pPr>
        <w:pStyle w:val="PargrafodaLista"/>
        <w:numPr>
          <w:ilvl w:val="1"/>
          <w:numId w:val="8"/>
        </w:numPr>
        <w:tabs>
          <w:tab w:val="left" w:pos="720"/>
        </w:tabs>
        <w:ind w:left="1134" w:hanging="414"/>
        <w:rPr>
          <w:rFonts w:ascii="Poppins" w:hAnsi="Poppins" w:cs="Poppins"/>
          <w:noProof/>
        </w:rPr>
      </w:pPr>
      <w:r w:rsidRPr="00ED67DF">
        <w:rPr>
          <w:rFonts w:ascii="Poppins" w:hAnsi="Poppins" w:cs="Poppins"/>
          <w:noProof/>
        </w:rPr>
        <w:t>A</w:t>
      </w:r>
      <w:r w:rsidR="00C15386" w:rsidRPr="00ED67DF">
        <w:rPr>
          <w:rFonts w:ascii="Poppins" w:hAnsi="Poppins" w:cs="Poppins"/>
          <w:noProof/>
        </w:rPr>
        <w:t>tualize</w:t>
      </w:r>
      <w:r w:rsidR="00B70630">
        <w:rPr>
          <w:rFonts w:ascii="Poppins" w:hAnsi="Poppins" w:cs="Poppins"/>
          <w:noProof/>
        </w:rPr>
        <w:t>m</w:t>
      </w:r>
      <w:r w:rsidR="00C15386" w:rsidRPr="00ED67DF">
        <w:rPr>
          <w:rFonts w:ascii="Poppins" w:hAnsi="Poppins" w:cs="Poppins"/>
          <w:noProof/>
        </w:rPr>
        <w:t xml:space="preserve"> o preço de um produto específico na tabela Produto.</w:t>
      </w:r>
    </w:p>
    <w:p w14:paraId="3C1D673C" w14:textId="58D7C925" w:rsidR="00C15386" w:rsidRDefault="00834ED7" w:rsidP="00834ED7">
      <w:pPr>
        <w:tabs>
          <w:tab w:val="left" w:pos="720"/>
        </w:tabs>
        <w:ind w:left="709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2.2 </w:t>
      </w:r>
      <w:r w:rsidR="00ED67DF">
        <w:rPr>
          <w:rFonts w:ascii="Poppins" w:hAnsi="Poppins" w:cs="Poppins"/>
          <w:noProof/>
        </w:rPr>
        <w:t xml:space="preserve"> </w:t>
      </w:r>
      <w:r w:rsidRPr="00834ED7">
        <w:rPr>
          <w:rFonts w:ascii="Poppins" w:hAnsi="Poppins" w:cs="Poppins"/>
          <w:noProof/>
        </w:rPr>
        <w:t>A</w:t>
      </w:r>
      <w:r w:rsidR="007158F4" w:rsidRPr="00834ED7">
        <w:rPr>
          <w:rFonts w:ascii="Poppins" w:hAnsi="Poppins" w:cs="Poppins"/>
          <w:noProof/>
        </w:rPr>
        <w:t>tualize</w:t>
      </w:r>
      <w:r w:rsidR="00B70630">
        <w:rPr>
          <w:rFonts w:ascii="Poppins" w:hAnsi="Poppins" w:cs="Poppins"/>
          <w:noProof/>
        </w:rPr>
        <w:t>m</w:t>
      </w:r>
      <w:r w:rsidR="007158F4" w:rsidRPr="00834ED7">
        <w:rPr>
          <w:rFonts w:ascii="Poppins" w:hAnsi="Poppins" w:cs="Poppins"/>
          <w:noProof/>
        </w:rPr>
        <w:t xml:space="preserve"> o nome de um cliente na tabela Cliente. </w:t>
      </w:r>
    </w:p>
    <w:p w14:paraId="76700049" w14:textId="77777777" w:rsidR="005004B2" w:rsidRPr="00C15386" w:rsidRDefault="005004B2" w:rsidP="005004B2">
      <w:pPr>
        <w:rPr>
          <w:rFonts w:ascii="Poppins" w:hAnsi="Poppins" w:cs="Poppins"/>
          <w:noProof/>
        </w:rPr>
      </w:pPr>
    </w:p>
    <w:p w14:paraId="4F0E35F9" w14:textId="52C42441" w:rsidR="00C15386" w:rsidRPr="00C6628F" w:rsidRDefault="00C15386" w:rsidP="00686391">
      <w:pPr>
        <w:pStyle w:val="PargrafodaLista"/>
        <w:numPr>
          <w:ilvl w:val="0"/>
          <w:numId w:val="2"/>
        </w:numPr>
        <w:ind w:hanging="436"/>
        <w:rPr>
          <w:rFonts w:ascii="Poppins" w:hAnsi="Poppins" w:cs="Poppins"/>
          <w:noProof/>
        </w:rPr>
      </w:pPr>
      <w:r w:rsidRPr="00C6628F">
        <w:rPr>
          <w:rFonts w:ascii="Poppins" w:hAnsi="Poppins" w:cs="Poppins"/>
          <w:b/>
          <w:bCs/>
          <w:noProof/>
        </w:rPr>
        <w:t>Excluindo registros</w:t>
      </w:r>
    </w:p>
    <w:p w14:paraId="3F5A5463" w14:textId="67079800" w:rsidR="009D1AA1" w:rsidRDefault="00C15386" w:rsidP="00686391">
      <w:pPr>
        <w:pStyle w:val="PargrafodaLista"/>
        <w:numPr>
          <w:ilvl w:val="1"/>
          <w:numId w:val="7"/>
        </w:numPr>
        <w:ind w:left="1134" w:hanging="425"/>
        <w:rPr>
          <w:rFonts w:ascii="Poppins" w:hAnsi="Poppins" w:cs="Poppins"/>
          <w:noProof/>
        </w:rPr>
      </w:pPr>
      <w:r w:rsidRPr="009D1AA1">
        <w:rPr>
          <w:rFonts w:ascii="Poppins" w:hAnsi="Poppins" w:cs="Poppins"/>
          <w:noProof/>
        </w:rPr>
        <w:t>Exclua</w:t>
      </w:r>
      <w:r w:rsidR="00B70630">
        <w:rPr>
          <w:rFonts w:ascii="Poppins" w:hAnsi="Poppins" w:cs="Poppins"/>
          <w:noProof/>
        </w:rPr>
        <w:t>m</w:t>
      </w:r>
      <w:r w:rsidRPr="009D1AA1">
        <w:rPr>
          <w:rFonts w:ascii="Poppins" w:hAnsi="Poppins" w:cs="Poppins"/>
          <w:noProof/>
        </w:rPr>
        <w:t xml:space="preserve"> um dos produtos da tabela Produto.</w:t>
      </w:r>
    </w:p>
    <w:p w14:paraId="095A4E56" w14:textId="295F215A" w:rsidR="00C15386" w:rsidRPr="009D1AA1" w:rsidRDefault="00B26201" w:rsidP="00ED67DF">
      <w:pPr>
        <w:pStyle w:val="PargrafodaLista"/>
        <w:ind w:left="1134" w:hanging="425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3.2  </w:t>
      </w:r>
      <w:r w:rsidR="00C15386" w:rsidRPr="009D1AA1">
        <w:rPr>
          <w:rFonts w:ascii="Poppins" w:hAnsi="Poppins" w:cs="Poppins"/>
          <w:noProof/>
        </w:rPr>
        <w:t>Exclua</w:t>
      </w:r>
      <w:r w:rsidR="00B70630">
        <w:rPr>
          <w:rFonts w:ascii="Poppins" w:hAnsi="Poppins" w:cs="Poppins"/>
          <w:noProof/>
        </w:rPr>
        <w:t>m</w:t>
      </w:r>
      <w:r w:rsidR="00C15386" w:rsidRPr="009D1AA1">
        <w:rPr>
          <w:rFonts w:ascii="Poppins" w:hAnsi="Poppins" w:cs="Poppins"/>
          <w:noProof/>
        </w:rPr>
        <w:t xml:space="preserve"> um cliente da tabela Cliente.</w:t>
      </w:r>
    </w:p>
    <w:p w14:paraId="2212774F" w14:textId="77777777" w:rsidR="00DA36C6" w:rsidRDefault="00DA36C6" w:rsidP="00ED67DF">
      <w:pPr>
        <w:ind w:hanging="425"/>
        <w:rPr>
          <w:rFonts w:ascii="Poppins" w:hAnsi="Poppins" w:cs="Poppins"/>
          <w:b/>
          <w:bCs/>
          <w:noProof/>
        </w:rPr>
      </w:pPr>
    </w:p>
    <w:p w14:paraId="40965338" w14:textId="77777777" w:rsidR="00DA36C6" w:rsidRDefault="00DA36C6" w:rsidP="00C15386">
      <w:pPr>
        <w:rPr>
          <w:rFonts w:ascii="Poppins" w:hAnsi="Poppins" w:cs="Poppins"/>
          <w:b/>
          <w:bCs/>
          <w:noProof/>
        </w:rPr>
      </w:pPr>
    </w:p>
    <w:p w14:paraId="4C4732C5" w14:textId="77777777" w:rsidR="0064303C" w:rsidRDefault="0064303C" w:rsidP="00C15386">
      <w:pPr>
        <w:rPr>
          <w:rFonts w:ascii="Poppins" w:hAnsi="Poppins" w:cs="Poppins"/>
          <w:b/>
          <w:bCs/>
          <w:noProof/>
        </w:rPr>
      </w:pPr>
    </w:p>
    <w:p w14:paraId="0573CC12" w14:textId="77777777" w:rsidR="0064303C" w:rsidRDefault="0064303C" w:rsidP="00C15386">
      <w:pPr>
        <w:rPr>
          <w:rFonts w:ascii="Poppins" w:hAnsi="Poppins" w:cs="Poppins"/>
          <w:b/>
          <w:bCs/>
          <w:noProof/>
        </w:rPr>
      </w:pPr>
    </w:p>
    <w:p w14:paraId="30651B3E" w14:textId="77777777" w:rsidR="0064303C" w:rsidRDefault="0064303C" w:rsidP="00C15386">
      <w:pPr>
        <w:rPr>
          <w:rFonts w:ascii="Poppins" w:hAnsi="Poppins" w:cs="Poppins"/>
          <w:b/>
          <w:bCs/>
          <w:noProof/>
        </w:rPr>
      </w:pPr>
    </w:p>
    <w:p w14:paraId="011D5302" w14:textId="77777777" w:rsidR="0064303C" w:rsidRDefault="0064303C" w:rsidP="00C15386">
      <w:pPr>
        <w:rPr>
          <w:rFonts w:ascii="Poppins" w:hAnsi="Poppins" w:cs="Poppins"/>
          <w:b/>
          <w:bCs/>
          <w:noProof/>
        </w:rPr>
      </w:pPr>
    </w:p>
    <w:p w14:paraId="520091B5" w14:textId="77777777" w:rsidR="0064303C" w:rsidRDefault="0064303C" w:rsidP="00C15386">
      <w:pPr>
        <w:rPr>
          <w:rFonts w:ascii="Poppins" w:hAnsi="Poppins" w:cs="Poppins"/>
          <w:b/>
          <w:bCs/>
          <w:noProof/>
        </w:rPr>
      </w:pPr>
    </w:p>
    <w:p w14:paraId="64E15E18" w14:textId="77777777" w:rsidR="0064303C" w:rsidRDefault="0064303C" w:rsidP="00C15386">
      <w:pPr>
        <w:rPr>
          <w:rFonts w:ascii="Poppins" w:hAnsi="Poppins" w:cs="Poppins"/>
          <w:b/>
          <w:bCs/>
          <w:noProof/>
        </w:rPr>
      </w:pPr>
    </w:p>
    <w:p w14:paraId="687BEE84" w14:textId="64B24C1A" w:rsidR="00C15386" w:rsidRDefault="00C15386" w:rsidP="00C15386">
      <w:pPr>
        <w:rPr>
          <w:rFonts w:ascii="Poppins" w:hAnsi="Poppins" w:cs="Poppins"/>
          <w:b/>
          <w:bCs/>
          <w:noProof/>
        </w:rPr>
      </w:pPr>
      <w:r w:rsidRPr="00C15386">
        <w:rPr>
          <w:rFonts w:ascii="Poppins" w:hAnsi="Poppins" w:cs="Poppins"/>
          <w:b/>
          <w:bCs/>
          <w:noProof/>
        </w:rPr>
        <w:t xml:space="preserve">Parte 3: </w:t>
      </w:r>
      <w:r w:rsidR="008559AD">
        <w:rPr>
          <w:rFonts w:ascii="Poppins" w:hAnsi="Poppins" w:cs="Poppins"/>
          <w:b/>
          <w:bCs/>
          <w:noProof/>
        </w:rPr>
        <w:t>C</w:t>
      </w:r>
      <w:r w:rsidRPr="00C15386">
        <w:rPr>
          <w:rFonts w:ascii="Poppins" w:hAnsi="Poppins" w:cs="Poppins"/>
          <w:b/>
          <w:bCs/>
          <w:noProof/>
        </w:rPr>
        <w:t xml:space="preserve">onsultas </w:t>
      </w:r>
      <w:r w:rsidR="00DA36C6">
        <w:rPr>
          <w:rFonts w:ascii="Poppins" w:hAnsi="Poppins" w:cs="Poppins"/>
          <w:b/>
          <w:bCs/>
          <w:noProof/>
        </w:rPr>
        <w:t>r</w:t>
      </w:r>
      <w:r w:rsidRPr="00C15386">
        <w:rPr>
          <w:rFonts w:ascii="Poppins" w:hAnsi="Poppins" w:cs="Poppins"/>
          <w:b/>
          <w:bCs/>
          <w:noProof/>
        </w:rPr>
        <w:t>eflexivas</w:t>
      </w:r>
    </w:p>
    <w:p w14:paraId="2FCE35E2" w14:textId="77777777" w:rsidR="00DA36C6" w:rsidRPr="00C15386" w:rsidRDefault="00DA36C6" w:rsidP="00C15386">
      <w:pPr>
        <w:rPr>
          <w:rFonts w:ascii="Poppins" w:hAnsi="Poppins" w:cs="Poppins"/>
          <w:noProof/>
        </w:rPr>
      </w:pPr>
    </w:p>
    <w:p w14:paraId="757A1D69" w14:textId="77777777" w:rsidR="00C15386" w:rsidRDefault="00C15386" w:rsidP="00686391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noProof/>
        </w:rPr>
        <w:t>Qual é a diferença entre um comando DDL e um comando DML?</w:t>
      </w:r>
    </w:p>
    <w:p w14:paraId="363C7A08" w14:textId="77777777" w:rsidR="00DA36C6" w:rsidRPr="00C15386" w:rsidRDefault="00DA36C6" w:rsidP="00DA36C6">
      <w:pPr>
        <w:rPr>
          <w:rFonts w:ascii="Poppins" w:hAnsi="Poppins" w:cs="Poppins"/>
          <w:noProof/>
        </w:rPr>
      </w:pPr>
    </w:p>
    <w:p w14:paraId="327FE704" w14:textId="7983E5BB" w:rsidR="00DA36C6" w:rsidRPr="00DA36C6" w:rsidRDefault="00C15386" w:rsidP="00686391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DA36C6">
        <w:rPr>
          <w:rFonts w:ascii="Poppins" w:hAnsi="Poppins" w:cs="Poppins"/>
          <w:noProof/>
        </w:rPr>
        <w:t>Quais são os riscos ao executar comandos DDL em um banco de dados em produção?</w:t>
      </w:r>
    </w:p>
    <w:p w14:paraId="47B62A41" w14:textId="77777777" w:rsidR="00DA36C6" w:rsidRPr="00C15386" w:rsidRDefault="00DA36C6" w:rsidP="00DA36C6">
      <w:pPr>
        <w:rPr>
          <w:rFonts w:ascii="Poppins" w:hAnsi="Poppins" w:cs="Poppins"/>
          <w:noProof/>
        </w:rPr>
      </w:pPr>
    </w:p>
    <w:p w14:paraId="3C582023" w14:textId="56FC1F03" w:rsidR="00C15386" w:rsidRPr="00C15386" w:rsidRDefault="00C15386" w:rsidP="00686391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C15386">
        <w:rPr>
          <w:rFonts w:ascii="Poppins" w:hAnsi="Poppins" w:cs="Poppins"/>
          <w:noProof/>
        </w:rPr>
        <w:t>Qual</w:t>
      </w:r>
      <w:r w:rsidR="008559AD">
        <w:rPr>
          <w:rFonts w:ascii="Poppins" w:hAnsi="Poppins" w:cs="Poppins"/>
          <w:noProof/>
        </w:rPr>
        <w:t xml:space="preserve"> é</w:t>
      </w:r>
      <w:r w:rsidRPr="00C15386">
        <w:rPr>
          <w:rFonts w:ascii="Poppins" w:hAnsi="Poppins" w:cs="Poppins"/>
          <w:noProof/>
        </w:rPr>
        <w:t xml:space="preserve"> a vantagem de usar comandos DML em um banco de dados dinâmico?</w:t>
      </w:r>
    </w:p>
    <w:p w14:paraId="7EC1872C" w14:textId="4761D87B" w:rsidR="00161B7B" w:rsidRPr="00DF541C" w:rsidRDefault="00161B7B" w:rsidP="004E6BC3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elha"/>
        <w:tblW w:w="0" w:type="auto"/>
        <w:tblInd w:w="-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8919"/>
      </w:tblGrid>
      <w:tr w:rsidR="007E00CC" w:rsidRPr="00814E58" w14:paraId="64E80386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554E528" w14:textId="77777777" w:rsidR="007401C8" w:rsidRPr="00814E58" w:rsidRDefault="007401C8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1E5BC7FF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33DC1D46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1BE78F7A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21432A4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2021967A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1D780341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299CCF2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43969332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E00CC" w:rsidRPr="00814E58" w14:paraId="08773154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615802FB" w14:textId="77777777" w:rsidR="007E00CC" w:rsidRPr="00814E58" w:rsidRDefault="007E00CC" w:rsidP="004A4CC3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814E58" w14:paraId="1B33ACAE" w14:textId="77777777" w:rsidTr="006A6810">
        <w:tc>
          <w:tcPr>
            <w:tcW w:w="9747" w:type="dxa"/>
            <w:gridSpan w:val="2"/>
          </w:tcPr>
          <w:p w14:paraId="0BC838B2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814E58" w14:paraId="0F296BDF" w14:textId="77777777" w:rsidTr="006A6810">
        <w:tc>
          <w:tcPr>
            <w:tcW w:w="9747" w:type="dxa"/>
            <w:gridSpan w:val="2"/>
          </w:tcPr>
          <w:p w14:paraId="2874428A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A6810" w:rsidRPr="00814E58" w14:paraId="250368A2" w14:textId="77777777" w:rsidTr="006A6810">
        <w:tc>
          <w:tcPr>
            <w:tcW w:w="9747" w:type="dxa"/>
            <w:gridSpan w:val="2"/>
          </w:tcPr>
          <w:p w14:paraId="431C0548" w14:textId="77777777" w:rsidR="006A6810" w:rsidRPr="00814E58" w:rsidRDefault="006A6810" w:rsidP="001B583F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24CA6C22" w14:textId="77777777" w:rsidTr="006A6810">
        <w:tc>
          <w:tcPr>
            <w:tcW w:w="9747" w:type="dxa"/>
            <w:gridSpan w:val="2"/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31"/>
            </w:tblGrid>
            <w:tr w:rsidR="00727F86" w:rsidRPr="00814E58" w14:paraId="48682AB8" w14:textId="77777777" w:rsidTr="006E5240">
              <w:tc>
                <w:tcPr>
                  <w:tcW w:w="9747" w:type="dxa"/>
                </w:tcPr>
                <w:p w14:paraId="14B39502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814E58" w14:paraId="0ED48AD2" w14:textId="77777777" w:rsidTr="006E5240">
              <w:tc>
                <w:tcPr>
                  <w:tcW w:w="9747" w:type="dxa"/>
                </w:tcPr>
                <w:p w14:paraId="5F3BA923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814E58" w14:paraId="0CFE2E04" w14:textId="77777777" w:rsidTr="006E5240">
              <w:tc>
                <w:tcPr>
                  <w:tcW w:w="9747" w:type="dxa"/>
                </w:tcPr>
                <w:p w14:paraId="0ADE4B5F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  <w:tr w:rsidR="00727F86" w:rsidRPr="00814E58" w14:paraId="1847D9F1" w14:textId="77777777" w:rsidTr="006E5240">
              <w:tc>
                <w:tcPr>
                  <w:tcW w:w="9747" w:type="dxa"/>
                </w:tcPr>
                <w:p w14:paraId="0E381344" w14:textId="77777777" w:rsidR="00727F86" w:rsidRPr="00814E58" w:rsidRDefault="00727F86" w:rsidP="00727F86">
                  <w:pPr>
                    <w:pStyle w:val="PargrafodaLista"/>
                    <w:spacing w:line="360" w:lineRule="auto"/>
                    <w:ind w:left="0"/>
                    <w:rPr>
                      <w:rFonts w:ascii="Poppins Light" w:hAnsi="Poppins Light" w:cs="Poppins Light"/>
                      <w:noProof/>
                    </w:rPr>
                  </w:pPr>
                </w:p>
              </w:tc>
            </w:tr>
          </w:tbl>
          <w:p w14:paraId="0ED1E1A7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7DEE9BFE" w14:textId="77777777" w:rsidTr="006A6810">
        <w:tc>
          <w:tcPr>
            <w:tcW w:w="9747" w:type="dxa"/>
            <w:gridSpan w:val="2"/>
          </w:tcPr>
          <w:p w14:paraId="04A30B21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4053CBBD" w14:textId="77777777" w:rsidTr="006A6810">
        <w:tc>
          <w:tcPr>
            <w:tcW w:w="9747" w:type="dxa"/>
            <w:gridSpan w:val="2"/>
          </w:tcPr>
          <w:p w14:paraId="45E36984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67FBCE0B" w14:textId="77777777" w:rsidTr="006A6810">
        <w:tc>
          <w:tcPr>
            <w:tcW w:w="9747" w:type="dxa"/>
            <w:gridSpan w:val="2"/>
          </w:tcPr>
          <w:p w14:paraId="69BBE2E1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560CCDC8" w14:textId="77777777" w:rsidTr="006A6810">
        <w:tc>
          <w:tcPr>
            <w:tcW w:w="9747" w:type="dxa"/>
            <w:gridSpan w:val="2"/>
          </w:tcPr>
          <w:p w14:paraId="421C62F3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4C56EC43" w14:textId="77777777" w:rsidTr="006A6810">
        <w:tc>
          <w:tcPr>
            <w:tcW w:w="9747" w:type="dxa"/>
            <w:gridSpan w:val="2"/>
          </w:tcPr>
          <w:p w14:paraId="443F52C3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0BFC50C1" w14:textId="77777777" w:rsidTr="006A6810">
        <w:tc>
          <w:tcPr>
            <w:tcW w:w="9747" w:type="dxa"/>
            <w:gridSpan w:val="2"/>
          </w:tcPr>
          <w:p w14:paraId="3DB2B5FC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68A19871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5FAC1B56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727F86" w:rsidRPr="00814E58" w14:paraId="41244A52" w14:textId="77777777" w:rsidTr="006A6810">
        <w:trPr>
          <w:gridBefore w:val="1"/>
          <w:wBefore w:w="828" w:type="dxa"/>
        </w:trPr>
        <w:tc>
          <w:tcPr>
            <w:tcW w:w="8919" w:type="dxa"/>
          </w:tcPr>
          <w:p w14:paraId="1A621DF7" w14:textId="77777777" w:rsidR="00727F86" w:rsidRPr="00814E58" w:rsidRDefault="00727F86" w:rsidP="00727F86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B256" w14:textId="77777777" w:rsidR="00B33839" w:rsidRDefault="00B33839">
      <w:r>
        <w:separator/>
      </w:r>
    </w:p>
  </w:endnote>
  <w:endnote w:type="continuationSeparator" w:id="0">
    <w:p w14:paraId="1D162526" w14:textId="77777777" w:rsidR="00B33839" w:rsidRDefault="00B33839">
      <w:r>
        <w:continuationSeparator/>
      </w:r>
    </w:p>
  </w:endnote>
  <w:endnote w:type="continuationNotice" w:id="1">
    <w:p w14:paraId="787DC28C" w14:textId="77777777" w:rsidR="00B33839" w:rsidRDefault="00B338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Pr="00E277E9" w:rsidRDefault="00814E58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</w:p>
          <w:p w14:paraId="4722E37D" w14:textId="5EA1E0B9" w:rsidR="00160195" w:rsidRPr="00E277E9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E277E9">
              <w:rPr>
                <w:rFonts w:ascii="Poppins" w:hAnsi="Poppins" w:cs="Poppins"/>
                <w:sz w:val="16"/>
                <w:szCs w:val="16"/>
              </w:rPr>
              <w:t>[</w:t>
            </w:r>
            <w:r w:rsidR="00C96A8D" w:rsidRPr="00E277E9">
              <w:rPr>
                <w:rFonts w:ascii="Poppins" w:hAnsi="Poppins" w:cs="Poppins"/>
                <w:sz w:val="16"/>
                <w:szCs w:val="16"/>
              </w:rPr>
              <w:t>SIS</w:t>
            </w:r>
            <w:r w:rsidRPr="00E277E9">
              <w:rPr>
                <w:rFonts w:ascii="Poppins" w:hAnsi="Poppins" w:cs="Poppins"/>
                <w:sz w:val="16"/>
                <w:szCs w:val="16"/>
              </w:rPr>
              <w:t>]</w:t>
            </w:r>
            <w:r w:rsidR="00E277E9">
              <w:rPr>
                <w:rFonts w:ascii="Poppins" w:hAnsi="Poppins" w:cs="Poppins"/>
                <w:sz w:val="16"/>
                <w:szCs w:val="16"/>
              </w:rPr>
              <w:t xml:space="preserve">                    </w:t>
            </w:r>
            <w:r w:rsidR="009B33B6" w:rsidRPr="00E277E9">
              <w:rPr>
                <w:rFonts w:ascii="Poppins" w:hAnsi="Poppins" w:cs="Poppins"/>
                <w:sz w:val="16"/>
                <w:szCs w:val="16"/>
              </w:rPr>
              <w:t>[</w:t>
            </w:r>
            <w:r w:rsidR="00C96A8D" w:rsidRPr="00E277E9">
              <w:rPr>
                <w:rFonts w:ascii="Poppins" w:hAnsi="Poppins" w:cs="Poppins"/>
                <w:sz w:val="16"/>
                <w:szCs w:val="16"/>
              </w:rPr>
              <w:t>U</w:t>
            </w:r>
            <w:r w:rsidR="00501826" w:rsidRPr="00E277E9">
              <w:rPr>
                <w:rFonts w:ascii="Poppins" w:hAnsi="Poppins" w:cs="Poppins"/>
                <w:sz w:val="16"/>
                <w:szCs w:val="16"/>
              </w:rPr>
              <w:t>nidade: DDL X DML</w:t>
            </w:r>
            <w:r w:rsidR="009B33B6" w:rsidRPr="00E277E9">
              <w:rPr>
                <w:rFonts w:ascii="Poppins" w:hAnsi="Poppins" w:cs="Poppins"/>
                <w:sz w:val="16"/>
                <w:szCs w:val="16"/>
              </w:rPr>
              <w:t>]</w:t>
            </w:r>
            <w:r w:rsidR="00E277E9">
              <w:rPr>
                <w:rFonts w:ascii="Poppins" w:hAnsi="Poppins" w:cs="Poppins"/>
                <w:sz w:val="16"/>
                <w:szCs w:val="16"/>
              </w:rPr>
              <w:t xml:space="preserve">                         </w:t>
            </w:r>
            <w:r w:rsidR="009B33B6" w:rsidRPr="00E277E9">
              <w:rPr>
                <w:rFonts w:ascii="Poppins" w:hAnsi="Poppins" w:cs="Poppins"/>
                <w:sz w:val="16"/>
                <w:szCs w:val="16"/>
              </w:rPr>
              <w:tab/>
              <w:t>[</w:t>
            </w:r>
            <w:r w:rsidR="00E277E9" w:rsidRPr="00E277E9">
              <w:rPr>
                <w:rFonts w:ascii="Poppins" w:hAnsi="Poppins" w:cs="Poppins"/>
                <w:sz w:val="16"/>
                <w:szCs w:val="16"/>
              </w:rPr>
              <w:t>Componente: Modelagem e Desenvolvimento de Banco de Dados</w:t>
            </w:r>
            <w:r w:rsidR="009B33B6" w:rsidRPr="00E277E9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begin"/>
            </w: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instrText>PAGE</w:instrText>
            </w: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separate"/>
            </w:r>
            <w:r w:rsidR="00A55D43" w:rsidRPr="00E277E9">
              <w:rPr>
                <w:rFonts w:ascii="Poppins" w:hAnsi="Poppins" w:cs="Poppins"/>
                <w:b/>
                <w:bCs/>
                <w:noProof/>
                <w:sz w:val="16"/>
                <w:szCs w:val="16"/>
              </w:rPr>
              <w:t>6</w:t>
            </w: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end"/>
            </w:r>
            <w:r w:rsidRPr="00E277E9">
              <w:rPr>
                <w:rFonts w:ascii="Poppins" w:hAnsi="Poppins" w:cs="Poppins"/>
                <w:sz w:val="16"/>
                <w:szCs w:val="16"/>
              </w:rPr>
              <w:t xml:space="preserve"> / </w:t>
            </w: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begin"/>
            </w: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instrText>NUMPAGES</w:instrText>
            </w: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separate"/>
            </w:r>
            <w:r w:rsidR="00A55D43" w:rsidRPr="00E277E9">
              <w:rPr>
                <w:rFonts w:ascii="Poppins" w:hAnsi="Poppins" w:cs="Poppins"/>
                <w:b/>
                <w:bCs/>
                <w:noProof/>
                <w:sz w:val="16"/>
                <w:szCs w:val="16"/>
              </w:rPr>
              <w:t>6</w:t>
            </w:r>
            <w:r w:rsidRPr="00E277E9">
              <w:rPr>
                <w:rFonts w:ascii="Poppins" w:hAnsi="Poppins" w:cs="Poppins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509B" w14:textId="77777777" w:rsidR="0087541E" w:rsidRDefault="008754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9F11A" w14:textId="77777777" w:rsidR="00B33839" w:rsidRDefault="00B33839">
      <w:r>
        <w:separator/>
      </w:r>
    </w:p>
  </w:footnote>
  <w:footnote w:type="continuationSeparator" w:id="0">
    <w:p w14:paraId="1169338D" w14:textId="77777777" w:rsidR="00B33839" w:rsidRDefault="00B33839">
      <w:r>
        <w:continuationSeparator/>
      </w:r>
    </w:p>
  </w:footnote>
  <w:footnote w:type="continuationNotice" w:id="1">
    <w:p w14:paraId="5E82FB33" w14:textId="77777777" w:rsidR="00B33839" w:rsidRDefault="00B338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61BA7" w14:textId="77777777" w:rsidR="0087541E" w:rsidRDefault="008754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5AB35D03" w:rsidR="00E227A8" w:rsidRDefault="0087541E" w:rsidP="00E227A8">
    <w:pPr>
      <w:pStyle w:val="Cabealho"/>
      <w:jc w:val="right"/>
    </w:pPr>
    <w:r>
      <w:rPr>
        <w:noProof/>
      </w:rPr>
      <w:drawing>
        <wp:inline distT="0" distB="0" distL="0" distR="0" wp14:anchorId="2E0426A4" wp14:editId="74D3F018">
          <wp:extent cx="1440002" cy="651601"/>
          <wp:effectExtent l="0" t="0" r="8255" b="0"/>
          <wp:docPr id="949038788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0387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10F8D" w14:textId="77777777" w:rsidR="0087541E" w:rsidRDefault="008754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2862"/>
    <w:multiLevelType w:val="multilevel"/>
    <w:tmpl w:val="C8A8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22708"/>
    <w:multiLevelType w:val="multilevel"/>
    <w:tmpl w:val="23F6EC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2" w15:restartNumberingAfterBreak="0">
    <w:nsid w:val="591968C8"/>
    <w:multiLevelType w:val="multilevel"/>
    <w:tmpl w:val="0344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A46FC"/>
    <w:multiLevelType w:val="multilevel"/>
    <w:tmpl w:val="F34431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4" w15:restartNumberingAfterBreak="0">
    <w:nsid w:val="60B969CE"/>
    <w:multiLevelType w:val="multilevel"/>
    <w:tmpl w:val="F000BA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hint="default"/>
        <w:b/>
      </w:rPr>
    </w:lvl>
  </w:abstractNum>
  <w:abstractNum w:abstractNumId="5" w15:restartNumberingAfterBreak="0">
    <w:nsid w:val="62367ABA"/>
    <w:multiLevelType w:val="multilevel"/>
    <w:tmpl w:val="F9DC3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6CD75308"/>
    <w:multiLevelType w:val="multilevel"/>
    <w:tmpl w:val="4D761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7" w15:restartNumberingAfterBreak="0">
    <w:nsid w:val="7AF55CAC"/>
    <w:multiLevelType w:val="multilevel"/>
    <w:tmpl w:val="D33A1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33397">
    <w:abstractNumId w:val="0"/>
  </w:num>
  <w:num w:numId="2" w16cid:durableId="1482229814">
    <w:abstractNumId w:val="7"/>
  </w:num>
  <w:num w:numId="3" w16cid:durableId="724568607">
    <w:abstractNumId w:val="2"/>
  </w:num>
  <w:num w:numId="4" w16cid:durableId="1102995447">
    <w:abstractNumId w:val="4"/>
  </w:num>
  <w:num w:numId="5" w16cid:durableId="758217703">
    <w:abstractNumId w:val="1"/>
  </w:num>
  <w:num w:numId="6" w16cid:durableId="1928538222">
    <w:abstractNumId w:val="3"/>
  </w:num>
  <w:num w:numId="7" w16cid:durableId="1430154285">
    <w:abstractNumId w:val="5"/>
  </w:num>
  <w:num w:numId="8" w16cid:durableId="1892158366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3FB"/>
    <w:rsid w:val="000278D8"/>
    <w:rsid w:val="00055D27"/>
    <w:rsid w:val="00087E05"/>
    <w:rsid w:val="00090623"/>
    <w:rsid w:val="00093C5A"/>
    <w:rsid w:val="000A4E65"/>
    <w:rsid w:val="000C023F"/>
    <w:rsid w:val="000C6619"/>
    <w:rsid w:val="000D1C1E"/>
    <w:rsid w:val="000D2452"/>
    <w:rsid w:val="000D596E"/>
    <w:rsid w:val="000D61BD"/>
    <w:rsid w:val="000F7DE9"/>
    <w:rsid w:val="0011088E"/>
    <w:rsid w:val="00124756"/>
    <w:rsid w:val="00131E78"/>
    <w:rsid w:val="0014291F"/>
    <w:rsid w:val="00155322"/>
    <w:rsid w:val="00160195"/>
    <w:rsid w:val="00161B7B"/>
    <w:rsid w:val="0018726C"/>
    <w:rsid w:val="001904F2"/>
    <w:rsid w:val="001916A7"/>
    <w:rsid w:val="001A2D86"/>
    <w:rsid w:val="001A32C9"/>
    <w:rsid w:val="001A5302"/>
    <w:rsid w:val="001C335A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585C"/>
    <w:rsid w:val="00256D8D"/>
    <w:rsid w:val="002632D3"/>
    <w:rsid w:val="00264B6B"/>
    <w:rsid w:val="00265DC0"/>
    <w:rsid w:val="0028620F"/>
    <w:rsid w:val="00294979"/>
    <w:rsid w:val="002A1DFE"/>
    <w:rsid w:val="002B1E4B"/>
    <w:rsid w:val="002B218F"/>
    <w:rsid w:val="002B24DB"/>
    <w:rsid w:val="002C3C63"/>
    <w:rsid w:val="002C6EC9"/>
    <w:rsid w:val="002D1A6D"/>
    <w:rsid w:val="002D51E3"/>
    <w:rsid w:val="002D6138"/>
    <w:rsid w:val="002E18AA"/>
    <w:rsid w:val="002E4101"/>
    <w:rsid w:val="002E6314"/>
    <w:rsid w:val="002F7956"/>
    <w:rsid w:val="003009B4"/>
    <w:rsid w:val="003031BD"/>
    <w:rsid w:val="0030379D"/>
    <w:rsid w:val="00310936"/>
    <w:rsid w:val="0032364E"/>
    <w:rsid w:val="003365AE"/>
    <w:rsid w:val="00340A52"/>
    <w:rsid w:val="00355DE5"/>
    <w:rsid w:val="00367C72"/>
    <w:rsid w:val="00381E4B"/>
    <w:rsid w:val="00382FF5"/>
    <w:rsid w:val="00390195"/>
    <w:rsid w:val="00396788"/>
    <w:rsid w:val="003C032E"/>
    <w:rsid w:val="003D71CA"/>
    <w:rsid w:val="003F3C75"/>
    <w:rsid w:val="00413351"/>
    <w:rsid w:val="00427A3B"/>
    <w:rsid w:val="00452F49"/>
    <w:rsid w:val="00454835"/>
    <w:rsid w:val="00464B32"/>
    <w:rsid w:val="0046733D"/>
    <w:rsid w:val="004852FC"/>
    <w:rsid w:val="004858E8"/>
    <w:rsid w:val="00491C71"/>
    <w:rsid w:val="00493B10"/>
    <w:rsid w:val="004A02FC"/>
    <w:rsid w:val="004A5708"/>
    <w:rsid w:val="004B66A3"/>
    <w:rsid w:val="004E2F9F"/>
    <w:rsid w:val="004E6BC3"/>
    <w:rsid w:val="004E713D"/>
    <w:rsid w:val="004E73B9"/>
    <w:rsid w:val="005004B2"/>
    <w:rsid w:val="00501826"/>
    <w:rsid w:val="005065D8"/>
    <w:rsid w:val="00511142"/>
    <w:rsid w:val="0054587F"/>
    <w:rsid w:val="0054619B"/>
    <w:rsid w:val="005517B2"/>
    <w:rsid w:val="00585F34"/>
    <w:rsid w:val="005A5A09"/>
    <w:rsid w:val="005C53D4"/>
    <w:rsid w:val="005D6769"/>
    <w:rsid w:val="005D743A"/>
    <w:rsid w:val="005E1E05"/>
    <w:rsid w:val="005E4165"/>
    <w:rsid w:val="005F4B6A"/>
    <w:rsid w:val="005F74BB"/>
    <w:rsid w:val="0060776C"/>
    <w:rsid w:val="0061441A"/>
    <w:rsid w:val="0061562C"/>
    <w:rsid w:val="00623786"/>
    <w:rsid w:val="00627025"/>
    <w:rsid w:val="0063273B"/>
    <w:rsid w:val="0064303C"/>
    <w:rsid w:val="00646214"/>
    <w:rsid w:val="006703F8"/>
    <w:rsid w:val="006761D5"/>
    <w:rsid w:val="00676B29"/>
    <w:rsid w:val="00684F7E"/>
    <w:rsid w:val="00686391"/>
    <w:rsid w:val="00693D72"/>
    <w:rsid w:val="00696811"/>
    <w:rsid w:val="006A0B21"/>
    <w:rsid w:val="006A6810"/>
    <w:rsid w:val="006B3AE9"/>
    <w:rsid w:val="006C2D5F"/>
    <w:rsid w:val="006C7FD1"/>
    <w:rsid w:val="006D04F2"/>
    <w:rsid w:val="0070021D"/>
    <w:rsid w:val="007139E5"/>
    <w:rsid w:val="007158F4"/>
    <w:rsid w:val="00723D5E"/>
    <w:rsid w:val="00727F86"/>
    <w:rsid w:val="00734CE7"/>
    <w:rsid w:val="007401C8"/>
    <w:rsid w:val="007671B4"/>
    <w:rsid w:val="00773A8C"/>
    <w:rsid w:val="0078262D"/>
    <w:rsid w:val="00792A6D"/>
    <w:rsid w:val="00796DB8"/>
    <w:rsid w:val="007A3427"/>
    <w:rsid w:val="007A7000"/>
    <w:rsid w:val="007B4B2E"/>
    <w:rsid w:val="007B6ABF"/>
    <w:rsid w:val="007C2269"/>
    <w:rsid w:val="007D6D3F"/>
    <w:rsid w:val="007E00CC"/>
    <w:rsid w:val="007F0EA0"/>
    <w:rsid w:val="007F5BF9"/>
    <w:rsid w:val="0080179B"/>
    <w:rsid w:val="00802C5A"/>
    <w:rsid w:val="00814E58"/>
    <w:rsid w:val="00826B2B"/>
    <w:rsid w:val="008343FE"/>
    <w:rsid w:val="0083474B"/>
    <w:rsid w:val="00834ED7"/>
    <w:rsid w:val="00841D59"/>
    <w:rsid w:val="00851368"/>
    <w:rsid w:val="0085229C"/>
    <w:rsid w:val="008559AD"/>
    <w:rsid w:val="008708BF"/>
    <w:rsid w:val="0087541E"/>
    <w:rsid w:val="00875DD6"/>
    <w:rsid w:val="00880CA0"/>
    <w:rsid w:val="008925A9"/>
    <w:rsid w:val="00896814"/>
    <w:rsid w:val="00897335"/>
    <w:rsid w:val="008A031A"/>
    <w:rsid w:val="008B1035"/>
    <w:rsid w:val="008B4C24"/>
    <w:rsid w:val="008E30D3"/>
    <w:rsid w:val="008F5546"/>
    <w:rsid w:val="008F775A"/>
    <w:rsid w:val="00915957"/>
    <w:rsid w:val="009212FB"/>
    <w:rsid w:val="009251FE"/>
    <w:rsid w:val="0092769D"/>
    <w:rsid w:val="00934F66"/>
    <w:rsid w:val="009615E2"/>
    <w:rsid w:val="00966015"/>
    <w:rsid w:val="00966F71"/>
    <w:rsid w:val="009B134D"/>
    <w:rsid w:val="009B33B6"/>
    <w:rsid w:val="009C190E"/>
    <w:rsid w:val="009D1AA1"/>
    <w:rsid w:val="009D4EFF"/>
    <w:rsid w:val="009D50D9"/>
    <w:rsid w:val="009D738F"/>
    <w:rsid w:val="009E4419"/>
    <w:rsid w:val="00A116AB"/>
    <w:rsid w:val="00A15FA7"/>
    <w:rsid w:val="00A30744"/>
    <w:rsid w:val="00A53F77"/>
    <w:rsid w:val="00A55D43"/>
    <w:rsid w:val="00A62D11"/>
    <w:rsid w:val="00A85F55"/>
    <w:rsid w:val="00A93B28"/>
    <w:rsid w:val="00A941F2"/>
    <w:rsid w:val="00AA60A0"/>
    <w:rsid w:val="00AB2DA9"/>
    <w:rsid w:val="00AD78A6"/>
    <w:rsid w:val="00AE27A3"/>
    <w:rsid w:val="00AE2AD1"/>
    <w:rsid w:val="00AE68D8"/>
    <w:rsid w:val="00AF6550"/>
    <w:rsid w:val="00B0799B"/>
    <w:rsid w:val="00B21362"/>
    <w:rsid w:val="00B26201"/>
    <w:rsid w:val="00B31322"/>
    <w:rsid w:val="00B33839"/>
    <w:rsid w:val="00B45591"/>
    <w:rsid w:val="00B62E3E"/>
    <w:rsid w:val="00B70630"/>
    <w:rsid w:val="00B742A7"/>
    <w:rsid w:val="00B937A3"/>
    <w:rsid w:val="00BA591F"/>
    <w:rsid w:val="00BA6A76"/>
    <w:rsid w:val="00BB6AA4"/>
    <w:rsid w:val="00BD14A2"/>
    <w:rsid w:val="00BD69A9"/>
    <w:rsid w:val="00BE565B"/>
    <w:rsid w:val="00C007AE"/>
    <w:rsid w:val="00C0507D"/>
    <w:rsid w:val="00C11B3D"/>
    <w:rsid w:val="00C12E4A"/>
    <w:rsid w:val="00C15386"/>
    <w:rsid w:val="00C17A26"/>
    <w:rsid w:val="00C42339"/>
    <w:rsid w:val="00C4723D"/>
    <w:rsid w:val="00C6070E"/>
    <w:rsid w:val="00C61DAD"/>
    <w:rsid w:val="00C62CE1"/>
    <w:rsid w:val="00C6628F"/>
    <w:rsid w:val="00C806EA"/>
    <w:rsid w:val="00C8543F"/>
    <w:rsid w:val="00C857F9"/>
    <w:rsid w:val="00C923DC"/>
    <w:rsid w:val="00C96A8D"/>
    <w:rsid w:val="00CA0628"/>
    <w:rsid w:val="00CA4523"/>
    <w:rsid w:val="00CC29DE"/>
    <w:rsid w:val="00CC2A45"/>
    <w:rsid w:val="00CD28C7"/>
    <w:rsid w:val="00CE0746"/>
    <w:rsid w:val="00CE5282"/>
    <w:rsid w:val="00CF3E96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47CF1"/>
    <w:rsid w:val="00D51D5F"/>
    <w:rsid w:val="00D55075"/>
    <w:rsid w:val="00D553AB"/>
    <w:rsid w:val="00D5577C"/>
    <w:rsid w:val="00D56E09"/>
    <w:rsid w:val="00D61A8F"/>
    <w:rsid w:val="00D77BD8"/>
    <w:rsid w:val="00D86FCC"/>
    <w:rsid w:val="00D9408B"/>
    <w:rsid w:val="00D948D8"/>
    <w:rsid w:val="00DA36C6"/>
    <w:rsid w:val="00DB514F"/>
    <w:rsid w:val="00DB5299"/>
    <w:rsid w:val="00DD5204"/>
    <w:rsid w:val="00DD54EC"/>
    <w:rsid w:val="00DE0423"/>
    <w:rsid w:val="00DE0C0D"/>
    <w:rsid w:val="00DE328E"/>
    <w:rsid w:val="00DF541C"/>
    <w:rsid w:val="00E10D86"/>
    <w:rsid w:val="00E16974"/>
    <w:rsid w:val="00E227A8"/>
    <w:rsid w:val="00E255E5"/>
    <w:rsid w:val="00E277E9"/>
    <w:rsid w:val="00E36169"/>
    <w:rsid w:val="00E36415"/>
    <w:rsid w:val="00E400A6"/>
    <w:rsid w:val="00E600BC"/>
    <w:rsid w:val="00E6016A"/>
    <w:rsid w:val="00E629D5"/>
    <w:rsid w:val="00E70B00"/>
    <w:rsid w:val="00E7168F"/>
    <w:rsid w:val="00E71901"/>
    <w:rsid w:val="00E73E76"/>
    <w:rsid w:val="00E77AF3"/>
    <w:rsid w:val="00E82E01"/>
    <w:rsid w:val="00EA1F42"/>
    <w:rsid w:val="00EA3B37"/>
    <w:rsid w:val="00ED67DF"/>
    <w:rsid w:val="00ED6A49"/>
    <w:rsid w:val="00EE3984"/>
    <w:rsid w:val="00EF47B1"/>
    <w:rsid w:val="00EF4AFE"/>
    <w:rsid w:val="00F044D7"/>
    <w:rsid w:val="00F078F7"/>
    <w:rsid w:val="00F13056"/>
    <w:rsid w:val="00F26F13"/>
    <w:rsid w:val="00F361D3"/>
    <w:rsid w:val="00F472E5"/>
    <w:rsid w:val="00F47F24"/>
    <w:rsid w:val="00F51FEF"/>
    <w:rsid w:val="00F52AA0"/>
    <w:rsid w:val="00F57059"/>
    <w:rsid w:val="00F609E8"/>
    <w:rsid w:val="00F72B4F"/>
    <w:rsid w:val="00F852FC"/>
    <w:rsid w:val="00F918B7"/>
    <w:rsid w:val="00F96123"/>
    <w:rsid w:val="00F9672A"/>
    <w:rsid w:val="00FA6CC0"/>
    <w:rsid w:val="00FB1878"/>
    <w:rsid w:val="00FB62CF"/>
    <w:rsid w:val="00FB68C7"/>
    <w:rsid w:val="00FD7F1E"/>
    <w:rsid w:val="00FE3EFA"/>
    <w:rsid w:val="00FE79CC"/>
    <w:rsid w:val="00FF3340"/>
    <w:rsid w:val="00FF3ECB"/>
    <w:rsid w:val="247B802F"/>
    <w:rsid w:val="5AB8E9B6"/>
    <w:rsid w:val="697B0363"/>
    <w:rsid w:val="6AEFF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375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  <property fmtid="{D5CDD505-2E9C-101B-9397-08002B2CF9AE}" pid="16" name="lcf76f155ced4ddcb4097134ff3c332f">
    <vt:lpwstr/>
  </property>
</Properties>
</file>