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25036287" w:rsidR="00E227A8" w:rsidRPr="00F22962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F22962">
        <w:rPr>
          <w:rFonts w:ascii="Poppins" w:hAnsi="Poppins" w:cs="Poppins"/>
          <w:bCs/>
          <w:szCs w:val="32"/>
        </w:rPr>
        <w:t xml:space="preserve">Roteiro de </w:t>
      </w:r>
      <w:r w:rsidR="009A08D3">
        <w:rPr>
          <w:rFonts w:ascii="Poppins" w:hAnsi="Poppins" w:cs="Poppins"/>
          <w:bCs/>
          <w:szCs w:val="32"/>
        </w:rPr>
        <w:t>a</w:t>
      </w:r>
      <w:r w:rsidR="00E227A8" w:rsidRPr="00F22962">
        <w:rPr>
          <w:rFonts w:ascii="Poppins" w:hAnsi="Poppins" w:cs="Poppins"/>
          <w:bCs/>
          <w:szCs w:val="32"/>
        </w:rPr>
        <w:t xml:space="preserve">tividade </w:t>
      </w:r>
      <w:r w:rsidR="009A08D3">
        <w:rPr>
          <w:rFonts w:ascii="Poppins" w:hAnsi="Poppins" w:cs="Poppins"/>
          <w:bCs/>
          <w:szCs w:val="32"/>
        </w:rPr>
        <w:t>p</w:t>
      </w:r>
      <w:r w:rsidRPr="00F22962">
        <w:rPr>
          <w:rFonts w:ascii="Poppins" w:hAnsi="Poppins" w:cs="Poppins"/>
          <w:bCs/>
          <w:szCs w:val="32"/>
        </w:rPr>
        <w:t>rática</w:t>
      </w:r>
    </w:p>
    <w:p w14:paraId="4CF5E947" w14:textId="77777777" w:rsidR="00814E58" w:rsidRPr="00F22962" w:rsidRDefault="00814E58" w:rsidP="00814E58"/>
    <w:p w14:paraId="3859BC60" w14:textId="7A01095D" w:rsidR="00E227A8" w:rsidRPr="00F22962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F22962">
        <w:rPr>
          <w:rFonts w:ascii="Poppins Light" w:hAnsi="Poppins Light" w:cs="Poppins Light"/>
          <w:b w:val="0"/>
          <w:sz w:val="24"/>
          <w:szCs w:val="24"/>
          <w:u w:val="none"/>
        </w:rPr>
        <w:t>Nome:</w:t>
      </w:r>
      <w:r w:rsidR="00814E58" w:rsidRPr="00F22962">
        <w:rPr>
          <w:rFonts w:ascii="Poppins Light" w:hAnsi="Poppins Light" w:cs="Poppins Light"/>
          <w:b w:val="0"/>
          <w:sz w:val="24"/>
          <w:szCs w:val="24"/>
          <w:u w:val="none"/>
        </w:rPr>
        <w:t xml:space="preserve"> </w:t>
      </w:r>
      <w:r w:rsidR="004E713D" w:rsidRPr="00F22962">
        <w:rPr>
          <w:rFonts w:ascii="Poppins Light" w:hAnsi="Poppins Light" w:cs="Poppins Light"/>
          <w:b w:val="0"/>
          <w:sz w:val="24"/>
          <w:szCs w:val="24"/>
        </w:rPr>
        <w:t xml:space="preserve">                                                                                    </w:t>
      </w:r>
      <w:r w:rsidRPr="00F22962">
        <w:tab/>
      </w:r>
      <w:r w:rsidR="004E713D" w:rsidRPr="00F22962">
        <w:rPr>
          <w:rFonts w:ascii="Poppins Light" w:hAnsi="Poppins Light" w:cs="Poppins Light"/>
          <w:b w:val="0"/>
          <w:sz w:val="24"/>
          <w:szCs w:val="24"/>
          <w:u w:val="none"/>
        </w:rPr>
        <w:t xml:space="preserve"> </w:t>
      </w:r>
      <w:r w:rsidRPr="00F22962">
        <w:rPr>
          <w:rFonts w:ascii="Poppins Light" w:hAnsi="Poppins Light" w:cs="Poppins Light"/>
          <w:b w:val="0"/>
          <w:sz w:val="24"/>
          <w:szCs w:val="24"/>
          <w:u w:val="none"/>
        </w:rPr>
        <w:t>Turma</w:t>
      </w:r>
      <w:r w:rsidR="004E713D" w:rsidRPr="00F22962">
        <w:rPr>
          <w:rFonts w:ascii="Poppins Light" w:hAnsi="Poppins Light" w:cs="Poppins Light"/>
          <w:b w:val="0"/>
          <w:sz w:val="24"/>
          <w:szCs w:val="24"/>
          <w:u w:val="none"/>
        </w:rPr>
        <w:t xml:space="preserve">: </w:t>
      </w:r>
      <w:r w:rsidR="004E713D" w:rsidRPr="00F22962">
        <w:rPr>
          <w:rFonts w:ascii="Poppins Light" w:hAnsi="Poppins Light" w:cs="Poppins Light"/>
          <w:b w:val="0"/>
          <w:sz w:val="24"/>
          <w:szCs w:val="24"/>
        </w:rPr>
        <w:t xml:space="preserve">                            </w:t>
      </w:r>
      <w:r w:rsidRPr="00F22962">
        <w:rPr>
          <w:rFonts w:ascii="Poppins Light" w:hAnsi="Poppins Light" w:cs="Poppins Light"/>
          <w:b w:val="0"/>
          <w:color w:val="FFFFFF" w:themeColor="background1"/>
          <w:sz w:val="24"/>
          <w:szCs w:val="24"/>
        </w:rPr>
        <w:t>.</w:t>
      </w:r>
    </w:p>
    <w:p w14:paraId="150B4459" w14:textId="77777777" w:rsidR="0060776C" w:rsidRPr="00F22962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4C0FF4AA" w14:textId="34EB2755" w:rsidR="005065D8" w:rsidRPr="00F22962" w:rsidRDefault="006703F8" w:rsidP="005065D8">
      <w:pPr>
        <w:rPr>
          <w:rFonts w:ascii="Poppins" w:hAnsi="Poppins" w:cs="Poppins"/>
          <w:b/>
          <w:bCs/>
          <w:sz w:val="32"/>
          <w:szCs w:val="32"/>
        </w:rPr>
      </w:pPr>
      <w:r w:rsidRPr="00F22962">
        <w:rPr>
          <w:rFonts w:ascii="Poppins" w:hAnsi="Poppins" w:cs="Poppins"/>
          <w:b/>
          <w:bCs/>
          <w:sz w:val="32"/>
          <w:szCs w:val="32"/>
        </w:rPr>
        <w:t>Atividade</w:t>
      </w:r>
      <w:r w:rsidR="000D596E" w:rsidRPr="00F22962">
        <w:rPr>
          <w:rFonts w:ascii="Poppins" w:hAnsi="Poppins" w:cs="Poppins"/>
          <w:b/>
          <w:bCs/>
          <w:sz w:val="32"/>
          <w:szCs w:val="32"/>
        </w:rPr>
        <w:t xml:space="preserve">: </w:t>
      </w:r>
      <w:r w:rsidR="00F609E8" w:rsidRPr="00F22962">
        <w:rPr>
          <w:rFonts w:ascii="Poppins" w:hAnsi="Poppins" w:cs="Poppins"/>
          <w:b/>
          <w:bCs/>
          <w:sz w:val="32"/>
          <w:szCs w:val="32"/>
        </w:rPr>
        <w:t xml:space="preserve">Criação de </w:t>
      </w:r>
      <w:r w:rsidR="009E461C" w:rsidRPr="00F22962">
        <w:rPr>
          <w:rFonts w:ascii="Poppins" w:hAnsi="Poppins" w:cs="Poppins"/>
          <w:b/>
          <w:bCs/>
          <w:sz w:val="32"/>
          <w:szCs w:val="32"/>
        </w:rPr>
        <w:t>d</w:t>
      </w:r>
      <w:r w:rsidR="00F609E8" w:rsidRPr="00F22962">
        <w:rPr>
          <w:rFonts w:ascii="Poppins" w:hAnsi="Poppins" w:cs="Poppins"/>
          <w:b/>
          <w:bCs/>
          <w:sz w:val="32"/>
          <w:szCs w:val="32"/>
        </w:rPr>
        <w:t xml:space="preserve">iagramas ER e </w:t>
      </w:r>
      <w:r w:rsidR="009E461C" w:rsidRPr="00F22962">
        <w:rPr>
          <w:rFonts w:ascii="Poppins" w:hAnsi="Poppins" w:cs="Poppins"/>
          <w:b/>
          <w:bCs/>
          <w:sz w:val="32"/>
          <w:szCs w:val="32"/>
        </w:rPr>
        <w:t>n</w:t>
      </w:r>
      <w:r w:rsidR="00F609E8" w:rsidRPr="00F22962">
        <w:rPr>
          <w:rFonts w:ascii="Poppins" w:hAnsi="Poppins" w:cs="Poppins"/>
          <w:b/>
          <w:bCs/>
          <w:sz w:val="32"/>
          <w:szCs w:val="32"/>
        </w:rPr>
        <w:t xml:space="preserve">ormalização de </w:t>
      </w:r>
      <w:r w:rsidR="009E461C" w:rsidRPr="00F22962">
        <w:rPr>
          <w:rFonts w:ascii="Poppins" w:hAnsi="Poppins" w:cs="Poppins"/>
          <w:b/>
          <w:bCs/>
          <w:sz w:val="32"/>
          <w:szCs w:val="32"/>
        </w:rPr>
        <w:t>d</w:t>
      </w:r>
      <w:r w:rsidR="00F609E8" w:rsidRPr="00F22962">
        <w:rPr>
          <w:rFonts w:ascii="Poppins" w:hAnsi="Poppins" w:cs="Poppins"/>
          <w:b/>
          <w:bCs/>
          <w:sz w:val="32"/>
          <w:szCs w:val="32"/>
        </w:rPr>
        <w:t>ados na TechSolutions</w:t>
      </w:r>
    </w:p>
    <w:p w14:paraId="39E12340" w14:textId="77777777" w:rsidR="005065D8" w:rsidRPr="00F22962" w:rsidRDefault="005065D8" w:rsidP="005065D8">
      <w:pPr>
        <w:rPr>
          <w:rFonts w:ascii="Poppins" w:hAnsi="Poppins" w:cs="Poppins"/>
          <w:b/>
          <w:bCs/>
        </w:rPr>
      </w:pPr>
    </w:p>
    <w:p w14:paraId="52DCDDF7" w14:textId="77777777" w:rsidR="00E27AF8" w:rsidRPr="00F22962" w:rsidRDefault="005065D8" w:rsidP="005065D8">
      <w:pPr>
        <w:rPr>
          <w:rFonts w:ascii="Poppins" w:hAnsi="Poppins" w:cs="Poppins"/>
          <w:b/>
          <w:bCs/>
        </w:rPr>
      </w:pPr>
      <w:r w:rsidRPr="00F22962">
        <w:rPr>
          <w:rFonts w:ascii="Poppins" w:hAnsi="Poppins" w:cs="Poppins"/>
          <w:b/>
          <w:bCs/>
        </w:rPr>
        <w:t>Contexto:</w:t>
      </w:r>
    </w:p>
    <w:p w14:paraId="1B29F307" w14:textId="0A695A63" w:rsidR="005065D8" w:rsidRPr="00F22962" w:rsidRDefault="005065D8" w:rsidP="005065D8">
      <w:pPr>
        <w:rPr>
          <w:rFonts w:ascii="Poppins" w:hAnsi="Poppins" w:cs="Poppins"/>
        </w:rPr>
      </w:pPr>
      <w:r w:rsidRPr="00F22962">
        <w:br/>
      </w:r>
      <w:r w:rsidR="590F27B7" w:rsidRPr="00F22962">
        <w:rPr>
          <w:rFonts w:ascii="Poppins" w:hAnsi="Poppins" w:cs="Poppins"/>
        </w:rPr>
        <w:t xml:space="preserve">A empresa </w:t>
      </w:r>
      <w:r w:rsidR="590F27B7" w:rsidRPr="00F22962">
        <w:rPr>
          <w:rFonts w:ascii="Poppins" w:hAnsi="Poppins" w:cs="Poppins"/>
          <w:b/>
          <w:bCs/>
        </w:rPr>
        <w:t>TechSolutions</w:t>
      </w:r>
      <w:r w:rsidR="590F27B7" w:rsidRPr="00F22962">
        <w:rPr>
          <w:rFonts w:ascii="Poppins" w:hAnsi="Poppins" w:cs="Poppins"/>
        </w:rPr>
        <w:t xml:space="preserve"> está crescendo rapidamente e enfrenta desafios na organização de seus dados, que envolvem informações sobre clientes, produtos, vendas e fornecedores. Atualmente, esses dados estão armazenados de maneira desestruturada, o que dificulta a execução de consultas precisas e relatórios. A empresa pediu sua ajuda para estruturar um novo banco de dados que permita a gestão eficiente dessas informações. </w:t>
      </w:r>
      <w:r w:rsidR="0018162A" w:rsidRPr="00F22962">
        <w:rPr>
          <w:rFonts w:ascii="Poppins" w:hAnsi="Poppins" w:cs="Poppins"/>
        </w:rPr>
        <w:t>A</w:t>
      </w:r>
      <w:r w:rsidR="590F27B7" w:rsidRPr="00F22962">
        <w:rPr>
          <w:rFonts w:ascii="Poppins" w:hAnsi="Poppins" w:cs="Poppins"/>
        </w:rPr>
        <w:t xml:space="preserve"> tarefa é criar um </w:t>
      </w:r>
      <w:r w:rsidR="00EE1730">
        <w:rPr>
          <w:rFonts w:ascii="Poppins" w:hAnsi="Poppins" w:cs="Poppins"/>
          <w:b/>
          <w:bCs/>
        </w:rPr>
        <w:t>d</w:t>
      </w:r>
      <w:r w:rsidR="00EE1730" w:rsidRPr="00F22962">
        <w:rPr>
          <w:rFonts w:ascii="Poppins" w:hAnsi="Poppins" w:cs="Poppins"/>
          <w:b/>
          <w:bCs/>
        </w:rPr>
        <w:t xml:space="preserve">iagrama </w:t>
      </w:r>
      <w:r w:rsidR="590F27B7" w:rsidRPr="00F22962">
        <w:rPr>
          <w:rFonts w:ascii="Poppins" w:hAnsi="Poppins" w:cs="Poppins"/>
          <w:b/>
          <w:bCs/>
        </w:rPr>
        <w:t>Entidade-Relacionamento (ER)</w:t>
      </w:r>
      <w:r w:rsidR="590F27B7" w:rsidRPr="00F22962">
        <w:rPr>
          <w:rFonts w:ascii="Poppins" w:hAnsi="Poppins" w:cs="Poppins"/>
        </w:rPr>
        <w:t xml:space="preserve"> que modele os dados de maneira eficiente e </w:t>
      </w:r>
      <w:r w:rsidR="001D26EF">
        <w:rPr>
          <w:rFonts w:ascii="Poppins" w:hAnsi="Poppins" w:cs="Poppins"/>
        </w:rPr>
        <w:t>fazer</w:t>
      </w:r>
      <w:r w:rsidR="001D26EF" w:rsidRPr="00F22962">
        <w:rPr>
          <w:rFonts w:ascii="Poppins" w:hAnsi="Poppins" w:cs="Poppins"/>
        </w:rPr>
        <w:t xml:space="preserve"> </w:t>
      </w:r>
      <w:r w:rsidR="590F27B7" w:rsidRPr="00F22962">
        <w:rPr>
          <w:rFonts w:ascii="Poppins" w:hAnsi="Poppins" w:cs="Poppins"/>
        </w:rPr>
        <w:t xml:space="preserve">a </w:t>
      </w:r>
      <w:r w:rsidR="590F27B7" w:rsidRPr="00F22962">
        <w:rPr>
          <w:rFonts w:ascii="Poppins" w:hAnsi="Poppins" w:cs="Poppins"/>
          <w:b/>
          <w:bCs/>
        </w:rPr>
        <w:t>normalização</w:t>
      </w:r>
      <w:r w:rsidR="590F27B7" w:rsidRPr="00F22962">
        <w:rPr>
          <w:rFonts w:ascii="Poppins" w:hAnsi="Poppins" w:cs="Poppins"/>
        </w:rPr>
        <w:t xml:space="preserve"> para evitar redundâncias e inconsistências.</w:t>
      </w:r>
    </w:p>
    <w:p w14:paraId="6B380801" w14:textId="01FCBF08" w:rsidR="590F27B7" w:rsidRPr="00F22962" w:rsidRDefault="590F27B7" w:rsidP="590F27B7">
      <w:pPr>
        <w:rPr>
          <w:rFonts w:ascii="Poppins" w:hAnsi="Poppins" w:cs="Poppins"/>
        </w:rPr>
      </w:pPr>
    </w:p>
    <w:p w14:paraId="306BFE4D" w14:textId="62084D69" w:rsidR="590F27B7" w:rsidRPr="00F22962" w:rsidRDefault="590F27B7" w:rsidP="590F27B7">
      <w:pPr>
        <w:rPr>
          <w:rFonts w:ascii="Poppins" w:hAnsi="Poppins" w:cs="Poppins"/>
          <w:sz w:val="16"/>
          <w:szCs w:val="16"/>
        </w:rPr>
      </w:pPr>
      <w:r w:rsidRPr="00F22962">
        <w:rPr>
          <w:rFonts w:ascii="Poppins" w:hAnsi="Poppins" w:cs="Poppins"/>
          <w:sz w:val="18"/>
          <w:szCs w:val="18"/>
        </w:rPr>
        <w:t>Situação fictícia produzida pela SEDUC-SP.</w:t>
      </w:r>
    </w:p>
    <w:p w14:paraId="335D2225" w14:textId="77777777" w:rsidR="005065D8" w:rsidRPr="00F22962" w:rsidRDefault="007E7780" w:rsidP="005065D8">
      <w:pPr>
        <w:rPr>
          <w:rFonts w:ascii="Poppins" w:hAnsi="Poppins" w:cs="Poppins"/>
        </w:rPr>
      </w:pPr>
      <w:r>
        <w:rPr>
          <w:rFonts w:ascii="Poppins" w:hAnsi="Poppins" w:cs="Poppins"/>
        </w:rPr>
        <w:pict w14:anchorId="2AD437E4">
          <v:rect id="_x0000_i1025" style="width:0;height:1.5pt" o:hralign="center" o:hrstd="t" o:hr="t" fillcolor="#a0a0a0" stroked="f"/>
        </w:pict>
      </w:r>
    </w:p>
    <w:p w14:paraId="5A291C5D" w14:textId="77777777" w:rsidR="00B82D6A" w:rsidRPr="00F22962" w:rsidRDefault="00B82D6A" w:rsidP="00D9408B">
      <w:pPr>
        <w:rPr>
          <w:rFonts w:ascii="Poppins" w:hAnsi="Poppins" w:cs="Poppins"/>
          <w:b/>
          <w:bCs/>
        </w:rPr>
      </w:pPr>
    </w:p>
    <w:p w14:paraId="273D44A7" w14:textId="06BD3693" w:rsidR="00D9408B" w:rsidRPr="00F22962" w:rsidRDefault="00D9408B" w:rsidP="00D9408B">
      <w:pPr>
        <w:rPr>
          <w:rFonts w:ascii="Poppins" w:hAnsi="Poppins" w:cs="Poppins"/>
          <w:b/>
          <w:bCs/>
        </w:rPr>
      </w:pPr>
      <w:r w:rsidRPr="00F22962">
        <w:rPr>
          <w:rFonts w:ascii="Poppins" w:hAnsi="Poppins" w:cs="Poppins"/>
          <w:b/>
          <w:bCs/>
        </w:rPr>
        <w:t xml:space="preserve">Metodologia </w:t>
      </w:r>
      <w:r w:rsidR="00B82D6A" w:rsidRPr="00F22962">
        <w:rPr>
          <w:rFonts w:ascii="Poppins" w:hAnsi="Poppins" w:cs="Poppins"/>
          <w:b/>
          <w:bCs/>
        </w:rPr>
        <w:t>a</w:t>
      </w:r>
      <w:r w:rsidRPr="00F22962">
        <w:rPr>
          <w:rFonts w:ascii="Poppins" w:hAnsi="Poppins" w:cs="Poppins"/>
          <w:b/>
          <w:bCs/>
        </w:rPr>
        <w:t xml:space="preserve">tiva </w:t>
      </w:r>
      <w:r w:rsidR="00EE1730">
        <w:rPr>
          <w:rFonts w:ascii="Poppins" w:hAnsi="Poppins" w:cs="Poppins"/>
          <w:b/>
          <w:bCs/>
        </w:rPr>
        <w:t>–</w:t>
      </w:r>
      <w:r w:rsidRPr="00F22962">
        <w:rPr>
          <w:rFonts w:ascii="Poppins" w:hAnsi="Poppins" w:cs="Poppins"/>
          <w:b/>
          <w:bCs/>
        </w:rPr>
        <w:t xml:space="preserve"> Aula </w:t>
      </w:r>
      <w:r w:rsidR="00B82D6A" w:rsidRPr="00F22962">
        <w:rPr>
          <w:rFonts w:ascii="Poppins" w:hAnsi="Poppins" w:cs="Poppins"/>
          <w:b/>
          <w:bCs/>
        </w:rPr>
        <w:t>i</w:t>
      </w:r>
      <w:r w:rsidRPr="00F22962">
        <w:rPr>
          <w:rFonts w:ascii="Poppins" w:hAnsi="Poppins" w:cs="Poppins"/>
          <w:b/>
          <w:bCs/>
        </w:rPr>
        <w:t>nvertida</w:t>
      </w:r>
    </w:p>
    <w:p w14:paraId="76668442" w14:textId="77777777" w:rsidR="00B82D6A" w:rsidRPr="00F22962" w:rsidRDefault="00B82D6A" w:rsidP="00D9408B">
      <w:pPr>
        <w:rPr>
          <w:rFonts w:ascii="Poppins" w:hAnsi="Poppins" w:cs="Poppins"/>
          <w:b/>
          <w:bCs/>
        </w:rPr>
      </w:pPr>
    </w:p>
    <w:p w14:paraId="747F7DF3" w14:textId="63B8C2B4" w:rsidR="00D9408B" w:rsidRPr="00F22962" w:rsidRDefault="00D9408B" w:rsidP="00D9408B">
      <w:pPr>
        <w:rPr>
          <w:rFonts w:ascii="Poppins" w:hAnsi="Poppins" w:cs="Poppins"/>
        </w:rPr>
      </w:pPr>
      <w:r w:rsidRPr="00F22962">
        <w:rPr>
          <w:rFonts w:ascii="Poppins" w:hAnsi="Poppins" w:cs="Poppins"/>
          <w:b/>
          <w:bCs/>
        </w:rPr>
        <w:t xml:space="preserve">Etapa 1 </w:t>
      </w:r>
      <w:r w:rsidR="00F97881">
        <w:rPr>
          <w:rFonts w:ascii="Poppins" w:hAnsi="Poppins" w:cs="Poppins"/>
          <w:b/>
          <w:bCs/>
        </w:rPr>
        <w:t>–</w:t>
      </w:r>
      <w:r w:rsidRPr="00F22962">
        <w:rPr>
          <w:rFonts w:ascii="Poppins" w:hAnsi="Poppins" w:cs="Poppins"/>
          <w:b/>
          <w:bCs/>
        </w:rPr>
        <w:t xml:space="preserve"> Estudo </w:t>
      </w:r>
      <w:r w:rsidR="00B82D6A" w:rsidRPr="00F22962">
        <w:rPr>
          <w:rFonts w:ascii="Poppins" w:hAnsi="Poppins" w:cs="Poppins"/>
          <w:b/>
          <w:bCs/>
        </w:rPr>
        <w:t>p</w:t>
      </w:r>
      <w:r w:rsidRPr="00F22962">
        <w:rPr>
          <w:rFonts w:ascii="Poppins" w:hAnsi="Poppins" w:cs="Poppins"/>
          <w:b/>
          <w:bCs/>
        </w:rPr>
        <w:t>révio:</w:t>
      </w:r>
      <w:r w:rsidRPr="00F22962">
        <w:rPr>
          <w:rFonts w:ascii="Poppins" w:hAnsi="Poppins" w:cs="Poppins"/>
        </w:rPr>
        <w:t xml:space="preserve"> </w:t>
      </w:r>
      <w:r w:rsidR="00B82D6A" w:rsidRPr="00F22962">
        <w:rPr>
          <w:rFonts w:ascii="Poppins" w:hAnsi="Poppins" w:cs="Poppins"/>
        </w:rPr>
        <w:t>d</w:t>
      </w:r>
      <w:r w:rsidRPr="00F22962">
        <w:rPr>
          <w:rFonts w:ascii="Poppins" w:hAnsi="Poppins" w:cs="Poppins"/>
        </w:rPr>
        <w:t>urante a aula, você</w:t>
      </w:r>
      <w:r w:rsidR="00C21098" w:rsidRPr="00F22962">
        <w:rPr>
          <w:rFonts w:ascii="Poppins" w:hAnsi="Poppins" w:cs="Poppins"/>
        </w:rPr>
        <w:t>s</w:t>
      </w:r>
      <w:r w:rsidRPr="00F22962">
        <w:rPr>
          <w:rFonts w:ascii="Poppins" w:hAnsi="Poppins" w:cs="Poppins"/>
        </w:rPr>
        <w:t xml:space="preserve"> dever</w:t>
      </w:r>
      <w:r w:rsidR="00C21098" w:rsidRPr="00F22962">
        <w:rPr>
          <w:rFonts w:ascii="Poppins" w:hAnsi="Poppins" w:cs="Poppins"/>
        </w:rPr>
        <w:t>ão</w:t>
      </w:r>
      <w:r w:rsidRPr="00F22962">
        <w:rPr>
          <w:rFonts w:ascii="Poppins" w:hAnsi="Poppins" w:cs="Poppins"/>
        </w:rPr>
        <w:t xml:space="preserve"> </w:t>
      </w:r>
      <w:r w:rsidR="00F97881">
        <w:rPr>
          <w:rFonts w:ascii="Poppins" w:hAnsi="Poppins" w:cs="Poppins"/>
        </w:rPr>
        <w:t>fazer</w:t>
      </w:r>
      <w:r w:rsidR="00F97881" w:rsidRPr="00F22962">
        <w:rPr>
          <w:rFonts w:ascii="Poppins" w:hAnsi="Poppins" w:cs="Poppins"/>
        </w:rPr>
        <w:t xml:space="preserve"> </w:t>
      </w:r>
      <w:r w:rsidRPr="00F22962">
        <w:rPr>
          <w:rFonts w:ascii="Poppins" w:hAnsi="Poppins" w:cs="Poppins"/>
        </w:rPr>
        <w:t>as seguintes atividades de estudo autônomo:</w:t>
      </w:r>
    </w:p>
    <w:p w14:paraId="4AFA788B" w14:textId="77777777" w:rsidR="00B82D6A" w:rsidRPr="00F22962" w:rsidRDefault="00B82D6A" w:rsidP="00F609E8">
      <w:pPr>
        <w:rPr>
          <w:rFonts w:ascii="Poppins" w:hAnsi="Poppins" w:cs="Poppins"/>
          <w:b/>
          <w:bCs/>
        </w:rPr>
      </w:pPr>
    </w:p>
    <w:p w14:paraId="373EF2DD" w14:textId="747FDC83" w:rsidR="00F609E8" w:rsidRPr="00F22962" w:rsidRDefault="00F609E8" w:rsidP="00F609E8">
      <w:pPr>
        <w:rPr>
          <w:rFonts w:ascii="Poppins" w:hAnsi="Poppins" w:cs="Poppins"/>
        </w:rPr>
      </w:pPr>
      <w:r w:rsidRPr="00F22962">
        <w:rPr>
          <w:rFonts w:ascii="Poppins" w:hAnsi="Poppins" w:cs="Poppins"/>
          <w:b/>
          <w:bCs/>
        </w:rPr>
        <w:t xml:space="preserve">Pesquisa sobre </w:t>
      </w:r>
      <w:r w:rsidR="00B82D6A" w:rsidRPr="00F22962">
        <w:rPr>
          <w:rFonts w:ascii="Poppins" w:hAnsi="Poppins" w:cs="Poppins"/>
          <w:b/>
          <w:bCs/>
        </w:rPr>
        <w:t>d</w:t>
      </w:r>
      <w:r w:rsidRPr="00F22962">
        <w:rPr>
          <w:rFonts w:ascii="Poppins" w:hAnsi="Poppins" w:cs="Poppins"/>
          <w:b/>
          <w:bCs/>
        </w:rPr>
        <w:t>iagramas ER:</w:t>
      </w:r>
      <w:r w:rsidRPr="00F22962">
        <w:rPr>
          <w:rFonts w:ascii="Poppins" w:hAnsi="Poppins" w:cs="Poppins"/>
        </w:rPr>
        <w:t xml:space="preserve"> </w:t>
      </w:r>
      <w:r w:rsidR="00C21098" w:rsidRPr="00F22962">
        <w:rPr>
          <w:rFonts w:ascii="Poppins" w:hAnsi="Poppins" w:cs="Poppins"/>
        </w:rPr>
        <w:t>c</w:t>
      </w:r>
      <w:r w:rsidRPr="00F22962">
        <w:rPr>
          <w:rFonts w:ascii="Poppins" w:hAnsi="Poppins" w:cs="Poppins"/>
        </w:rPr>
        <w:t>ompreenda</w:t>
      </w:r>
      <w:r w:rsidR="00C21098" w:rsidRPr="00F22962">
        <w:rPr>
          <w:rFonts w:ascii="Poppins" w:hAnsi="Poppins" w:cs="Poppins"/>
        </w:rPr>
        <w:t>m</w:t>
      </w:r>
      <w:r w:rsidRPr="00F22962">
        <w:rPr>
          <w:rFonts w:ascii="Poppins" w:hAnsi="Poppins" w:cs="Poppins"/>
        </w:rPr>
        <w:t xml:space="preserve"> os conceitos de entidade, relacionamento, cardinalidade e atributos, e como essas representações são utilizadas para modelar um banco de dados.</w:t>
      </w:r>
    </w:p>
    <w:p w14:paraId="7BE0536D" w14:textId="77777777" w:rsidR="00B82D6A" w:rsidRPr="00F22962" w:rsidRDefault="00B82D6A" w:rsidP="00F609E8">
      <w:pPr>
        <w:rPr>
          <w:rFonts w:ascii="Poppins" w:hAnsi="Poppins" w:cs="Poppins"/>
        </w:rPr>
      </w:pPr>
    </w:p>
    <w:p w14:paraId="705A2566" w14:textId="683B919D" w:rsidR="00F609E8" w:rsidRPr="00F22962" w:rsidRDefault="00F609E8" w:rsidP="00F609E8">
      <w:pPr>
        <w:rPr>
          <w:rFonts w:ascii="Poppins" w:hAnsi="Poppins" w:cs="Poppins"/>
        </w:rPr>
      </w:pPr>
      <w:r w:rsidRPr="00F22962">
        <w:rPr>
          <w:rFonts w:ascii="Poppins" w:hAnsi="Poppins" w:cs="Poppins"/>
          <w:b/>
          <w:bCs/>
        </w:rPr>
        <w:t xml:space="preserve">Exploração sobre </w:t>
      </w:r>
      <w:r w:rsidR="00B82D6A" w:rsidRPr="00F22962">
        <w:rPr>
          <w:rFonts w:ascii="Poppins" w:hAnsi="Poppins" w:cs="Poppins"/>
          <w:b/>
          <w:bCs/>
        </w:rPr>
        <w:t>n</w:t>
      </w:r>
      <w:r w:rsidRPr="00F22962">
        <w:rPr>
          <w:rFonts w:ascii="Poppins" w:hAnsi="Poppins" w:cs="Poppins"/>
          <w:b/>
          <w:bCs/>
        </w:rPr>
        <w:t>ormalização:</w:t>
      </w:r>
      <w:r w:rsidRPr="00F22962">
        <w:rPr>
          <w:rFonts w:ascii="Poppins" w:hAnsi="Poppins" w:cs="Poppins"/>
        </w:rPr>
        <w:t xml:space="preserve"> </w:t>
      </w:r>
      <w:r w:rsidR="00B82D6A" w:rsidRPr="00F22962">
        <w:rPr>
          <w:rFonts w:ascii="Poppins" w:hAnsi="Poppins" w:cs="Poppins"/>
        </w:rPr>
        <w:t>e</w:t>
      </w:r>
      <w:r w:rsidRPr="00F22962">
        <w:rPr>
          <w:rFonts w:ascii="Poppins" w:hAnsi="Poppins" w:cs="Poppins"/>
        </w:rPr>
        <w:t>stude</w:t>
      </w:r>
      <w:r w:rsidR="00C21098" w:rsidRPr="00F22962">
        <w:rPr>
          <w:rFonts w:ascii="Poppins" w:hAnsi="Poppins" w:cs="Poppins"/>
        </w:rPr>
        <w:t>m</w:t>
      </w:r>
      <w:r w:rsidRPr="00F22962">
        <w:rPr>
          <w:rFonts w:ascii="Poppins" w:hAnsi="Poppins" w:cs="Poppins"/>
        </w:rPr>
        <w:t xml:space="preserve"> as três primeiras formas normais (1FN, 2FN, 3FN), sua importância e como aplicá-las para evitar redundâncias e garantir a consistência dos dados.</w:t>
      </w:r>
    </w:p>
    <w:p w14:paraId="0548935E" w14:textId="77777777" w:rsidR="00F609E8" w:rsidRPr="00F22962" w:rsidRDefault="00F609E8" w:rsidP="00D9408B">
      <w:pPr>
        <w:rPr>
          <w:rFonts w:ascii="Poppins" w:hAnsi="Poppins" w:cs="Poppins"/>
          <w:b/>
          <w:bCs/>
        </w:rPr>
      </w:pPr>
    </w:p>
    <w:p w14:paraId="484F8A3D" w14:textId="77777777" w:rsidR="00B82D6A" w:rsidRPr="00F22962" w:rsidRDefault="00B82D6A" w:rsidP="00D9408B">
      <w:pPr>
        <w:rPr>
          <w:rFonts w:ascii="Poppins" w:hAnsi="Poppins" w:cs="Poppins"/>
          <w:b/>
          <w:bCs/>
        </w:rPr>
      </w:pPr>
    </w:p>
    <w:p w14:paraId="2C698249" w14:textId="779DBF34" w:rsidR="00B82D6A" w:rsidRPr="00F22962" w:rsidRDefault="004269D7" w:rsidP="004269D7">
      <w:pPr>
        <w:tabs>
          <w:tab w:val="left" w:pos="2730"/>
        </w:tabs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tab/>
      </w:r>
    </w:p>
    <w:p w14:paraId="37FA23BB" w14:textId="77777777" w:rsidR="00B82D6A" w:rsidRPr="00F22962" w:rsidRDefault="00B82D6A" w:rsidP="00D9408B">
      <w:pPr>
        <w:rPr>
          <w:rFonts w:ascii="Poppins" w:hAnsi="Poppins" w:cs="Poppins"/>
          <w:b/>
          <w:bCs/>
        </w:rPr>
      </w:pPr>
    </w:p>
    <w:p w14:paraId="44ADAEDF" w14:textId="77777777" w:rsidR="00B82D6A" w:rsidRPr="00F22962" w:rsidRDefault="00B82D6A" w:rsidP="00D9408B">
      <w:pPr>
        <w:rPr>
          <w:rFonts w:ascii="Poppins" w:hAnsi="Poppins" w:cs="Poppins"/>
          <w:b/>
          <w:bCs/>
        </w:rPr>
      </w:pPr>
    </w:p>
    <w:p w14:paraId="6E829242" w14:textId="53859DF7" w:rsidR="00F609E8" w:rsidRPr="00F22962" w:rsidRDefault="00D9408B" w:rsidP="00F609E8">
      <w:pPr>
        <w:rPr>
          <w:rFonts w:ascii="Poppins" w:hAnsi="Poppins" w:cs="Poppins"/>
        </w:rPr>
      </w:pPr>
      <w:r w:rsidRPr="00F22962">
        <w:rPr>
          <w:rFonts w:ascii="Poppins" w:hAnsi="Poppins" w:cs="Poppins"/>
          <w:b/>
          <w:bCs/>
        </w:rPr>
        <w:t>Etapa 2:</w:t>
      </w:r>
      <w:r w:rsidRPr="00F22962">
        <w:rPr>
          <w:rFonts w:ascii="Poppins" w:hAnsi="Poppins" w:cs="Poppins"/>
        </w:rPr>
        <w:t xml:space="preserve"> </w:t>
      </w:r>
      <w:r w:rsidR="00121DEF">
        <w:rPr>
          <w:rFonts w:ascii="Poppins" w:hAnsi="Poppins" w:cs="Poppins"/>
        </w:rPr>
        <w:t xml:space="preserve">com </w:t>
      </w:r>
      <w:r w:rsidR="00B82D6A" w:rsidRPr="00F22962">
        <w:rPr>
          <w:rFonts w:ascii="Poppins" w:hAnsi="Poppins" w:cs="Poppins"/>
        </w:rPr>
        <w:t>b</w:t>
      </w:r>
      <w:r w:rsidR="00F609E8" w:rsidRPr="00F22962">
        <w:rPr>
          <w:rFonts w:ascii="Poppins" w:hAnsi="Poppins" w:cs="Poppins"/>
        </w:rPr>
        <w:t>ase no seu estudo, responda</w:t>
      </w:r>
      <w:r w:rsidR="00C21098" w:rsidRPr="00F22962">
        <w:rPr>
          <w:rFonts w:ascii="Poppins" w:hAnsi="Poppins" w:cs="Poppins"/>
        </w:rPr>
        <w:t>m</w:t>
      </w:r>
      <w:r w:rsidR="00F609E8" w:rsidRPr="00F22962">
        <w:rPr>
          <w:rFonts w:ascii="Poppins" w:hAnsi="Poppins" w:cs="Poppins"/>
        </w:rPr>
        <w:t xml:space="preserve"> às seguintes questões:</w:t>
      </w:r>
    </w:p>
    <w:p w14:paraId="7B88F492" w14:textId="77777777" w:rsidR="00B82D6A" w:rsidRPr="00F22962" w:rsidRDefault="00B82D6A" w:rsidP="00F609E8">
      <w:pPr>
        <w:rPr>
          <w:rFonts w:ascii="Poppins" w:hAnsi="Poppins" w:cs="Poppins"/>
        </w:rPr>
      </w:pPr>
    </w:p>
    <w:p w14:paraId="2231DBAC" w14:textId="040ED6C7" w:rsidR="00F609E8" w:rsidRPr="00F22962" w:rsidRDefault="00F609E8" w:rsidP="00931EDB">
      <w:pPr>
        <w:numPr>
          <w:ilvl w:val="0"/>
          <w:numId w:val="1"/>
        </w:numPr>
        <w:rPr>
          <w:rFonts w:ascii="Poppins" w:hAnsi="Poppins" w:cs="Poppins"/>
        </w:rPr>
      </w:pPr>
      <w:r w:rsidRPr="00F22962">
        <w:rPr>
          <w:rFonts w:ascii="Poppins" w:hAnsi="Poppins" w:cs="Poppins"/>
        </w:rPr>
        <w:t>Quais são as principais entidades e seus atributos que você</w:t>
      </w:r>
      <w:r w:rsidR="006D084F">
        <w:rPr>
          <w:rFonts w:ascii="Poppins" w:hAnsi="Poppins" w:cs="Poppins"/>
        </w:rPr>
        <w:t>s</w:t>
      </w:r>
      <w:r w:rsidRPr="00F22962">
        <w:rPr>
          <w:rFonts w:ascii="Poppins" w:hAnsi="Poppins" w:cs="Poppins"/>
        </w:rPr>
        <w:t xml:space="preserve"> espera</w:t>
      </w:r>
      <w:r w:rsidR="006D084F">
        <w:rPr>
          <w:rFonts w:ascii="Poppins" w:hAnsi="Poppins" w:cs="Poppins"/>
        </w:rPr>
        <w:t>m</w:t>
      </w:r>
      <w:r w:rsidRPr="00F22962">
        <w:rPr>
          <w:rFonts w:ascii="Poppins" w:hAnsi="Poppins" w:cs="Poppins"/>
        </w:rPr>
        <w:t xml:space="preserve"> modelar no contexto da TechSolutions (clientes, produtos, vendas, fornecedores)?</w:t>
      </w:r>
    </w:p>
    <w:p w14:paraId="24750140" w14:textId="77777777" w:rsidR="00B82D6A" w:rsidRPr="00F22962" w:rsidRDefault="00B82D6A" w:rsidP="00B82D6A">
      <w:pPr>
        <w:rPr>
          <w:rFonts w:ascii="Poppins" w:hAnsi="Poppins" w:cs="Poppins"/>
        </w:rPr>
      </w:pPr>
    </w:p>
    <w:p w14:paraId="6DC52C53" w14:textId="77777777" w:rsidR="00F609E8" w:rsidRPr="00F22962" w:rsidRDefault="00F609E8" w:rsidP="00931EDB">
      <w:pPr>
        <w:numPr>
          <w:ilvl w:val="0"/>
          <w:numId w:val="1"/>
        </w:numPr>
        <w:rPr>
          <w:rFonts w:ascii="Poppins" w:hAnsi="Poppins" w:cs="Poppins"/>
        </w:rPr>
      </w:pPr>
      <w:r w:rsidRPr="00F22962">
        <w:rPr>
          <w:rFonts w:ascii="Poppins" w:hAnsi="Poppins" w:cs="Poppins"/>
        </w:rPr>
        <w:t>Como a normalização pode ser útil para evitar duplicação de dados em sistemas como o da TechSolutions?</w:t>
      </w:r>
    </w:p>
    <w:p w14:paraId="0711001C" w14:textId="77777777" w:rsidR="00B82D6A" w:rsidRPr="00F22962" w:rsidRDefault="00B82D6A" w:rsidP="00B82D6A">
      <w:pPr>
        <w:rPr>
          <w:rFonts w:ascii="Poppins" w:hAnsi="Poppins" w:cs="Poppins"/>
        </w:rPr>
      </w:pPr>
    </w:p>
    <w:p w14:paraId="404259FF" w14:textId="4809FBB3" w:rsidR="00F609E8" w:rsidRPr="00F22962" w:rsidRDefault="00F609E8" w:rsidP="00931EDB">
      <w:pPr>
        <w:numPr>
          <w:ilvl w:val="0"/>
          <w:numId w:val="1"/>
        </w:numPr>
        <w:rPr>
          <w:rFonts w:ascii="Poppins" w:hAnsi="Poppins" w:cs="Poppins"/>
        </w:rPr>
      </w:pPr>
      <w:r w:rsidRPr="00F22962">
        <w:rPr>
          <w:rFonts w:ascii="Poppins" w:hAnsi="Poppins" w:cs="Poppins"/>
        </w:rPr>
        <w:t>Desenhe</w:t>
      </w:r>
      <w:r w:rsidR="006D084F">
        <w:rPr>
          <w:rFonts w:ascii="Poppins" w:hAnsi="Poppins" w:cs="Poppins"/>
        </w:rPr>
        <w:t>m</w:t>
      </w:r>
      <w:r w:rsidRPr="00F22962">
        <w:rPr>
          <w:rFonts w:ascii="Poppins" w:hAnsi="Poppins" w:cs="Poppins"/>
        </w:rPr>
        <w:t xml:space="preserve"> um esboço inicial de um </w:t>
      </w:r>
      <w:r w:rsidR="006D084F">
        <w:rPr>
          <w:rFonts w:ascii="Poppins" w:hAnsi="Poppins" w:cs="Poppins"/>
        </w:rPr>
        <w:t>d</w:t>
      </w:r>
      <w:r w:rsidRPr="00F22962">
        <w:rPr>
          <w:rFonts w:ascii="Poppins" w:hAnsi="Poppins" w:cs="Poppins"/>
        </w:rPr>
        <w:t>iagrama ER para a TechSolutions, incluindo pelo menos quatro entidades e seus relacionamentos principais.</w:t>
      </w:r>
    </w:p>
    <w:p w14:paraId="61CE9C84" w14:textId="77777777" w:rsidR="005065D8" w:rsidRPr="00F22962" w:rsidRDefault="005065D8" w:rsidP="005065D8">
      <w:pPr>
        <w:rPr>
          <w:rFonts w:ascii="Poppins" w:hAnsi="Poppins" w:cs="Poppins"/>
        </w:rPr>
      </w:pPr>
    </w:p>
    <w:p w14:paraId="6D3F7981" w14:textId="77777777" w:rsidR="00F47F24" w:rsidRPr="00F22962" w:rsidRDefault="007E7780" w:rsidP="00F47F24">
      <w:pPr>
        <w:rPr>
          <w:rFonts w:ascii="Poppins" w:hAnsi="Poppins" w:cs="Poppins"/>
        </w:rPr>
      </w:pPr>
      <w:r>
        <w:rPr>
          <w:rFonts w:ascii="Poppins" w:hAnsi="Poppins" w:cs="Poppins"/>
        </w:rPr>
        <w:pict w14:anchorId="023E7C1E">
          <v:rect id="_x0000_i1026" style="width:0;height:1.5pt" o:hralign="center" o:hrstd="t" o:hr="t" fillcolor="#a0a0a0" stroked="f"/>
        </w:pict>
      </w:r>
    </w:p>
    <w:p w14:paraId="37DE855D" w14:textId="42FA4CE0" w:rsidR="15A8C796" w:rsidRPr="00F22962" w:rsidRDefault="15A8C796"/>
    <w:tbl>
      <w:tblPr>
        <w:tblStyle w:val="TabelacomGrelha"/>
        <w:tblW w:w="0" w:type="auto"/>
        <w:tblInd w:w="-10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747"/>
      </w:tblGrid>
      <w:tr w:rsidR="006A6810" w:rsidRPr="00F22962" w14:paraId="0F296BDF" w14:textId="77777777" w:rsidTr="15A8C796">
        <w:tc>
          <w:tcPr>
            <w:tcW w:w="9747" w:type="dxa"/>
          </w:tcPr>
          <w:p w14:paraId="2874428A" w14:textId="77777777" w:rsidR="006A6810" w:rsidRPr="00F22962" w:rsidRDefault="006A6810" w:rsidP="001B583F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</w:rPr>
            </w:pPr>
          </w:p>
        </w:tc>
      </w:tr>
      <w:tr w:rsidR="006A6810" w:rsidRPr="00F22962" w14:paraId="250368A2" w14:textId="77777777" w:rsidTr="15A8C796">
        <w:tc>
          <w:tcPr>
            <w:tcW w:w="9747" w:type="dxa"/>
          </w:tcPr>
          <w:p w14:paraId="431C0548" w14:textId="77777777" w:rsidR="006A6810" w:rsidRPr="00F22962" w:rsidRDefault="006A6810" w:rsidP="001B583F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</w:rPr>
            </w:pPr>
          </w:p>
        </w:tc>
      </w:tr>
      <w:tr w:rsidR="00727F86" w:rsidRPr="00F22962" w14:paraId="24CA6C22" w14:textId="77777777" w:rsidTr="15A8C796">
        <w:tc>
          <w:tcPr>
            <w:tcW w:w="9747" w:type="dxa"/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531"/>
            </w:tblGrid>
            <w:tr w:rsidR="00727F86" w:rsidRPr="00F22962" w14:paraId="48682AB8" w14:textId="77777777" w:rsidTr="006E5240">
              <w:tc>
                <w:tcPr>
                  <w:tcW w:w="9747" w:type="dxa"/>
                </w:tcPr>
                <w:p w14:paraId="14B39502" w14:textId="77777777" w:rsidR="00727F86" w:rsidRPr="00F22962" w:rsidRDefault="00727F86" w:rsidP="00727F86">
                  <w:pPr>
                    <w:pStyle w:val="PargrafodaLista"/>
                    <w:spacing w:line="360" w:lineRule="auto"/>
                    <w:ind w:left="0"/>
                    <w:rPr>
                      <w:rFonts w:ascii="Poppins Light" w:hAnsi="Poppins Light" w:cs="Poppins Light"/>
                    </w:rPr>
                  </w:pPr>
                </w:p>
              </w:tc>
            </w:tr>
            <w:tr w:rsidR="00727F86" w:rsidRPr="00F22962" w14:paraId="0ED48AD2" w14:textId="77777777" w:rsidTr="006E5240">
              <w:tc>
                <w:tcPr>
                  <w:tcW w:w="9747" w:type="dxa"/>
                </w:tcPr>
                <w:p w14:paraId="5F3BA923" w14:textId="77777777" w:rsidR="00727F86" w:rsidRPr="00F22962" w:rsidRDefault="00727F86" w:rsidP="00727F86">
                  <w:pPr>
                    <w:pStyle w:val="PargrafodaLista"/>
                    <w:spacing w:line="360" w:lineRule="auto"/>
                    <w:ind w:left="0"/>
                    <w:rPr>
                      <w:rFonts w:ascii="Poppins Light" w:hAnsi="Poppins Light" w:cs="Poppins Light"/>
                    </w:rPr>
                  </w:pPr>
                </w:p>
              </w:tc>
            </w:tr>
            <w:tr w:rsidR="00727F86" w:rsidRPr="00F22962" w14:paraId="0CFE2E04" w14:textId="77777777" w:rsidTr="006E5240">
              <w:tc>
                <w:tcPr>
                  <w:tcW w:w="9747" w:type="dxa"/>
                </w:tcPr>
                <w:p w14:paraId="0ADE4B5F" w14:textId="77777777" w:rsidR="00727F86" w:rsidRPr="00F22962" w:rsidRDefault="00727F86" w:rsidP="00727F86">
                  <w:pPr>
                    <w:pStyle w:val="PargrafodaLista"/>
                    <w:spacing w:line="360" w:lineRule="auto"/>
                    <w:ind w:left="0"/>
                    <w:rPr>
                      <w:rFonts w:ascii="Poppins Light" w:hAnsi="Poppins Light" w:cs="Poppins Light"/>
                    </w:rPr>
                  </w:pPr>
                </w:p>
              </w:tc>
            </w:tr>
            <w:tr w:rsidR="00727F86" w:rsidRPr="00F22962" w14:paraId="1847D9F1" w14:textId="77777777" w:rsidTr="006E5240">
              <w:tc>
                <w:tcPr>
                  <w:tcW w:w="9747" w:type="dxa"/>
                </w:tcPr>
                <w:p w14:paraId="0E381344" w14:textId="77777777" w:rsidR="00727F86" w:rsidRPr="00F22962" w:rsidRDefault="00727F86" w:rsidP="00727F86">
                  <w:pPr>
                    <w:pStyle w:val="PargrafodaLista"/>
                    <w:spacing w:line="360" w:lineRule="auto"/>
                    <w:ind w:left="0"/>
                    <w:rPr>
                      <w:rFonts w:ascii="Poppins Light" w:hAnsi="Poppins Light" w:cs="Poppins Light"/>
                    </w:rPr>
                  </w:pPr>
                </w:p>
              </w:tc>
            </w:tr>
          </w:tbl>
          <w:p w14:paraId="0ED1E1A7" w14:textId="77777777" w:rsidR="00727F86" w:rsidRPr="00F22962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</w:rPr>
            </w:pPr>
          </w:p>
        </w:tc>
      </w:tr>
      <w:tr w:rsidR="00727F86" w:rsidRPr="00F22962" w14:paraId="7DEE9BFE" w14:textId="77777777" w:rsidTr="15A8C796">
        <w:tc>
          <w:tcPr>
            <w:tcW w:w="9747" w:type="dxa"/>
          </w:tcPr>
          <w:p w14:paraId="04A30B21" w14:textId="77777777" w:rsidR="00727F86" w:rsidRPr="00F22962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</w:rPr>
            </w:pPr>
          </w:p>
        </w:tc>
      </w:tr>
      <w:tr w:rsidR="00727F86" w:rsidRPr="00F22962" w14:paraId="4053CBBD" w14:textId="77777777" w:rsidTr="15A8C796">
        <w:tc>
          <w:tcPr>
            <w:tcW w:w="9747" w:type="dxa"/>
          </w:tcPr>
          <w:p w14:paraId="45E36984" w14:textId="77777777" w:rsidR="00727F86" w:rsidRPr="00F22962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</w:rPr>
            </w:pPr>
          </w:p>
        </w:tc>
      </w:tr>
      <w:tr w:rsidR="00727F86" w:rsidRPr="00F22962" w14:paraId="67FBCE0B" w14:textId="77777777" w:rsidTr="15A8C796">
        <w:tc>
          <w:tcPr>
            <w:tcW w:w="9747" w:type="dxa"/>
          </w:tcPr>
          <w:p w14:paraId="69BBE2E1" w14:textId="77777777" w:rsidR="00727F86" w:rsidRPr="00F22962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</w:rPr>
            </w:pPr>
          </w:p>
        </w:tc>
      </w:tr>
      <w:tr w:rsidR="00727F86" w:rsidRPr="00F22962" w14:paraId="560CCDC8" w14:textId="77777777" w:rsidTr="15A8C796">
        <w:tc>
          <w:tcPr>
            <w:tcW w:w="9747" w:type="dxa"/>
          </w:tcPr>
          <w:p w14:paraId="421C62F3" w14:textId="77777777" w:rsidR="00727F86" w:rsidRPr="00F22962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</w:rPr>
            </w:pPr>
          </w:p>
        </w:tc>
      </w:tr>
      <w:tr w:rsidR="00727F86" w:rsidRPr="00F22962" w14:paraId="4C56EC43" w14:textId="77777777" w:rsidTr="15A8C796">
        <w:tc>
          <w:tcPr>
            <w:tcW w:w="9747" w:type="dxa"/>
          </w:tcPr>
          <w:p w14:paraId="443F52C3" w14:textId="77777777" w:rsidR="00727F86" w:rsidRPr="00F22962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</w:rPr>
            </w:pPr>
          </w:p>
        </w:tc>
      </w:tr>
      <w:tr w:rsidR="00727F86" w:rsidRPr="00F22962" w14:paraId="0BFC50C1" w14:textId="77777777" w:rsidTr="15A8C796">
        <w:tc>
          <w:tcPr>
            <w:tcW w:w="9747" w:type="dxa"/>
          </w:tcPr>
          <w:p w14:paraId="3DB2B5FC" w14:textId="77777777" w:rsidR="00727F86" w:rsidRPr="00F22962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</w:rPr>
            </w:pPr>
          </w:p>
        </w:tc>
      </w:tr>
    </w:tbl>
    <w:p w14:paraId="713A3513" w14:textId="77777777" w:rsidR="00DF25CF" w:rsidRPr="00F22962" w:rsidRDefault="00DF25CF"/>
    <w:sectPr w:rsidR="00DF25CF" w:rsidRPr="00F2296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DAB03" w14:textId="77777777" w:rsidR="007E7780" w:rsidRDefault="007E7780">
      <w:r>
        <w:separator/>
      </w:r>
    </w:p>
  </w:endnote>
  <w:endnote w:type="continuationSeparator" w:id="0">
    <w:p w14:paraId="7FB43AF2" w14:textId="77777777" w:rsidR="007E7780" w:rsidRDefault="007E7780">
      <w:r>
        <w:continuationSeparator/>
      </w:r>
    </w:p>
  </w:endnote>
  <w:endnote w:type="continuationNotice" w:id="1">
    <w:p w14:paraId="62043571" w14:textId="77777777" w:rsidR="007E7780" w:rsidRDefault="007E778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Nirmala UI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D85A16D" w14:textId="5B924009" w:rsidR="00C65102" w:rsidRDefault="004269D7" w:rsidP="00C65102">
            <w:pPr>
              <w:pStyle w:val="Rodap"/>
              <w:jc w:val="center"/>
              <w:rPr>
                <w:rFonts w:ascii="Poppins" w:hAnsi="Poppins" w:cs="Poppins"/>
                <w:sz w:val="16"/>
                <w:szCs w:val="16"/>
              </w:rPr>
            </w:pPr>
            <w:r>
              <w:rPr>
                <w:rFonts w:ascii="Poppins" w:hAnsi="Poppins" w:cs="Poppins"/>
                <w:sz w:val="16"/>
                <w:szCs w:val="16"/>
              </w:rPr>
              <w:t>[SIS]</w:t>
            </w:r>
            <w:r>
              <w:rPr>
                <w:rFonts w:ascii="Poppins" w:hAnsi="Poppins" w:cs="Poppins"/>
                <w:sz w:val="16"/>
                <w:szCs w:val="16"/>
              </w:rPr>
              <w:tab/>
              <w:t>[U7]</w:t>
            </w:r>
            <w:r>
              <w:rPr>
                <w:rFonts w:ascii="Poppins" w:hAnsi="Poppins" w:cs="Poppins"/>
                <w:sz w:val="16"/>
                <w:szCs w:val="16"/>
              </w:rPr>
              <w:tab/>
              <w:t>[C4]</w:t>
            </w:r>
          </w:p>
          <w:p w14:paraId="214D1726" w14:textId="4813FD8C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A94F0E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1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A94F0E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85EC4" w14:textId="77777777" w:rsidR="001578FC" w:rsidRDefault="001578F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C637C" w14:textId="77777777" w:rsidR="007E7780" w:rsidRDefault="007E7780">
      <w:r>
        <w:separator/>
      </w:r>
    </w:p>
  </w:footnote>
  <w:footnote w:type="continuationSeparator" w:id="0">
    <w:p w14:paraId="25B11624" w14:textId="77777777" w:rsidR="007E7780" w:rsidRDefault="007E7780">
      <w:r>
        <w:continuationSeparator/>
      </w:r>
    </w:p>
  </w:footnote>
  <w:footnote w:type="continuationNotice" w:id="1">
    <w:p w14:paraId="62223983" w14:textId="77777777" w:rsidR="007E7780" w:rsidRDefault="007E778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F4B4A" w14:textId="77777777" w:rsidR="001578FC" w:rsidRDefault="001578F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02E76F78" w:rsidR="00E227A8" w:rsidRDefault="001578FC" w:rsidP="00E227A8">
    <w:pPr>
      <w:pStyle w:val="Cabealho"/>
      <w:jc w:val="right"/>
    </w:pPr>
    <w:r>
      <w:rPr>
        <w:noProof/>
      </w:rPr>
      <w:drawing>
        <wp:inline distT="0" distB="0" distL="0" distR="0" wp14:anchorId="03ABF21D" wp14:editId="7C83E493">
          <wp:extent cx="1440002" cy="651601"/>
          <wp:effectExtent l="0" t="0" r="8255" b="0"/>
          <wp:docPr id="502037162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203716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002" cy="651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AC014" w14:textId="77777777" w:rsidR="001578FC" w:rsidRDefault="001578F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41F76"/>
    <w:multiLevelType w:val="multilevel"/>
    <w:tmpl w:val="5CC2F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776850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02AC0"/>
    <w:rsid w:val="00006376"/>
    <w:rsid w:val="00012647"/>
    <w:rsid w:val="00016193"/>
    <w:rsid w:val="000278D8"/>
    <w:rsid w:val="00042AA9"/>
    <w:rsid w:val="00087E05"/>
    <w:rsid w:val="00093C5A"/>
    <w:rsid w:val="000A4E65"/>
    <w:rsid w:val="000C023F"/>
    <w:rsid w:val="000C6619"/>
    <w:rsid w:val="000D2452"/>
    <w:rsid w:val="000D596E"/>
    <w:rsid w:val="000D61BD"/>
    <w:rsid w:val="000E065E"/>
    <w:rsid w:val="000F7DE9"/>
    <w:rsid w:val="0011088E"/>
    <w:rsid w:val="00121DEF"/>
    <w:rsid w:val="00124756"/>
    <w:rsid w:val="00131E78"/>
    <w:rsid w:val="0014291F"/>
    <w:rsid w:val="00155322"/>
    <w:rsid w:val="001578FC"/>
    <w:rsid w:val="00160195"/>
    <w:rsid w:val="00161B7B"/>
    <w:rsid w:val="0018162A"/>
    <w:rsid w:val="0018726C"/>
    <w:rsid w:val="001904F2"/>
    <w:rsid w:val="001916A7"/>
    <w:rsid w:val="001A2D86"/>
    <w:rsid w:val="001A32C9"/>
    <w:rsid w:val="001C335A"/>
    <w:rsid w:val="001D26EF"/>
    <w:rsid w:val="001E5998"/>
    <w:rsid w:val="001E7BC0"/>
    <w:rsid w:val="001F63E7"/>
    <w:rsid w:val="00206FEB"/>
    <w:rsid w:val="00230E6C"/>
    <w:rsid w:val="002344C7"/>
    <w:rsid w:val="0023450C"/>
    <w:rsid w:val="002372B1"/>
    <w:rsid w:val="00241009"/>
    <w:rsid w:val="00243B70"/>
    <w:rsid w:val="00252F67"/>
    <w:rsid w:val="00256D8D"/>
    <w:rsid w:val="002632D3"/>
    <w:rsid w:val="00264B6B"/>
    <w:rsid w:val="00265DC0"/>
    <w:rsid w:val="0028620F"/>
    <w:rsid w:val="002B1E4B"/>
    <w:rsid w:val="002B218F"/>
    <w:rsid w:val="002B24DB"/>
    <w:rsid w:val="002C6EC9"/>
    <w:rsid w:val="002D1A6D"/>
    <w:rsid w:val="002D51E3"/>
    <w:rsid w:val="002D6138"/>
    <w:rsid w:val="002E18AA"/>
    <w:rsid w:val="002E6314"/>
    <w:rsid w:val="002F7956"/>
    <w:rsid w:val="003009B4"/>
    <w:rsid w:val="003031BD"/>
    <w:rsid w:val="00310936"/>
    <w:rsid w:val="0031174C"/>
    <w:rsid w:val="003365AE"/>
    <w:rsid w:val="00340A52"/>
    <w:rsid w:val="00341CF4"/>
    <w:rsid w:val="00355DE5"/>
    <w:rsid w:val="00367C72"/>
    <w:rsid w:val="00382FF5"/>
    <w:rsid w:val="00390195"/>
    <w:rsid w:val="003C032E"/>
    <w:rsid w:val="003C070D"/>
    <w:rsid w:val="003D71CA"/>
    <w:rsid w:val="00413351"/>
    <w:rsid w:val="004269D7"/>
    <w:rsid w:val="00452F49"/>
    <w:rsid w:val="00454835"/>
    <w:rsid w:val="00464B32"/>
    <w:rsid w:val="004852FC"/>
    <w:rsid w:val="004858E8"/>
    <w:rsid w:val="00491C71"/>
    <w:rsid w:val="00493B10"/>
    <w:rsid w:val="004A02FC"/>
    <w:rsid w:val="004B66A3"/>
    <w:rsid w:val="004E6BC3"/>
    <w:rsid w:val="004E713D"/>
    <w:rsid w:val="004E73B9"/>
    <w:rsid w:val="005065D8"/>
    <w:rsid w:val="00511142"/>
    <w:rsid w:val="0054587F"/>
    <w:rsid w:val="0054619B"/>
    <w:rsid w:val="005517B2"/>
    <w:rsid w:val="00585F34"/>
    <w:rsid w:val="005A5A09"/>
    <w:rsid w:val="005C4799"/>
    <w:rsid w:val="005C53D4"/>
    <w:rsid w:val="005E1E05"/>
    <w:rsid w:val="005E4165"/>
    <w:rsid w:val="005F4B6A"/>
    <w:rsid w:val="005F74BB"/>
    <w:rsid w:val="0060776C"/>
    <w:rsid w:val="0061562C"/>
    <w:rsid w:val="0063273B"/>
    <w:rsid w:val="00646214"/>
    <w:rsid w:val="00656721"/>
    <w:rsid w:val="006703F8"/>
    <w:rsid w:val="006761D5"/>
    <w:rsid w:val="00676B29"/>
    <w:rsid w:val="00684F7E"/>
    <w:rsid w:val="00693D72"/>
    <w:rsid w:val="00696811"/>
    <w:rsid w:val="006A0B21"/>
    <w:rsid w:val="006A6810"/>
    <w:rsid w:val="006B3AE9"/>
    <w:rsid w:val="006D04F2"/>
    <w:rsid w:val="006D084F"/>
    <w:rsid w:val="0070021D"/>
    <w:rsid w:val="007139E5"/>
    <w:rsid w:val="00723D5E"/>
    <w:rsid w:val="00727F86"/>
    <w:rsid w:val="00734CE7"/>
    <w:rsid w:val="007401C8"/>
    <w:rsid w:val="007671B4"/>
    <w:rsid w:val="00773A8C"/>
    <w:rsid w:val="00775494"/>
    <w:rsid w:val="0078262D"/>
    <w:rsid w:val="00792A6D"/>
    <w:rsid w:val="00796DB8"/>
    <w:rsid w:val="007A7000"/>
    <w:rsid w:val="007B6ABF"/>
    <w:rsid w:val="007C2269"/>
    <w:rsid w:val="007D6D3F"/>
    <w:rsid w:val="007E00CC"/>
    <w:rsid w:val="007E7780"/>
    <w:rsid w:val="007F5BF9"/>
    <w:rsid w:val="0080179B"/>
    <w:rsid w:val="00802C5A"/>
    <w:rsid w:val="00814E58"/>
    <w:rsid w:val="008343FE"/>
    <w:rsid w:val="0083474B"/>
    <w:rsid w:val="00841D59"/>
    <w:rsid w:val="00851368"/>
    <w:rsid w:val="0085229C"/>
    <w:rsid w:val="00860AB3"/>
    <w:rsid w:val="008708BF"/>
    <w:rsid w:val="00875DD6"/>
    <w:rsid w:val="00880CA0"/>
    <w:rsid w:val="00886CB8"/>
    <w:rsid w:val="008925A9"/>
    <w:rsid w:val="00896814"/>
    <w:rsid w:val="00897335"/>
    <w:rsid w:val="008A031A"/>
    <w:rsid w:val="008B1035"/>
    <w:rsid w:val="008B4C24"/>
    <w:rsid w:val="008F5546"/>
    <w:rsid w:val="008F775A"/>
    <w:rsid w:val="00915957"/>
    <w:rsid w:val="009212FB"/>
    <w:rsid w:val="009251FE"/>
    <w:rsid w:val="0092769D"/>
    <w:rsid w:val="00931EDB"/>
    <w:rsid w:val="00934F66"/>
    <w:rsid w:val="00966015"/>
    <w:rsid w:val="0099790C"/>
    <w:rsid w:val="009A08D3"/>
    <w:rsid w:val="009B3251"/>
    <w:rsid w:val="009B33B6"/>
    <w:rsid w:val="009C190E"/>
    <w:rsid w:val="009D50D9"/>
    <w:rsid w:val="009E4419"/>
    <w:rsid w:val="009E461C"/>
    <w:rsid w:val="00A116AB"/>
    <w:rsid w:val="00A15FA7"/>
    <w:rsid w:val="00A30744"/>
    <w:rsid w:val="00A40D6F"/>
    <w:rsid w:val="00A53F77"/>
    <w:rsid w:val="00A55D43"/>
    <w:rsid w:val="00A84307"/>
    <w:rsid w:val="00A85F55"/>
    <w:rsid w:val="00A941F2"/>
    <w:rsid w:val="00A94F0E"/>
    <w:rsid w:val="00AA60A0"/>
    <w:rsid w:val="00AD78A6"/>
    <w:rsid w:val="00AE2AD1"/>
    <w:rsid w:val="00AF043F"/>
    <w:rsid w:val="00AF6550"/>
    <w:rsid w:val="00B0799B"/>
    <w:rsid w:val="00B21362"/>
    <w:rsid w:val="00B31322"/>
    <w:rsid w:val="00B45591"/>
    <w:rsid w:val="00B742A7"/>
    <w:rsid w:val="00B82D6A"/>
    <w:rsid w:val="00B937A3"/>
    <w:rsid w:val="00BA591F"/>
    <w:rsid w:val="00BA6A76"/>
    <w:rsid w:val="00BA7B8D"/>
    <w:rsid w:val="00BB6AA4"/>
    <w:rsid w:val="00BD05D6"/>
    <w:rsid w:val="00BD14A2"/>
    <w:rsid w:val="00BD69A9"/>
    <w:rsid w:val="00BE478B"/>
    <w:rsid w:val="00BE565B"/>
    <w:rsid w:val="00C007AE"/>
    <w:rsid w:val="00C0507D"/>
    <w:rsid w:val="00C11B3D"/>
    <w:rsid w:val="00C12E4A"/>
    <w:rsid w:val="00C21098"/>
    <w:rsid w:val="00C42339"/>
    <w:rsid w:val="00C4723D"/>
    <w:rsid w:val="00C57B23"/>
    <w:rsid w:val="00C6070E"/>
    <w:rsid w:val="00C61DAD"/>
    <w:rsid w:val="00C62CE1"/>
    <w:rsid w:val="00C65102"/>
    <w:rsid w:val="00C806EA"/>
    <w:rsid w:val="00C8543F"/>
    <w:rsid w:val="00C857F9"/>
    <w:rsid w:val="00C923DC"/>
    <w:rsid w:val="00C96A8D"/>
    <w:rsid w:val="00CA0628"/>
    <w:rsid w:val="00CA4523"/>
    <w:rsid w:val="00CC29DE"/>
    <w:rsid w:val="00CC2A45"/>
    <w:rsid w:val="00CE0746"/>
    <w:rsid w:val="00CE5282"/>
    <w:rsid w:val="00CF44D3"/>
    <w:rsid w:val="00CF76E4"/>
    <w:rsid w:val="00D03B93"/>
    <w:rsid w:val="00D04488"/>
    <w:rsid w:val="00D05B9C"/>
    <w:rsid w:val="00D14706"/>
    <w:rsid w:val="00D20676"/>
    <w:rsid w:val="00D20A28"/>
    <w:rsid w:val="00D27938"/>
    <w:rsid w:val="00D32DD1"/>
    <w:rsid w:val="00D430DF"/>
    <w:rsid w:val="00D44249"/>
    <w:rsid w:val="00D51D5F"/>
    <w:rsid w:val="00D55075"/>
    <w:rsid w:val="00D553AB"/>
    <w:rsid w:val="00D56E09"/>
    <w:rsid w:val="00D61134"/>
    <w:rsid w:val="00D61A8F"/>
    <w:rsid w:val="00D77BD8"/>
    <w:rsid w:val="00D86FCC"/>
    <w:rsid w:val="00D9408B"/>
    <w:rsid w:val="00D948D8"/>
    <w:rsid w:val="00DB514F"/>
    <w:rsid w:val="00DD5204"/>
    <w:rsid w:val="00DD54EC"/>
    <w:rsid w:val="00DE0423"/>
    <w:rsid w:val="00DE0C0D"/>
    <w:rsid w:val="00DE328E"/>
    <w:rsid w:val="00DF25CF"/>
    <w:rsid w:val="00DF541C"/>
    <w:rsid w:val="00E10D86"/>
    <w:rsid w:val="00E16974"/>
    <w:rsid w:val="00E16BC4"/>
    <w:rsid w:val="00E227A8"/>
    <w:rsid w:val="00E255E5"/>
    <w:rsid w:val="00E27AF8"/>
    <w:rsid w:val="00E36169"/>
    <w:rsid w:val="00E400A6"/>
    <w:rsid w:val="00E43DFB"/>
    <w:rsid w:val="00E6016A"/>
    <w:rsid w:val="00E7168F"/>
    <w:rsid w:val="00E71901"/>
    <w:rsid w:val="00E73E76"/>
    <w:rsid w:val="00E77AF3"/>
    <w:rsid w:val="00E817AE"/>
    <w:rsid w:val="00EA1F42"/>
    <w:rsid w:val="00EA3B37"/>
    <w:rsid w:val="00EE1730"/>
    <w:rsid w:val="00EF47B1"/>
    <w:rsid w:val="00EF4AFE"/>
    <w:rsid w:val="00F044D7"/>
    <w:rsid w:val="00F22962"/>
    <w:rsid w:val="00F26F13"/>
    <w:rsid w:val="00F361D3"/>
    <w:rsid w:val="00F472E5"/>
    <w:rsid w:val="00F47F24"/>
    <w:rsid w:val="00F51FEF"/>
    <w:rsid w:val="00F52AA0"/>
    <w:rsid w:val="00F57059"/>
    <w:rsid w:val="00F609E8"/>
    <w:rsid w:val="00F72B4F"/>
    <w:rsid w:val="00F918B7"/>
    <w:rsid w:val="00F96123"/>
    <w:rsid w:val="00F97881"/>
    <w:rsid w:val="00FA6CC0"/>
    <w:rsid w:val="00FB1878"/>
    <w:rsid w:val="00FB62CF"/>
    <w:rsid w:val="00FB68C7"/>
    <w:rsid w:val="00FD7F1E"/>
    <w:rsid w:val="00FE3EFA"/>
    <w:rsid w:val="00FE79CC"/>
    <w:rsid w:val="00FF3340"/>
    <w:rsid w:val="00FF3ECB"/>
    <w:rsid w:val="15A8C796"/>
    <w:rsid w:val="590F2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1D5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arte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Tipodeletrapredefinidodopargraf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iperligao">
    <w:name w:val="Hyperlink"/>
    <w:basedOn w:val="Tipodeletrapredefinidodopargrafo"/>
    <w:rPr>
      <w:color w:val="0000FF"/>
      <w:u w:val="single"/>
    </w:rPr>
  </w:style>
  <w:style w:type="paragraph" w:styleId="Avan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Avan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elha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Tipodeletrapredefinidodopargraf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CF76E4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CF76E4"/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CF76E4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131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131E78"/>
    <w:rPr>
      <w:rFonts w:ascii="Courier New" w:hAnsi="Courier New" w:cs="Courier New"/>
    </w:rPr>
  </w:style>
  <w:style w:type="character" w:styleId="CdigoHTML">
    <w:name w:val="HTML Code"/>
    <w:basedOn w:val="Tipodeletrapredefinidodopargrafo"/>
    <w:uiPriority w:val="99"/>
    <w:semiHidden/>
    <w:unhideWhenUsed/>
    <w:rsid w:val="00131E7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Tipodeletrapredefinidodopargrafo"/>
    <w:rsid w:val="00131E78"/>
  </w:style>
  <w:style w:type="character" w:customStyle="1" w:styleId="hljs-keyword">
    <w:name w:val="hljs-keyword"/>
    <w:basedOn w:val="Tipodeletrapredefinidodopargrafo"/>
    <w:rsid w:val="00131E78"/>
  </w:style>
  <w:style w:type="character" w:customStyle="1" w:styleId="hljs-title">
    <w:name w:val="hljs-title"/>
    <w:basedOn w:val="Tipodeletrapredefinidodopargrafo"/>
    <w:rsid w:val="00131E78"/>
  </w:style>
  <w:style w:type="character" w:customStyle="1" w:styleId="hljs-string">
    <w:name w:val="hljs-string"/>
    <w:basedOn w:val="Tipodeletrapredefinidodopargrafo"/>
    <w:rsid w:val="00131E78"/>
  </w:style>
  <w:style w:type="character" w:customStyle="1" w:styleId="hljs-params">
    <w:name w:val="hljs-params"/>
    <w:basedOn w:val="Tipodeletrapredefinidodopargrafo"/>
    <w:rsid w:val="00131E78"/>
  </w:style>
  <w:style w:type="character" w:customStyle="1" w:styleId="hljs-number">
    <w:name w:val="hljs-number"/>
    <w:basedOn w:val="Tipodeletrapredefinidodopargrafo"/>
    <w:rsid w:val="00131E78"/>
  </w:style>
  <w:style w:type="character" w:customStyle="1" w:styleId="hljs-builtin">
    <w:name w:val="hljs-built_in"/>
    <w:basedOn w:val="Tipodeletrapredefinidodopargrafo"/>
    <w:rsid w:val="00131E78"/>
  </w:style>
  <w:style w:type="character" w:customStyle="1" w:styleId="hljs-meta">
    <w:name w:val="hljs-meta"/>
    <w:basedOn w:val="Tipodeletrapredefinidodopargrafo"/>
    <w:rsid w:val="00131E78"/>
  </w:style>
  <w:style w:type="character" w:customStyle="1" w:styleId="language-python">
    <w:name w:val="language-python"/>
    <w:basedOn w:val="Tipodeletrapredefinidodopargrafo"/>
    <w:rsid w:val="00131E78"/>
  </w:style>
  <w:style w:type="character" w:customStyle="1" w:styleId="hljs-variable">
    <w:name w:val="hljs-variable"/>
    <w:basedOn w:val="Tipodeletrapredefinidodopargrafo"/>
    <w:rsid w:val="0085229C"/>
  </w:style>
  <w:style w:type="paragraph" w:styleId="NormalWeb">
    <w:name w:val="Normal (Web)"/>
    <w:basedOn w:val="Normal"/>
    <w:uiPriority w:val="99"/>
    <w:semiHidden/>
    <w:unhideWhenUsed/>
    <w:rsid w:val="00DB514F"/>
    <w:pPr>
      <w:spacing w:before="100" w:beforeAutospacing="1" w:after="100" w:afterAutospacing="1"/>
    </w:pPr>
  </w:style>
  <w:style w:type="character" w:styleId="Forte">
    <w:name w:val="Strong"/>
    <w:basedOn w:val="Tipodeletrapredefinidodopargrafo"/>
    <w:uiPriority w:val="22"/>
    <w:qFormat/>
    <w:rsid w:val="005C53D4"/>
    <w:rPr>
      <w:b/>
      <w:bCs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FB68C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02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9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8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08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30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11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7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21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17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1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4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54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05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4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6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21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66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2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76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71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3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9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16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34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77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55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38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0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34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1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38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25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395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955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3481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46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53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113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105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2481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6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23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1805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273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662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0764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516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4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984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8672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04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8022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552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37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6403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3396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769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752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620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693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110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611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683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5620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44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85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309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001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63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9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13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5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4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8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8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65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3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6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65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3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3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2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46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29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481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9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1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75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72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84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9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84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62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0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49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4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12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58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1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9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32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0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4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4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294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22867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7684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384447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048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8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33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6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2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5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9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7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9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48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5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3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03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51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77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0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6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0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5249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2984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7667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9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0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03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33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66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33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01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1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55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3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4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22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41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12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94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0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3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9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0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7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6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23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55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0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6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4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0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4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83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63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3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68278">
          <w:blockQuote w:val="1"/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6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8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7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1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3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03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2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8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3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5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99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9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11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9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5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0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8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34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2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4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6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3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46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63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65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91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15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8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51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407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6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4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03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1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9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54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4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2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2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98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4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4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9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7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6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8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7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7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1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5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9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1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77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4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4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18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2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6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34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79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2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89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74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25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4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4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7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2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9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69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42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3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7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44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3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1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14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25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32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8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5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6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6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2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66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0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46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27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1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0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28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46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04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09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0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88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22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86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2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8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5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8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4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2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11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0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73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95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2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15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56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7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6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3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75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5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4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9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3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97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4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0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63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6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701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03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80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25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2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28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86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84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6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4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27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67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1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8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8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1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0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71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6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0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2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7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81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13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82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65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76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9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7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5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10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5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84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08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9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5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2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3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22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2033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544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562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8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6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23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86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1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67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0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96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63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51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3225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239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559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091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9160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040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7706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554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519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1104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588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709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1121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874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500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8704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0625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54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5011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622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96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923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067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321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2158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933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496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5157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812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85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255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800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387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241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584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889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39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16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9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3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5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15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98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23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5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2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2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95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39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66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8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6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82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91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56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1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7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7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2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78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4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6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3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7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70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8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14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4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04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2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6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50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8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3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0</TotalTime>
  <Pages>1</Pages>
  <Words>296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felipe.admin</cp:lastModifiedBy>
  <cp:revision>2</cp:revision>
  <cp:lastPrinted>2006-08-31T06:40:00Z</cp:lastPrinted>
  <dcterms:created xsi:type="dcterms:W3CDTF">2026-06-26T18:32:00Z</dcterms:created>
  <dcterms:modified xsi:type="dcterms:W3CDTF">2026-06-26T18:32:00Z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