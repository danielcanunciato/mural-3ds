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598DD581" w14:textId="56BA9C9E" w:rsidR="00F6661B" w:rsidRPr="004C5357" w:rsidRDefault="00F6661B" w:rsidP="00F6661B">
      <w:pPr>
        <w:rPr>
          <w:rFonts w:ascii="Poppins" w:hAnsi="Poppins" w:cs="Poppins"/>
          <w:b/>
          <w:bCs/>
          <w:i/>
          <w:i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 xml:space="preserve">Atividade: </w:t>
      </w:r>
      <w:r w:rsidRPr="00F96451">
        <w:rPr>
          <w:rFonts w:ascii="Poppins" w:hAnsi="Poppins" w:cs="Poppins"/>
          <w:b/>
          <w:bCs/>
          <w:noProof/>
          <w:sz w:val="32"/>
          <w:szCs w:val="32"/>
        </w:rPr>
        <w:t xml:space="preserve">Análise de </w:t>
      </w:r>
      <w:r>
        <w:rPr>
          <w:rFonts w:ascii="Poppins" w:hAnsi="Poppins" w:cs="Poppins"/>
          <w:b/>
          <w:bCs/>
          <w:noProof/>
          <w:sz w:val="32"/>
          <w:szCs w:val="32"/>
        </w:rPr>
        <w:t>v</w:t>
      </w:r>
      <w:r w:rsidRPr="00F96451">
        <w:rPr>
          <w:rFonts w:ascii="Poppins" w:hAnsi="Poppins" w:cs="Poppins"/>
          <w:b/>
          <w:bCs/>
          <w:noProof/>
          <w:sz w:val="32"/>
          <w:szCs w:val="32"/>
        </w:rPr>
        <w:t xml:space="preserve">endas em um </w:t>
      </w:r>
      <w:r>
        <w:rPr>
          <w:rFonts w:ascii="Poppins" w:hAnsi="Poppins" w:cs="Poppins"/>
          <w:b/>
          <w:bCs/>
          <w:noProof/>
          <w:sz w:val="32"/>
          <w:szCs w:val="32"/>
        </w:rPr>
        <w:t>s</w:t>
      </w:r>
      <w:r w:rsidRPr="00F96451">
        <w:rPr>
          <w:rFonts w:ascii="Poppins" w:hAnsi="Poppins" w:cs="Poppins"/>
          <w:b/>
          <w:bCs/>
          <w:noProof/>
          <w:sz w:val="32"/>
          <w:szCs w:val="32"/>
        </w:rPr>
        <w:t xml:space="preserve">istema de </w:t>
      </w:r>
      <w:r w:rsidRPr="004C5357">
        <w:rPr>
          <w:rFonts w:ascii="Poppins" w:hAnsi="Poppins" w:cs="Poppins"/>
          <w:b/>
          <w:bCs/>
          <w:i/>
          <w:iCs/>
          <w:noProof/>
          <w:sz w:val="32"/>
          <w:szCs w:val="32"/>
        </w:rPr>
        <w:t>e-commerce</w:t>
      </w:r>
    </w:p>
    <w:p w14:paraId="3144A848" w14:textId="77777777" w:rsidR="00F6661B" w:rsidRDefault="00F6661B" w:rsidP="00F6661B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68705B05" w14:textId="0E285897" w:rsidR="0000413B" w:rsidRPr="0000413B" w:rsidRDefault="0000413B" w:rsidP="00F6661B">
      <w:pPr>
        <w:rPr>
          <w:rFonts w:ascii="Poppins" w:hAnsi="Poppins" w:cs="Poppins"/>
          <w:noProof/>
        </w:rPr>
      </w:pPr>
      <w:r w:rsidRPr="0000413B">
        <w:rPr>
          <w:rFonts w:ascii="Poppins" w:hAnsi="Poppins" w:cs="Poppins"/>
          <w:noProof/>
        </w:rPr>
        <w:t>Esta atividade propõe o uso das funções de agregação SUM, AVG e COUNT para gerar relatórios de vendas em um sistema e-commerce. Veja a seguir as principais características delas.</w:t>
      </w:r>
    </w:p>
    <w:p w14:paraId="55CEE67A" w14:textId="77777777" w:rsidR="0000413B" w:rsidRDefault="0000413B" w:rsidP="00F6661B">
      <w:pPr>
        <w:rPr>
          <w:rFonts w:ascii="Poppins" w:hAnsi="Poppins" w:cs="Poppins"/>
          <w:b/>
          <w:bCs/>
          <w:noProof/>
        </w:rPr>
      </w:pPr>
    </w:p>
    <w:p w14:paraId="31F893A5" w14:textId="7A715254" w:rsidR="00F6661B" w:rsidRPr="00F96451" w:rsidRDefault="00F6661B" w:rsidP="00F6661B">
      <w:p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b/>
          <w:bCs/>
          <w:noProof/>
        </w:rPr>
        <w:t>SUM, AVG e COUNT</w:t>
      </w:r>
      <w:r w:rsidRPr="00F96451">
        <w:rPr>
          <w:rFonts w:ascii="Poppins" w:hAnsi="Poppins" w:cs="Poppins"/>
          <w:noProof/>
        </w:rPr>
        <w:t xml:space="preserve"> são funções agregadas no MySQL que permitem realizar cálculos sobre conjuntos de dados, facilitando a análise e a obtenção de informações relevantes a partir de suas tabelas.</w:t>
      </w:r>
    </w:p>
    <w:p w14:paraId="288AD500" w14:textId="77777777" w:rsidR="00F6661B" w:rsidRDefault="00F6661B" w:rsidP="00F6661B">
      <w:pPr>
        <w:rPr>
          <w:rFonts w:ascii="Poppins" w:hAnsi="Poppins" w:cs="Poppins"/>
          <w:b/>
          <w:bCs/>
          <w:noProof/>
        </w:rPr>
      </w:pPr>
    </w:p>
    <w:p w14:paraId="2844F157" w14:textId="50174A51" w:rsidR="00F6661B" w:rsidRDefault="00F6661B" w:rsidP="00CF5CC3">
      <w:pPr>
        <w:pStyle w:val="PargrafodaLista"/>
        <w:numPr>
          <w:ilvl w:val="0"/>
          <w:numId w:val="3"/>
        </w:numPr>
        <w:rPr>
          <w:rFonts w:ascii="Poppins" w:hAnsi="Poppins" w:cs="Poppins"/>
          <w:b/>
          <w:bCs/>
          <w:noProof/>
        </w:rPr>
      </w:pPr>
      <w:r w:rsidRPr="00F6661B">
        <w:rPr>
          <w:rFonts w:ascii="Poppins" w:hAnsi="Poppins" w:cs="Poppins"/>
          <w:b/>
          <w:bCs/>
          <w:noProof/>
        </w:rPr>
        <w:t>SUM</w:t>
      </w:r>
    </w:p>
    <w:p w14:paraId="2C8DB712" w14:textId="77777777" w:rsidR="00F6661B" w:rsidRPr="00F6661B" w:rsidRDefault="00F6661B" w:rsidP="00F6661B">
      <w:pPr>
        <w:pStyle w:val="PargrafodaLista"/>
        <w:rPr>
          <w:rFonts w:ascii="Poppins" w:hAnsi="Poppins" w:cs="Poppins"/>
          <w:b/>
          <w:bCs/>
          <w:noProof/>
        </w:rPr>
      </w:pPr>
    </w:p>
    <w:p w14:paraId="77EB6C9F" w14:textId="46968D4A" w:rsidR="00F6661B" w:rsidRPr="00F6661B" w:rsidRDefault="00F6661B" w:rsidP="00CF5CC3">
      <w:pPr>
        <w:pStyle w:val="PargrafodaLista"/>
        <w:numPr>
          <w:ilvl w:val="0"/>
          <w:numId w:val="4"/>
        </w:numPr>
        <w:rPr>
          <w:rFonts w:ascii="Poppins" w:hAnsi="Poppins" w:cs="Poppins"/>
          <w:noProof/>
        </w:rPr>
      </w:pPr>
      <w:r w:rsidRPr="00F6661B">
        <w:rPr>
          <w:rFonts w:ascii="Poppins" w:hAnsi="Poppins" w:cs="Poppins"/>
          <w:b/>
          <w:bCs/>
          <w:noProof/>
        </w:rPr>
        <w:t>Função:</w:t>
      </w:r>
      <w:r w:rsidRPr="00F6661B">
        <w:rPr>
          <w:rFonts w:ascii="Poppins" w:hAnsi="Poppins" w:cs="Poppins"/>
          <w:noProof/>
        </w:rPr>
        <w:t xml:space="preserve"> calcula a soma de todos os valores numéricos em uma coluna especificada.</w:t>
      </w:r>
    </w:p>
    <w:p w14:paraId="73EEF7E9" w14:textId="77777777" w:rsidR="00F6661B" w:rsidRDefault="00F6661B" w:rsidP="00CF5CC3">
      <w:pPr>
        <w:pStyle w:val="PargrafodaLista"/>
        <w:numPr>
          <w:ilvl w:val="0"/>
          <w:numId w:val="4"/>
        </w:numPr>
        <w:rPr>
          <w:rFonts w:ascii="Poppins" w:hAnsi="Poppins" w:cs="Poppins"/>
          <w:noProof/>
        </w:rPr>
      </w:pPr>
      <w:r w:rsidRPr="00F6661B">
        <w:rPr>
          <w:rFonts w:ascii="Poppins" w:hAnsi="Poppins" w:cs="Poppins"/>
          <w:b/>
          <w:bCs/>
          <w:noProof/>
        </w:rPr>
        <w:t>Sintaxe:</w:t>
      </w:r>
      <w:r w:rsidRPr="00F6661B">
        <w:rPr>
          <w:rFonts w:ascii="Poppins" w:hAnsi="Poppins" w:cs="Poppins"/>
          <w:noProof/>
        </w:rPr>
        <w:t xml:space="preserve"> sUM(coluna)</w:t>
      </w:r>
    </w:p>
    <w:p w14:paraId="76BAE808" w14:textId="36479A15" w:rsidR="00F6661B" w:rsidRPr="00F6661B" w:rsidRDefault="00F6661B" w:rsidP="00CF5CC3">
      <w:pPr>
        <w:pStyle w:val="PargrafodaLista"/>
        <w:numPr>
          <w:ilvl w:val="0"/>
          <w:numId w:val="4"/>
        </w:numPr>
        <w:rPr>
          <w:rFonts w:ascii="Poppins" w:hAnsi="Poppins" w:cs="Poppins"/>
          <w:noProof/>
        </w:rPr>
      </w:pPr>
      <w:r w:rsidRPr="00F6661B">
        <w:rPr>
          <w:rFonts w:ascii="Poppins" w:hAnsi="Poppins" w:cs="Poppins"/>
          <w:b/>
          <w:bCs/>
          <w:noProof/>
        </w:rPr>
        <w:t>Exemplo:</w:t>
      </w:r>
      <w:r w:rsidRPr="00F6661B">
        <w:rPr>
          <w:rFonts w:ascii="Poppins" w:hAnsi="Poppins" w:cs="Poppins"/>
          <w:noProof/>
        </w:rPr>
        <w:t xml:space="preserve"> para calcular o valor total de vendas em uma tabela chamada vendas, você usaria: </w:t>
      </w:r>
    </w:p>
    <w:p w14:paraId="15C0623F" w14:textId="77777777" w:rsidR="00F6661B" w:rsidRDefault="00F6661B" w:rsidP="00F6661B">
      <w:pPr>
        <w:rPr>
          <w:rFonts w:ascii="Poppins" w:hAnsi="Poppins" w:cs="Poppins"/>
          <w:noProof/>
        </w:rPr>
      </w:pPr>
    </w:p>
    <w:p w14:paraId="7B64635A" w14:textId="711A3717" w:rsidR="00F6661B" w:rsidRPr="00F96451" w:rsidRDefault="00F6661B" w:rsidP="00F6661B">
      <w:pPr>
        <w:shd w:val="clear" w:color="auto" w:fill="E7E6E6" w:themeFill="background2"/>
        <w:ind w:left="708"/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SELECT SUM(valor_venda) AS total_vendas</w:t>
      </w:r>
    </w:p>
    <w:p w14:paraId="55447BFD" w14:textId="77777777" w:rsidR="00F6661B" w:rsidRPr="00F96451" w:rsidRDefault="00F6661B" w:rsidP="00F6661B">
      <w:pPr>
        <w:shd w:val="clear" w:color="auto" w:fill="E7E6E6" w:themeFill="background2"/>
        <w:ind w:left="708"/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FROM vendas;</w:t>
      </w:r>
    </w:p>
    <w:p w14:paraId="7111366A" w14:textId="77777777" w:rsidR="00F6661B" w:rsidRDefault="00F6661B" w:rsidP="00F6661B">
      <w:pPr>
        <w:rPr>
          <w:rFonts w:ascii="Poppins" w:hAnsi="Poppins" w:cs="Poppins"/>
          <w:noProof/>
        </w:rPr>
      </w:pPr>
    </w:p>
    <w:p w14:paraId="3F558256" w14:textId="680A5FFC" w:rsidR="00F6661B" w:rsidRPr="00F96451" w:rsidRDefault="00F6661B" w:rsidP="00F6661B">
      <w:pPr>
        <w:ind w:left="708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Esse comando</w:t>
      </w:r>
      <w:r w:rsidRPr="00F96451">
        <w:rPr>
          <w:rFonts w:ascii="Poppins" w:hAnsi="Poppins" w:cs="Poppins"/>
          <w:noProof/>
        </w:rPr>
        <w:t xml:space="preserve"> retornaria a soma de todos os valores da coluna valor_venda.</w:t>
      </w:r>
    </w:p>
    <w:p w14:paraId="4E75E686" w14:textId="77777777" w:rsidR="00F6661B" w:rsidRDefault="00F6661B" w:rsidP="00F6661B">
      <w:pPr>
        <w:rPr>
          <w:rFonts w:ascii="Poppins" w:hAnsi="Poppins" w:cs="Poppins"/>
          <w:b/>
          <w:bCs/>
          <w:noProof/>
        </w:rPr>
      </w:pPr>
    </w:p>
    <w:p w14:paraId="1C196EE2" w14:textId="77777777" w:rsidR="00F6661B" w:rsidRDefault="00F6661B" w:rsidP="00CF5CC3">
      <w:pPr>
        <w:pStyle w:val="PargrafodaLista"/>
        <w:numPr>
          <w:ilvl w:val="0"/>
          <w:numId w:val="5"/>
        </w:numPr>
        <w:rPr>
          <w:rFonts w:ascii="Poppins" w:hAnsi="Poppins" w:cs="Poppins"/>
          <w:b/>
          <w:bCs/>
          <w:noProof/>
        </w:rPr>
      </w:pPr>
      <w:r w:rsidRPr="00F6661B">
        <w:rPr>
          <w:rFonts w:ascii="Poppins" w:hAnsi="Poppins" w:cs="Poppins"/>
          <w:b/>
          <w:bCs/>
          <w:noProof/>
        </w:rPr>
        <w:t>AVG</w:t>
      </w:r>
    </w:p>
    <w:p w14:paraId="270AA4A4" w14:textId="77777777" w:rsidR="00F6661B" w:rsidRPr="00F6661B" w:rsidRDefault="00F6661B" w:rsidP="00F6661B">
      <w:pPr>
        <w:pStyle w:val="PargrafodaLista"/>
        <w:rPr>
          <w:rFonts w:ascii="Poppins" w:hAnsi="Poppins" w:cs="Poppins"/>
          <w:b/>
          <w:bCs/>
          <w:noProof/>
        </w:rPr>
      </w:pPr>
    </w:p>
    <w:p w14:paraId="16BFA387" w14:textId="2F1D9EB6" w:rsidR="00F6661B" w:rsidRPr="00F96451" w:rsidRDefault="00F6661B" w:rsidP="00CF5CC3">
      <w:pPr>
        <w:numPr>
          <w:ilvl w:val="0"/>
          <w:numId w:val="6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b/>
          <w:bCs/>
          <w:noProof/>
        </w:rPr>
        <w:t>Função:</w:t>
      </w:r>
      <w:r w:rsidRPr="00F96451">
        <w:rPr>
          <w:rFonts w:ascii="Poppins" w:hAnsi="Poppins" w:cs="Poppins"/>
          <w:noProof/>
        </w:rPr>
        <w:t xml:space="preserve"> </w:t>
      </w:r>
      <w:r>
        <w:rPr>
          <w:rFonts w:ascii="Poppins" w:hAnsi="Poppins" w:cs="Poppins"/>
          <w:noProof/>
        </w:rPr>
        <w:t>c</w:t>
      </w:r>
      <w:r w:rsidRPr="00F96451">
        <w:rPr>
          <w:rFonts w:ascii="Poppins" w:hAnsi="Poppins" w:cs="Poppins"/>
          <w:noProof/>
        </w:rPr>
        <w:t>alcula a média aritmética dos valores numéricos em uma coluna especificada.</w:t>
      </w:r>
    </w:p>
    <w:p w14:paraId="4006787C" w14:textId="77777777" w:rsidR="00F6661B" w:rsidRDefault="00F6661B" w:rsidP="00CF5CC3">
      <w:pPr>
        <w:numPr>
          <w:ilvl w:val="0"/>
          <w:numId w:val="6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b/>
          <w:bCs/>
          <w:noProof/>
        </w:rPr>
        <w:t>Sintaxe:</w:t>
      </w:r>
      <w:r w:rsidRPr="00F96451">
        <w:rPr>
          <w:rFonts w:ascii="Poppins" w:hAnsi="Poppins" w:cs="Poppins"/>
          <w:noProof/>
        </w:rPr>
        <w:t xml:space="preserve"> AVG(coluna)</w:t>
      </w:r>
    </w:p>
    <w:p w14:paraId="51528D4B" w14:textId="6F0C2579" w:rsidR="00F6661B" w:rsidRPr="00F6661B" w:rsidRDefault="00F6661B" w:rsidP="00CF5CC3">
      <w:pPr>
        <w:numPr>
          <w:ilvl w:val="0"/>
          <w:numId w:val="6"/>
        </w:numPr>
        <w:rPr>
          <w:rFonts w:ascii="Poppins" w:hAnsi="Poppins" w:cs="Poppins"/>
          <w:noProof/>
        </w:rPr>
      </w:pPr>
      <w:r w:rsidRPr="00F6661B">
        <w:rPr>
          <w:rFonts w:ascii="Poppins" w:hAnsi="Poppins" w:cs="Poppins"/>
          <w:b/>
          <w:bCs/>
          <w:noProof/>
        </w:rPr>
        <w:t>Exemplo:</w:t>
      </w:r>
      <w:r w:rsidRPr="00F6661B">
        <w:rPr>
          <w:rFonts w:ascii="Poppins" w:hAnsi="Poppins" w:cs="Poppins"/>
          <w:noProof/>
        </w:rPr>
        <w:t xml:space="preserve"> para calcular a média de idade dos funcionários em uma tabela chamada funcionarios, você usaria: </w:t>
      </w:r>
    </w:p>
    <w:p w14:paraId="0EE418CC" w14:textId="77777777" w:rsidR="00F6661B" w:rsidRDefault="00F6661B" w:rsidP="00F6661B">
      <w:pPr>
        <w:rPr>
          <w:rFonts w:ascii="Poppins" w:hAnsi="Poppins" w:cs="Poppins"/>
          <w:noProof/>
        </w:rPr>
      </w:pPr>
    </w:p>
    <w:p w14:paraId="67035D1F" w14:textId="7B448660" w:rsidR="00F6661B" w:rsidRPr="00F96451" w:rsidRDefault="00F6661B" w:rsidP="00F6661B">
      <w:pPr>
        <w:shd w:val="clear" w:color="auto" w:fill="E7E6E6" w:themeFill="background2"/>
        <w:ind w:left="708"/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SELECT AVG(idade) AS idade_media</w:t>
      </w:r>
    </w:p>
    <w:p w14:paraId="0718572A" w14:textId="77777777" w:rsidR="00F6661B" w:rsidRPr="00F96451" w:rsidRDefault="00F6661B" w:rsidP="00F6661B">
      <w:pPr>
        <w:shd w:val="clear" w:color="auto" w:fill="E7E6E6" w:themeFill="background2"/>
        <w:ind w:left="708"/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FROM funcionarios;</w:t>
      </w:r>
    </w:p>
    <w:p w14:paraId="4BD4A51F" w14:textId="77777777" w:rsidR="00F6661B" w:rsidRDefault="00F6661B" w:rsidP="00F6661B">
      <w:pPr>
        <w:rPr>
          <w:rFonts w:ascii="Poppins" w:hAnsi="Poppins" w:cs="Poppins"/>
          <w:noProof/>
        </w:rPr>
      </w:pPr>
    </w:p>
    <w:p w14:paraId="37CF7F50" w14:textId="77777777" w:rsidR="00F6661B" w:rsidRPr="00F96451" w:rsidRDefault="00F6661B" w:rsidP="00F6661B">
      <w:pPr>
        <w:ind w:left="708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Esse comando</w:t>
      </w:r>
      <w:r w:rsidRPr="00F96451">
        <w:rPr>
          <w:rFonts w:ascii="Poppins" w:hAnsi="Poppins" w:cs="Poppins"/>
          <w:noProof/>
        </w:rPr>
        <w:t xml:space="preserve"> retornaria a média das idades de todos os funcionários.</w:t>
      </w:r>
    </w:p>
    <w:p w14:paraId="08B53585" w14:textId="77777777" w:rsidR="00F6661B" w:rsidRDefault="00F6661B" w:rsidP="00F6661B">
      <w:pPr>
        <w:ind w:left="708"/>
        <w:rPr>
          <w:rFonts w:ascii="Poppins" w:hAnsi="Poppins" w:cs="Poppins"/>
          <w:b/>
          <w:bCs/>
          <w:noProof/>
        </w:rPr>
      </w:pPr>
    </w:p>
    <w:p w14:paraId="2E53ECDE" w14:textId="59D806DD" w:rsidR="00F6661B" w:rsidRPr="00F6661B" w:rsidRDefault="00F6661B" w:rsidP="00CF5CC3">
      <w:pPr>
        <w:pStyle w:val="PargrafodaLista"/>
        <w:numPr>
          <w:ilvl w:val="0"/>
          <w:numId w:val="7"/>
        </w:numPr>
        <w:rPr>
          <w:rFonts w:ascii="Poppins" w:hAnsi="Poppins" w:cs="Poppins"/>
          <w:b/>
          <w:bCs/>
          <w:noProof/>
        </w:rPr>
      </w:pPr>
      <w:r w:rsidRPr="00F6661B">
        <w:rPr>
          <w:rFonts w:ascii="Poppins" w:hAnsi="Poppins" w:cs="Poppins"/>
          <w:b/>
          <w:bCs/>
          <w:noProof/>
        </w:rPr>
        <w:t>COUNT</w:t>
      </w:r>
      <w:r>
        <w:rPr>
          <w:rFonts w:ascii="Poppins" w:hAnsi="Poppins" w:cs="Poppins"/>
          <w:b/>
          <w:bCs/>
          <w:noProof/>
        </w:rPr>
        <w:br/>
      </w:r>
    </w:p>
    <w:p w14:paraId="64B2BB17" w14:textId="6612518E" w:rsidR="00F6661B" w:rsidRPr="00F96451" w:rsidRDefault="00F6661B" w:rsidP="00CF5CC3">
      <w:pPr>
        <w:numPr>
          <w:ilvl w:val="0"/>
          <w:numId w:val="8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b/>
          <w:bCs/>
          <w:noProof/>
        </w:rPr>
        <w:t>Função:</w:t>
      </w:r>
      <w:r w:rsidRPr="00F96451">
        <w:rPr>
          <w:rFonts w:ascii="Poppins" w:hAnsi="Poppins" w:cs="Poppins"/>
          <w:noProof/>
        </w:rPr>
        <w:t xml:space="preserve"> </w:t>
      </w:r>
      <w:r>
        <w:rPr>
          <w:rFonts w:ascii="Poppins" w:hAnsi="Poppins" w:cs="Poppins"/>
          <w:noProof/>
        </w:rPr>
        <w:t>c</w:t>
      </w:r>
      <w:r w:rsidRPr="00F96451">
        <w:rPr>
          <w:rFonts w:ascii="Poppins" w:hAnsi="Poppins" w:cs="Poppins"/>
          <w:noProof/>
        </w:rPr>
        <w:t>onta o número de linhas em uma tabela ou o número de valores não nulos em uma coluna específica.</w:t>
      </w:r>
    </w:p>
    <w:p w14:paraId="37C05545" w14:textId="77777777" w:rsidR="00F6661B" w:rsidRPr="00F96451" w:rsidRDefault="00F6661B" w:rsidP="00CF5CC3">
      <w:pPr>
        <w:numPr>
          <w:ilvl w:val="0"/>
          <w:numId w:val="8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b/>
          <w:bCs/>
          <w:noProof/>
        </w:rPr>
        <w:t>Sintaxe:</w:t>
      </w:r>
      <w:r w:rsidRPr="00F96451">
        <w:rPr>
          <w:rFonts w:ascii="Poppins" w:hAnsi="Poppins" w:cs="Poppins"/>
          <w:noProof/>
        </w:rPr>
        <w:t xml:space="preserve"> </w:t>
      </w:r>
    </w:p>
    <w:p w14:paraId="689411D4" w14:textId="3CDB3FBE" w:rsidR="00F6661B" w:rsidRPr="00F96451" w:rsidRDefault="00F6661B" w:rsidP="00CF5CC3">
      <w:pPr>
        <w:numPr>
          <w:ilvl w:val="1"/>
          <w:numId w:val="9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 xml:space="preserve">COUNT(*): </w:t>
      </w:r>
      <w:r w:rsidR="004C789C">
        <w:rPr>
          <w:rFonts w:ascii="Poppins" w:hAnsi="Poppins" w:cs="Poppins"/>
          <w:noProof/>
        </w:rPr>
        <w:t>c</w:t>
      </w:r>
      <w:r w:rsidRPr="00F96451">
        <w:rPr>
          <w:rFonts w:ascii="Poppins" w:hAnsi="Poppins" w:cs="Poppins"/>
          <w:noProof/>
        </w:rPr>
        <w:t>onta o número total de linhas.</w:t>
      </w:r>
    </w:p>
    <w:p w14:paraId="137CE316" w14:textId="42294047" w:rsidR="00F6661B" w:rsidRPr="00F96451" w:rsidRDefault="00F6661B" w:rsidP="00CF5CC3">
      <w:pPr>
        <w:numPr>
          <w:ilvl w:val="1"/>
          <w:numId w:val="9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 xml:space="preserve">COUNT(coluna): </w:t>
      </w:r>
      <w:r w:rsidR="004C789C">
        <w:rPr>
          <w:rFonts w:ascii="Poppins" w:hAnsi="Poppins" w:cs="Poppins"/>
          <w:noProof/>
        </w:rPr>
        <w:t>c</w:t>
      </w:r>
      <w:r w:rsidRPr="00F96451">
        <w:rPr>
          <w:rFonts w:ascii="Poppins" w:hAnsi="Poppins" w:cs="Poppins"/>
          <w:noProof/>
        </w:rPr>
        <w:t>onta o número de valores não nulos em uma coluna específica.</w:t>
      </w:r>
    </w:p>
    <w:p w14:paraId="39207A24" w14:textId="2AFC34BB" w:rsidR="00F6661B" w:rsidRPr="00F6661B" w:rsidRDefault="00F6661B" w:rsidP="00CF5CC3">
      <w:pPr>
        <w:pStyle w:val="PargrafodaLista"/>
        <w:numPr>
          <w:ilvl w:val="0"/>
          <w:numId w:val="10"/>
        </w:numPr>
        <w:rPr>
          <w:rFonts w:ascii="Poppins" w:hAnsi="Poppins" w:cs="Poppins"/>
          <w:noProof/>
        </w:rPr>
      </w:pPr>
      <w:r w:rsidRPr="00F6661B">
        <w:rPr>
          <w:rFonts w:ascii="Poppins" w:hAnsi="Poppins" w:cs="Poppins"/>
          <w:b/>
          <w:bCs/>
          <w:noProof/>
        </w:rPr>
        <w:t>Exemplo:</w:t>
      </w:r>
      <w:r w:rsidRPr="00F6661B">
        <w:rPr>
          <w:rFonts w:ascii="Poppins" w:hAnsi="Poppins" w:cs="Poppins"/>
          <w:noProof/>
        </w:rPr>
        <w:t xml:space="preserve"> para contar o número total de pedidos em uma tabela chamada pedidos, você usaria: </w:t>
      </w:r>
    </w:p>
    <w:p w14:paraId="2DFA84EE" w14:textId="77777777" w:rsidR="00F6661B" w:rsidRPr="00F96451" w:rsidRDefault="00F6661B" w:rsidP="00F6661B">
      <w:pPr>
        <w:rPr>
          <w:rFonts w:ascii="Poppins" w:hAnsi="Poppins" w:cs="Poppins"/>
          <w:noProof/>
        </w:rPr>
      </w:pPr>
    </w:p>
    <w:p w14:paraId="7ECA6DBB" w14:textId="77777777" w:rsidR="00F6661B" w:rsidRPr="00F96451" w:rsidRDefault="00F6661B" w:rsidP="00F6661B">
      <w:pPr>
        <w:shd w:val="clear" w:color="auto" w:fill="E7E6E6" w:themeFill="background2"/>
        <w:ind w:left="708"/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SELECT COUNT(*) AS total_pedidos</w:t>
      </w:r>
    </w:p>
    <w:p w14:paraId="36E0A5E1" w14:textId="77777777" w:rsidR="00F6661B" w:rsidRPr="00F96451" w:rsidRDefault="00F6661B" w:rsidP="00F6661B">
      <w:pPr>
        <w:shd w:val="clear" w:color="auto" w:fill="E7E6E6" w:themeFill="background2"/>
        <w:ind w:left="708"/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FROM pedidos;</w:t>
      </w:r>
    </w:p>
    <w:p w14:paraId="634887D2" w14:textId="77777777" w:rsidR="00F6661B" w:rsidRDefault="00F6661B" w:rsidP="00F6661B">
      <w:pPr>
        <w:rPr>
          <w:rFonts w:ascii="Poppins" w:hAnsi="Poppins" w:cs="Poppins"/>
          <w:noProof/>
        </w:rPr>
      </w:pPr>
    </w:p>
    <w:p w14:paraId="708F7062" w14:textId="77777777" w:rsidR="00F6661B" w:rsidRDefault="00F6661B" w:rsidP="00F6661B">
      <w:pPr>
        <w:ind w:firstLine="708"/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 xml:space="preserve">Para contar o número de pedidos com um cliente específico, você usaria: </w:t>
      </w:r>
    </w:p>
    <w:p w14:paraId="4665E327" w14:textId="77777777" w:rsidR="00F6661B" w:rsidRPr="00F96451" w:rsidRDefault="00F6661B" w:rsidP="00F6661B">
      <w:pPr>
        <w:ind w:firstLine="708"/>
        <w:rPr>
          <w:rFonts w:ascii="Poppins" w:hAnsi="Poppins" w:cs="Poppins"/>
          <w:noProof/>
        </w:rPr>
      </w:pPr>
    </w:p>
    <w:p w14:paraId="49D74B6C" w14:textId="77777777" w:rsidR="00F6661B" w:rsidRPr="00B800E8" w:rsidRDefault="00F6661B" w:rsidP="00F6661B">
      <w:pPr>
        <w:shd w:val="clear" w:color="auto" w:fill="E7E6E6" w:themeFill="background2"/>
        <w:ind w:left="708"/>
        <w:rPr>
          <w:rFonts w:ascii="Poppins" w:hAnsi="Poppins" w:cs="Poppins"/>
          <w:noProof/>
          <w:lang w:val="en-US"/>
        </w:rPr>
      </w:pPr>
      <w:r w:rsidRPr="00B800E8">
        <w:rPr>
          <w:rFonts w:ascii="Poppins" w:hAnsi="Poppins" w:cs="Poppins"/>
          <w:noProof/>
          <w:lang w:val="en-US"/>
        </w:rPr>
        <w:t>SELECT COUNT(id_pedido)</w:t>
      </w:r>
    </w:p>
    <w:p w14:paraId="637556C2" w14:textId="77777777" w:rsidR="00F6661B" w:rsidRPr="00B800E8" w:rsidRDefault="00F6661B" w:rsidP="00F6661B">
      <w:pPr>
        <w:shd w:val="clear" w:color="auto" w:fill="E7E6E6" w:themeFill="background2"/>
        <w:ind w:left="708"/>
        <w:rPr>
          <w:rFonts w:ascii="Poppins" w:hAnsi="Poppins" w:cs="Poppins"/>
          <w:noProof/>
          <w:lang w:val="en-US"/>
        </w:rPr>
      </w:pPr>
      <w:r w:rsidRPr="00B800E8">
        <w:rPr>
          <w:rFonts w:ascii="Poppins" w:hAnsi="Poppins" w:cs="Poppins"/>
          <w:noProof/>
          <w:lang w:val="en-US"/>
        </w:rPr>
        <w:t>FROM pedidos</w:t>
      </w:r>
    </w:p>
    <w:p w14:paraId="278E393A" w14:textId="77777777" w:rsidR="00F6661B" w:rsidRPr="00F96451" w:rsidRDefault="00F6661B" w:rsidP="00F6661B">
      <w:pPr>
        <w:shd w:val="clear" w:color="auto" w:fill="E7E6E6" w:themeFill="background2"/>
        <w:ind w:left="708"/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WHERE id_cliente = 123;</w:t>
      </w:r>
    </w:p>
    <w:p w14:paraId="16363D5D" w14:textId="77777777" w:rsidR="00F6661B" w:rsidRDefault="00F6661B" w:rsidP="00F6661B">
      <w:pPr>
        <w:rPr>
          <w:rFonts w:ascii="Poppins" w:hAnsi="Poppins" w:cs="Poppins"/>
          <w:noProof/>
        </w:rPr>
      </w:pPr>
    </w:p>
    <w:p w14:paraId="41750841" w14:textId="77777777" w:rsidR="00F6661B" w:rsidRDefault="00F6661B" w:rsidP="00F6661B">
      <w:pPr>
        <w:pBdr>
          <w:bottom w:val="single" w:sz="4" w:space="1" w:color="auto"/>
        </w:pBdr>
        <w:rPr>
          <w:rFonts w:ascii="Poppins" w:hAnsi="Poppins" w:cs="Poppins"/>
          <w:b/>
          <w:bCs/>
          <w:noProof/>
        </w:rPr>
      </w:pPr>
    </w:p>
    <w:p w14:paraId="39DCE3B7" w14:textId="596637BC" w:rsidR="00F6661B" w:rsidRPr="00F96451" w:rsidRDefault="00F6661B" w:rsidP="00F6661B">
      <w:pPr>
        <w:rPr>
          <w:rFonts w:ascii="Poppins" w:hAnsi="Poppins" w:cs="Poppins"/>
          <w:b/>
          <w:bCs/>
          <w:noProof/>
        </w:rPr>
      </w:pPr>
      <w:r w:rsidRPr="00F96451">
        <w:rPr>
          <w:rFonts w:ascii="Poppins" w:hAnsi="Poppins" w:cs="Poppins"/>
          <w:b/>
          <w:bCs/>
          <w:noProof/>
        </w:rPr>
        <w:t>Usando as funções em conjunto com outras cláusulas</w:t>
      </w:r>
    </w:p>
    <w:p w14:paraId="705A1591" w14:textId="77777777" w:rsidR="00F6661B" w:rsidRDefault="00F6661B" w:rsidP="00F6661B">
      <w:pPr>
        <w:rPr>
          <w:rFonts w:ascii="Poppins" w:hAnsi="Poppins" w:cs="Poppins"/>
          <w:noProof/>
        </w:rPr>
      </w:pPr>
    </w:p>
    <w:p w14:paraId="6A18AF88" w14:textId="32AAF94C" w:rsidR="00F6661B" w:rsidRDefault="0000413B" w:rsidP="00F6661B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E</w:t>
      </w:r>
      <w:r w:rsidR="00F6661B" w:rsidRPr="00F96451">
        <w:rPr>
          <w:rFonts w:ascii="Poppins" w:hAnsi="Poppins" w:cs="Poppins"/>
          <w:noProof/>
        </w:rPr>
        <w:t>ssas funções</w:t>
      </w:r>
      <w:r>
        <w:rPr>
          <w:rFonts w:ascii="Poppins" w:hAnsi="Poppins" w:cs="Poppins"/>
          <w:noProof/>
        </w:rPr>
        <w:t xml:space="preserve"> podem ser combinadas</w:t>
      </w:r>
      <w:r w:rsidR="00F6661B" w:rsidRPr="00F96451">
        <w:rPr>
          <w:rFonts w:ascii="Poppins" w:hAnsi="Poppins" w:cs="Poppins"/>
          <w:noProof/>
        </w:rPr>
        <w:t xml:space="preserve"> com outras cláusulas SQL para obter resultados mais específicos:</w:t>
      </w:r>
    </w:p>
    <w:p w14:paraId="005067C0" w14:textId="77777777" w:rsidR="00F6661B" w:rsidRPr="00F96451" w:rsidRDefault="00F6661B" w:rsidP="00F6661B">
      <w:pPr>
        <w:rPr>
          <w:rFonts w:ascii="Poppins" w:hAnsi="Poppins" w:cs="Poppins"/>
          <w:noProof/>
        </w:rPr>
      </w:pPr>
    </w:p>
    <w:p w14:paraId="5012DC42" w14:textId="146540F7" w:rsidR="00F6661B" w:rsidRPr="00F96451" w:rsidRDefault="00F6661B" w:rsidP="00CF5CC3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b/>
          <w:bCs/>
          <w:noProof/>
        </w:rPr>
        <w:t>WHERE:</w:t>
      </w:r>
      <w:r w:rsidRPr="00F96451">
        <w:rPr>
          <w:rFonts w:ascii="Poppins" w:hAnsi="Poppins" w:cs="Poppins"/>
          <w:noProof/>
        </w:rPr>
        <w:t xml:space="preserve"> </w:t>
      </w:r>
      <w:r>
        <w:rPr>
          <w:rFonts w:ascii="Poppins" w:hAnsi="Poppins" w:cs="Poppins"/>
          <w:noProof/>
        </w:rPr>
        <w:t>f</w:t>
      </w:r>
      <w:r w:rsidRPr="00F96451">
        <w:rPr>
          <w:rFonts w:ascii="Poppins" w:hAnsi="Poppins" w:cs="Poppins"/>
          <w:noProof/>
        </w:rPr>
        <w:t>iltra os dados antes de aplicar a função agregada.</w:t>
      </w:r>
    </w:p>
    <w:p w14:paraId="7E98A05F" w14:textId="603027E2" w:rsidR="00F6661B" w:rsidRPr="00F96451" w:rsidRDefault="00F6661B" w:rsidP="00CF5CC3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b/>
          <w:bCs/>
          <w:noProof/>
        </w:rPr>
        <w:t>GROUP BY:</w:t>
      </w:r>
      <w:r w:rsidRPr="00F96451">
        <w:rPr>
          <w:rFonts w:ascii="Poppins" w:hAnsi="Poppins" w:cs="Poppins"/>
          <w:noProof/>
        </w:rPr>
        <w:t xml:space="preserve"> </w:t>
      </w:r>
      <w:r>
        <w:rPr>
          <w:rFonts w:ascii="Poppins" w:hAnsi="Poppins" w:cs="Poppins"/>
          <w:noProof/>
        </w:rPr>
        <w:t>a</w:t>
      </w:r>
      <w:r w:rsidRPr="00F96451">
        <w:rPr>
          <w:rFonts w:ascii="Poppins" w:hAnsi="Poppins" w:cs="Poppins"/>
          <w:noProof/>
        </w:rPr>
        <w:t>grupa os dados por uma ou mais colunas e aplica a função agregada a cada grupo.</w:t>
      </w:r>
    </w:p>
    <w:p w14:paraId="404D58E5" w14:textId="176B5806" w:rsidR="00F6661B" w:rsidRPr="00F96451" w:rsidRDefault="00F6661B" w:rsidP="00CF5CC3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b/>
          <w:bCs/>
          <w:noProof/>
        </w:rPr>
        <w:t>HAVING:</w:t>
      </w:r>
      <w:r w:rsidRPr="00F96451">
        <w:rPr>
          <w:rFonts w:ascii="Poppins" w:hAnsi="Poppins" w:cs="Poppins"/>
          <w:noProof/>
        </w:rPr>
        <w:t xml:space="preserve"> </w:t>
      </w:r>
      <w:r>
        <w:rPr>
          <w:rFonts w:ascii="Poppins" w:hAnsi="Poppins" w:cs="Poppins"/>
          <w:noProof/>
        </w:rPr>
        <w:t>f</w:t>
      </w:r>
      <w:r w:rsidRPr="00F96451">
        <w:rPr>
          <w:rFonts w:ascii="Poppins" w:hAnsi="Poppins" w:cs="Poppins"/>
          <w:noProof/>
        </w:rPr>
        <w:t>iltra os grupos após a agregação.</w:t>
      </w:r>
    </w:p>
    <w:p w14:paraId="43149D46" w14:textId="77777777" w:rsidR="00F6661B" w:rsidRDefault="00F6661B" w:rsidP="00F6661B">
      <w:pPr>
        <w:rPr>
          <w:rFonts w:ascii="Poppins" w:hAnsi="Poppins" w:cs="Poppins"/>
          <w:b/>
          <w:bCs/>
          <w:noProof/>
        </w:rPr>
      </w:pPr>
    </w:p>
    <w:p w14:paraId="725810BF" w14:textId="7203CCAC" w:rsidR="00F6661B" w:rsidRPr="00F96451" w:rsidRDefault="00F6661B" w:rsidP="00F6661B">
      <w:p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b/>
          <w:bCs/>
          <w:noProof/>
        </w:rPr>
        <w:t>Exemplo com GROUP BY:</w:t>
      </w:r>
      <w:r w:rsidRPr="00F96451">
        <w:rPr>
          <w:rFonts w:ascii="Poppins" w:hAnsi="Poppins" w:cs="Poppins"/>
          <w:noProof/>
        </w:rPr>
        <w:t xml:space="preserve"> </w:t>
      </w:r>
      <w:r>
        <w:rPr>
          <w:rFonts w:ascii="Poppins" w:hAnsi="Poppins" w:cs="Poppins"/>
          <w:noProof/>
        </w:rPr>
        <w:t>p</w:t>
      </w:r>
      <w:r w:rsidRPr="00F96451">
        <w:rPr>
          <w:rFonts w:ascii="Poppins" w:hAnsi="Poppins" w:cs="Poppins"/>
          <w:noProof/>
        </w:rPr>
        <w:t>ara calcular o valor total de vendas por cada produto em uma tabela vendas, você usaria:</w:t>
      </w:r>
    </w:p>
    <w:p w14:paraId="37875B22" w14:textId="77777777" w:rsidR="00F6661B" w:rsidRDefault="00F6661B" w:rsidP="00F6661B">
      <w:pPr>
        <w:rPr>
          <w:rFonts w:ascii="Poppins" w:hAnsi="Poppins" w:cs="Poppins"/>
          <w:noProof/>
        </w:rPr>
      </w:pPr>
    </w:p>
    <w:p w14:paraId="5EC008FB" w14:textId="77777777" w:rsidR="00F6661B" w:rsidRPr="00F96451" w:rsidRDefault="00F6661B" w:rsidP="00F6661B">
      <w:pPr>
        <w:shd w:val="clear" w:color="auto" w:fill="E7E6E6" w:themeFill="background2"/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SELECT produto_id, SUM(valor_venda) AS total_por_produto</w:t>
      </w:r>
    </w:p>
    <w:p w14:paraId="08257907" w14:textId="77777777" w:rsidR="00F6661B" w:rsidRPr="00F96451" w:rsidRDefault="00F6661B" w:rsidP="00F6661B">
      <w:pPr>
        <w:shd w:val="clear" w:color="auto" w:fill="E7E6E6" w:themeFill="background2"/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FROM vendas</w:t>
      </w:r>
    </w:p>
    <w:p w14:paraId="20A0ADFA" w14:textId="77777777" w:rsidR="00F6661B" w:rsidRPr="00F96451" w:rsidRDefault="00F6661B" w:rsidP="00F6661B">
      <w:pPr>
        <w:shd w:val="clear" w:color="auto" w:fill="E7E6E6" w:themeFill="background2"/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GROUP BY produto_id;</w:t>
      </w:r>
    </w:p>
    <w:p w14:paraId="4F3F1EA5" w14:textId="77777777" w:rsidR="00F6661B" w:rsidRDefault="00F6661B" w:rsidP="00F6661B">
      <w:pPr>
        <w:rPr>
          <w:rFonts w:ascii="Poppins" w:hAnsi="Poppins" w:cs="Poppins"/>
          <w:noProof/>
        </w:rPr>
      </w:pPr>
    </w:p>
    <w:p w14:paraId="1466C6FE" w14:textId="77777777" w:rsidR="00F6661B" w:rsidRDefault="00F6661B" w:rsidP="00F6661B">
      <w:pPr>
        <w:pBdr>
          <w:bottom w:val="single" w:sz="4" w:space="1" w:color="auto"/>
        </w:pBdr>
        <w:rPr>
          <w:rFonts w:ascii="Poppins" w:hAnsi="Poppins" w:cs="Poppins"/>
          <w:noProof/>
        </w:rPr>
      </w:pPr>
    </w:p>
    <w:p w14:paraId="43877D14" w14:textId="3BF74DE0" w:rsidR="00F6661B" w:rsidRPr="00F96451" w:rsidRDefault="00F6661B" w:rsidP="00F6661B">
      <w:pPr>
        <w:rPr>
          <w:rFonts w:ascii="Poppins" w:hAnsi="Poppins" w:cs="Poppins"/>
          <w:b/>
          <w:bCs/>
          <w:noProof/>
        </w:rPr>
      </w:pPr>
      <w:r w:rsidRPr="00F96451">
        <w:rPr>
          <w:rFonts w:ascii="Poppins" w:hAnsi="Poppins" w:cs="Poppins"/>
          <w:b/>
          <w:bCs/>
          <w:noProof/>
        </w:rPr>
        <w:t>E</w:t>
      </w:r>
      <w:r>
        <w:rPr>
          <w:rFonts w:ascii="Poppins" w:hAnsi="Poppins" w:cs="Poppins"/>
          <w:b/>
          <w:bCs/>
          <w:noProof/>
        </w:rPr>
        <w:t>nunciado</w:t>
      </w:r>
      <w:r w:rsidRPr="00F96451">
        <w:rPr>
          <w:rFonts w:ascii="Poppins" w:hAnsi="Poppins" w:cs="Poppins"/>
          <w:b/>
          <w:bCs/>
          <w:noProof/>
        </w:rPr>
        <w:t>:</w:t>
      </w:r>
    </w:p>
    <w:p w14:paraId="7B2E9FC5" w14:textId="77777777" w:rsidR="00F6661B" w:rsidRDefault="00F6661B" w:rsidP="00F6661B">
      <w:pPr>
        <w:rPr>
          <w:rFonts w:ascii="Poppins" w:hAnsi="Poppins" w:cs="Poppins"/>
          <w:noProof/>
        </w:rPr>
      </w:pPr>
    </w:p>
    <w:p w14:paraId="3FD639A3" w14:textId="2501BC3C" w:rsidR="00F6661B" w:rsidRPr="00F96451" w:rsidRDefault="6BEFD0B6" w:rsidP="00F6661B">
      <w:pPr>
        <w:rPr>
          <w:rFonts w:ascii="Poppins" w:hAnsi="Poppins" w:cs="Poppins"/>
          <w:noProof/>
        </w:rPr>
      </w:pPr>
      <w:r w:rsidRPr="6BEFD0B6">
        <w:rPr>
          <w:rFonts w:ascii="Poppins" w:hAnsi="Poppins" w:cs="Poppins"/>
          <w:noProof/>
        </w:rPr>
        <w:t xml:space="preserve">Vocês foram contratados como analistas de banco de dados em uma empresa de </w:t>
      </w:r>
      <w:r w:rsidRPr="004C5357">
        <w:rPr>
          <w:rFonts w:ascii="Poppins" w:hAnsi="Poppins" w:cs="Poppins"/>
          <w:i/>
          <w:iCs/>
          <w:noProof/>
        </w:rPr>
        <w:t xml:space="preserve">e-commerce </w:t>
      </w:r>
      <w:r w:rsidRPr="6BEFD0B6">
        <w:rPr>
          <w:rFonts w:ascii="Poppins" w:hAnsi="Poppins" w:cs="Poppins"/>
          <w:noProof/>
        </w:rPr>
        <w:t>que deseja entender melhor o desempenho de suas vendas e clientes. Sua tarefa é construir consultas SQL no MySQL para gerar relatórios úteis para os gerentes da empresa.</w:t>
      </w:r>
    </w:p>
    <w:p w14:paraId="3119EAD3" w14:textId="5DBBD7E4" w:rsidR="6BEFD0B6" w:rsidRDefault="6BEFD0B6" w:rsidP="6BEFD0B6">
      <w:pPr>
        <w:rPr>
          <w:rFonts w:ascii="Poppins" w:hAnsi="Poppins" w:cs="Poppins"/>
          <w:noProof/>
        </w:rPr>
      </w:pPr>
    </w:p>
    <w:p w14:paraId="0BFF8ED6" w14:textId="3E9E1350" w:rsidR="00F6661B" w:rsidRDefault="00B800E8" w:rsidP="00F6661B">
      <w:pPr>
        <w:rPr>
          <w:rFonts w:ascii="Poppins" w:hAnsi="Poppins" w:cs="Poppins"/>
          <w:noProof/>
        </w:rPr>
      </w:pPr>
      <w:r w:rsidRPr="004B4ABE">
        <w:rPr>
          <w:rFonts w:ascii="Poppins Light" w:hAnsi="Poppins Light" w:cs="Poppins Light"/>
          <w:noProof/>
          <w:sz w:val="20"/>
          <w:szCs w:val="20"/>
        </w:rPr>
        <w:t>Situação fictícia produzida pela SEDUC-SP.</w:t>
      </w:r>
      <w:r w:rsidRPr="004B4ABE">
        <w:rPr>
          <w:rFonts w:ascii="Poppins Light" w:hAnsi="Poppins Light" w:cs="Poppins Light"/>
          <w:noProof/>
        </w:rPr>
        <w:br/>
      </w:r>
    </w:p>
    <w:p w14:paraId="186E0619" w14:textId="46B43FC7" w:rsidR="00F6661B" w:rsidRDefault="00F6661B" w:rsidP="00F6661B">
      <w:p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A base de dados possui duas tabelas principais:</w:t>
      </w:r>
    </w:p>
    <w:p w14:paraId="296C6102" w14:textId="77777777" w:rsidR="00F6661B" w:rsidRPr="00F96451" w:rsidRDefault="00F6661B" w:rsidP="00F6661B">
      <w:pPr>
        <w:rPr>
          <w:rFonts w:ascii="Poppins" w:hAnsi="Poppins" w:cs="Poppins"/>
          <w:noProof/>
        </w:rPr>
      </w:pPr>
    </w:p>
    <w:p w14:paraId="4FECA56D" w14:textId="77777777" w:rsidR="00F6661B" w:rsidRPr="00F96451" w:rsidRDefault="00F6661B" w:rsidP="00CF5CC3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b/>
          <w:bCs/>
          <w:noProof/>
        </w:rPr>
        <w:t>clientes</w:t>
      </w:r>
      <w:r w:rsidRPr="00F96451">
        <w:rPr>
          <w:rFonts w:ascii="Poppins" w:hAnsi="Poppins" w:cs="Poppins"/>
          <w:noProof/>
        </w:rPr>
        <w:t>:</w:t>
      </w:r>
    </w:p>
    <w:p w14:paraId="44933737" w14:textId="77777777" w:rsidR="00F6661B" w:rsidRPr="00F96451" w:rsidRDefault="00F6661B" w:rsidP="00CF5CC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cliente_id (INT) – Identificador único do cliente.</w:t>
      </w:r>
    </w:p>
    <w:p w14:paraId="5EBA130B" w14:textId="77777777" w:rsidR="00F6661B" w:rsidRPr="00F96451" w:rsidRDefault="00F6661B" w:rsidP="00CF5CC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nome (VARCHAR) – Nome do cliente.</w:t>
      </w:r>
    </w:p>
    <w:p w14:paraId="23797393" w14:textId="3DD25674" w:rsidR="00F6661B" w:rsidRPr="00F96451" w:rsidRDefault="00F6661B" w:rsidP="00CF5CC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email (VARCHAR) – E-mail do cliente.</w:t>
      </w:r>
      <w:r>
        <w:rPr>
          <w:rFonts w:ascii="Poppins" w:hAnsi="Poppins" w:cs="Poppins"/>
          <w:noProof/>
        </w:rPr>
        <w:br/>
      </w:r>
    </w:p>
    <w:p w14:paraId="05539B6F" w14:textId="77777777" w:rsidR="00F6661B" w:rsidRPr="00F96451" w:rsidRDefault="00F6661B" w:rsidP="00CF5CC3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b/>
          <w:bCs/>
          <w:noProof/>
        </w:rPr>
        <w:t>compras</w:t>
      </w:r>
      <w:r w:rsidRPr="00F96451">
        <w:rPr>
          <w:rFonts w:ascii="Poppins" w:hAnsi="Poppins" w:cs="Poppins"/>
          <w:noProof/>
        </w:rPr>
        <w:t>:</w:t>
      </w:r>
    </w:p>
    <w:p w14:paraId="737E9A4F" w14:textId="77777777" w:rsidR="00F6661B" w:rsidRPr="00F96451" w:rsidRDefault="00F6661B" w:rsidP="00CF5CC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compra_id (INT) – Identificador único da compra.</w:t>
      </w:r>
    </w:p>
    <w:p w14:paraId="5AF2B040" w14:textId="77777777" w:rsidR="00F6661B" w:rsidRPr="00F96451" w:rsidRDefault="00F6661B" w:rsidP="00CF5CC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cliente_id (INT) – Relaciona o cliente à compra.</w:t>
      </w:r>
    </w:p>
    <w:p w14:paraId="2B60624A" w14:textId="77777777" w:rsidR="00F6661B" w:rsidRPr="00F96451" w:rsidRDefault="00F6661B" w:rsidP="00CF5CC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valor_total (DECIMAL) – Valor total da compra realizada.</w:t>
      </w:r>
    </w:p>
    <w:p w14:paraId="2BA77EF6" w14:textId="77777777" w:rsidR="00F6661B" w:rsidRPr="00F96451" w:rsidRDefault="00F6661B" w:rsidP="00CF5CC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data_compra (DATE) – Data em que a compra foi realizada.</w:t>
      </w:r>
    </w:p>
    <w:p w14:paraId="6F9363DA" w14:textId="77777777" w:rsidR="00F6661B" w:rsidRDefault="00F6661B" w:rsidP="00F6661B">
      <w:pPr>
        <w:rPr>
          <w:rFonts w:ascii="Poppins" w:hAnsi="Poppins" w:cs="Poppins"/>
          <w:noProof/>
        </w:rPr>
      </w:pPr>
    </w:p>
    <w:p w14:paraId="53BE612F" w14:textId="4E9F0630" w:rsidR="00F6661B" w:rsidRPr="00F96451" w:rsidRDefault="00F6661B" w:rsidP="00F6661B">
      <w:pPr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Com base nesses dados, responda</w:t>
      </w:r>
      <w:r w:rsidR="0000413B">
        <w:rPr>
          <w:rFonts w:ascii="Poppins" w:hAnsi="Poppins" w:cs="Poppins"/>
          <w:noProof/>
        </w:rPr>
        <w:t>m</w:t>
      </w:r>
      <w:r w:rsidRPr="00F96451">
        <w:rPr>
          <w:rFonts w:ascii="Poppins" w:hAnsi="Poppins" w:cs="Poppins"/>
          <w:noProof/>
        </w:rPr>
        <w:t xml:space="preserve"> às seguintes perguntas usando as funções SUM, AVG e COUNT.</w:t>
      </w:r>
    </w:p>
    <w:p w14:paraId="49A31C4B" w14:textId="77777777" w:rsidR="00F6661B" w:rsidRPr="00F96451" w:rsidRDefault="0015563A" w:rsidP="00F6661B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7FB4E3A3">
          <v:rect id="_x0000_i1025" style="width:0;height:1.5pt" o:hralign="center" o:hrstd="t" o:hr="t" fillcolor="#a0a0a0" stroked="f"/>
        </w:pict>
      </w:r>
    </w:p>
    <w:p w14:paraId="50761B46" w14:textId="77777777" w:rsidR="00170704" w:rsidRDefault="00170704" w:rsidP="00F6661B">
      <w:pPr>
        <w:rPr>
          <w:rFonts w:ascii="Poppins" w:hAnsi="Poppins" w:cs="Poppins"/>
          <w:b/>
          <w:bCs/>
          <w:noProof/>
        </w:rPr>
      </w:pPr>
    </w:p>
    <w:p w14:paraId="6CF7F8CE" w14:textId="77777777" w:rsidR="00170704" w:rsidRDefault="00170704" w:rsidP="00F6661B">
      <w:pPr>
        <w:rPr>
          <w:rFonts w:ascii="Poppins" w:hAnsi="Poppins" w:cs="Poppins"/>
          <w:b/>
          <w:bCs/>
          <w:noProof/>
        </w:rPr>
      </w:pPr>
    </w:p>
    <w:p w14:paraId="11814962" w14:textId="5E012511" w:rsidR="00F6661B" w:rsidRPr="00F96451" w:rsidRDefault="0000413B" w:rsidP="00F6661B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Perguntas</w:t>
      </w:r>
    </w:p>
    <w:p w14:paraId="27E8E9CD" w14:textId="19E9C17D" w:rsidR="00F6661B" w:rsidRPr="00F96451" w:rsidRDefault="00F6661B" w:rsidP="00F6661B">
      <w:pPr>
        <w:rPr>
          <w:rFonts w:ascii="Poppins" w:hAnsi="Poppins" w:cs="Poppins"/>
          <w:b/>
          <w:bCs/>
          <w:noProof/>
        </w:rPr>
      </w:pPr>
    </w:p>
    <w:p w14:paraId="12490C11" w14:textId="5328B7B8" w:rsidR="00F6661B" w:rsidRPr="00F6661B" w:rsidRDefault="00F6661B" w:rsidP="00CF5CC3">
      <w:pPr>
        <w:pStyle w:val="PargrafodaLista"/>
        <w:numPr>
          <w:ilvl w:val="0"/>
          <w:numId w:val="11"/>
        </w:numPr>
        <w:rPr>
          <w:rFonts w:ascii="Poppins" w:hAnsi="Poppins" w:cs="Poppins"/>
          <w:noProof/>
        </w:rPr>
      </w:pPr>
      <w:r w:rsidRPr="00F6661B">
        <w:rPr>
          <w:rFonts w:ascii="Poppins" w:hAnsi="Poppins" w:cs="Poppins"/>
          <w:b/>
          <w:bCs/>
          <w:noProof/>
        </w:rPr>
        <w:t>Calcule</w:t>
      </w:r>
      <w:r w:rsidR="0000413B">
        <w:rPr>
          <w:rFonts w:ascii="Poppins" w:hAnsi="Poppins" w:cs="Poppins"/>
          <w:b/>
          <w:bCs/>
          <w:noProof/>
        </w:rPr>
        <w:t>m</w:t>
      </w:r>
      <w:r w:rsidRPr="00F6661B">
        <w:rPr>
          <w:rFonts w:ascii="Poppins" w:hAnsi="Poppins" w:cs="Poppins"/>
          <w:b/>
          <w:bCs/>
          <w:noProof/>
        </w:rPr>
        <w:t xml:space="preserve"> o valor total das vendas realizadas até hoje.</w:t>
      </w:r>
      <w:r>
        <w:rPr>
          <w:rFonts w:ascii="Poppins" w:hAnsi="Poppins" w:cs="Poppins"/>
          <w:noProof/>
        </w:rPr>
        <w:t xml:space="preserve"> </w:t>
      </w:r>
      <w:r>
        <w:rPr>
          <w:rFonts w:ascii="Poppins" w:hAnsi="Poppins" w:cs="Poppins"/>
          <w:noProof/>
        </w:rPr>
        <w:br/>
      </w:r>
      <w:r w:rsidRPr="00F6661B">
        <w:rPr>
          <w:rFonts w:ascii="Poppins" w:hAnsi="Poppins" w:cs="Poppins"/>
          <w:noProof/>
        </w:rPr>
        <w:t>Utilize</w:t>
      </w:r>
      <w:r w:rsidR="0000413B">
        <w:rPr>
          <w:rFonts w:ascii="Poppins" w:hAnsi="Poppins" w:cs="Poppins"/>
          <w:noProof/>
        </w:rPr>
        <w:t>m</w:t>
      </w:r>
      <w:r w:rsidRPr="00F6661B">
        <w:rPr>
          <w:rFonts w:ascii="Poppins" w:hAnsi="Poppins" w:cs="Poppins"/>
          <w:noProof/>
        </w:rPr>
        <w:t xml:space="preserve"> a função SUM para somar o valor de todas as compras na tabela compras.</w:t>
      </w:r>
      <w:r w:rsidRPr="00F6661B">
        <w:rPr>
          <w:rFonts w:ascii="Poppins" w:hAnsi="Poppins" w:cs="Poppins"/>
          <w:noProof/>
        </w:rPr>
        <w:br/>
      </w:r>
    </w:p>
    <w:p w14:paraId="2D31825F" w14:textId="5C1CE330" w:rsidR="00F6661B" w:rsidRPr="00F6661B" w:rsidRDefault="00F6661B" w:rsidP="00CF5CC3">
      <w:pPr>
        <w:pStyle w:val="PargrafodaLista"/>
        <w:numPr>
          <w:ilvl w:val="0"/>
          <w:numId w:val="11"/>
        </w:numPr>
        <w:rPr>
          <w:rFonts w:ascii="Poppins" w:hAnsi="Poppins" w:cs="Poppins"/>
          <w:noProof/>
        </w:rPr>
      </w:pPr>
      <w:r w:rsidRPr="00F6661B">
        <w:rPr>
          <w:rFonts w:ascii="Poppins" w:hAnsi="Poppins" w:cs="Poppins"/>
          <w:b/>
          <w:bCs/>
          <w:noProof/>
        </w:rPr>
        <w:t xml:space="preserve">Quantos clientes únicos fizeram compras no sistema? </w:t>
      </w:r>
      <w:r w:rsidRPr="00F6661B">
        <w:rPr>
          <w:rFonts w:ascii="Poppins" w:hAnsi="Poppins" w:cs="Poppins"/>
          <w:b/>
          <w:bCs/>
          <w:noProof/>
        </w:rPr>
        <w:br/>
      </w:r>
      <w:r w:rsidRPr="00F6661B">
        <w:rPr>
          <w:rFonts w:ascii="Poppins" w:hAnsi="Poppins" w:cs="Poppins"/>
          <w:noProof/>
        </w:rPr>
        <w:t>Utilize</w:t>
      </w:r>
      <w:r w:rsidR="0000413B">
        <w:rPr>
          <w:rFonts w:ascii="Poppins" w:hAnsi="Poppins" w:cs="Poppins"/>
          <w:noProof/>
        </w:rPr>
        <w:t>m</w:t>
      </w:r>
      <w:r w:rsidRPr="00F6661B">
        <w:rPr>
          <w:rFonts w:ascii="Poppins" w:hAnsi="Poppins" w:cs="Poppins"/>
          <w:noProof/>
        </w:rPr>
        <w:t xml:space="preserve"> a função COUNT para contar a quantidade de clientes distintos que já realizaram compras, considerando a tabela compras.</w:t>
      </w:r>
      <w:r w:rsidR="00324FC5">
        <w:rPr>
          <w:rFonts w:ascii="Poppins" w:hAnsi="Poppins" w:cs="Poppins"/>
          <w:noProof/>
        </w:rPr>
        <w:br/>
      </w:r>
    </w:p>
    <w:p w14:paraId="7C14CC25" w14:textId="3B685EEE" w:rsidR="00F6661B" w:rsidRPr="00F6661B" w:rsidRDefault="00F6661B" w:rsidP="00CF5CC3">
      <w:pPr>
        <w:pStyle w:val="PargrafodaLista"/>
        <w:numPr>
          <w:ilvl w:val="0"/>
          <w:numId w:val="11"/>
        </w:numPr>
        <w:rPr>
          <w:rFonts w:ascii="Poppins" w:hAnsi="Poppins" w:cs="Poppins"/>
          <w:b/>
          <w:bCs/>
          <w:noProof/>
        </w:rPr>
      </w:pPr>
      <w:r w:rsidRPr="00F6661B">
        <w:rPr>
          <w:rFonts w:ascii="Poppins" w:hAnsi="Poppins" w:cs="Poppins"/>
          <w:b/>
          <w:bCs/>
          <w:noProof/>
        </w:rPr>
        <w:t>Qual é o valor médio gasto por compra?</w:t>
      </w:r>
    </w:p>
    <w:p w14:paraId="44E8A83E" w14:textId="5B447E01" w:rsidR="00F6661B" w:rsidRPr="00F96451" w:rsidRDefault="00F6661B" w:rsidP="00F6661B">
      <w:pPr>
        <w:ind w:left="720"/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Utilize</w:t>
      </w:r>
      <w:r w:rsidR="0000413B">
        <w:rPr>
          <w:rFonts w:ascii="Poppins" w:hAnsi="Poppins" w:cs="Poppins"/>
          <w:noProof/>
        </w:rPr>
        <w:t>m</w:t>
      </w:r>
      <w:r w:rsidRPr="00F96451">
        <w:rPr>
          <w:rFonts w:ascii="Poppins" w:hAnsi="Poppins" w:cs="Poppins"/>
          <w:noProof/>
        </w:rPr>
        <w:t xml:space="preserve"> a função AVG para calcular o valor médio gasto por compra em todas as transações da tabela compras.</w:t>
      </w:r>
      <w:r>
        <w:rPr>
          <w:rFonts w:ascii="Poppins" w:hAnsi="Poppins" w:cs="Poppins"/>
          <w:noProof/>
        </w:rPr>
        <w:br/>
      </w:r>
    </w:p>
    <w:p w14:paraId="2432DFC8" w14:textId="77777777" w:rsidR="00170704" w:rsidRPr="00170704" w:rsidRDefault="00F6661B" w:rsidP="00CF5CC3">
      <w:pPr>
        <w:pStyle w:val="PargrafodaLista"/>
        <w:numPr>
          <w:ilvl w:val="0"/>
          <w:numId w:val="11"/>
        </w:numPr>
        <w:rPr>
          <w:rFonts w:ascii="Poppins" w:hAnsi="Poppins" w:cs="Poppins"/>
          <w:noProof/>
        </w:rPr>
      </w:pPr>
      <w:r w:rsidRPr="00F6661B">
        <w:rPr>
          <w:rFonts w:ascii="Poppins" w:hAnsi="Poppins" w:cs="Poppins"/>
          <w:b/>
          <w:bCs/>
          <w:noProof/>
        </w:rPr>
        <w:t xml:space="preserve">Quantas compras foram feitas em um determinado mês? </w:t>
      </w:r>
    </w:p>
    <w:p w14:paraId="73962D6B" w14:textId="0010EBCE" w:rsidR="00F6661B" w:rsidRPr="00F6661B" w:rsidRDefault="00F6661B" w:rsidP="00170704">
      <w:pPr>
        <w:pStyle w:val="PargrafodaLista"/>
        <w:rPr>
          <w:rFonts w:ascii="Poppins" w:hAnsi="Poppins" w:cs="Poppins"/>
          <w:noProof/>
        </w:rPr>
      </w:pPr>
      <w:r w:rsidRPr="00F6661B">
        <w:rPr>
          <w:rFonts w:ascii="Poppins" w:hAnsi="Poppins" w:cs="Poppins"/>
          <w:noProof/>
        </w:rPr>
        <w:t>(Por exemplo, para o mês de setembro de 2024</w:t>
      </w:r>
      <w:r>
        <w:rPr>
          <w:rFonts w:ascii="Poppins" w:hAnsi="Poppins" w:cs="Poppins"/>
          <w:noProof/>
        </w:rPr>
        <w:t>.</w:t>
      </w:r>
      <w:r w:rsidRPr="00F6661B">
        <w:rPr>
          <w:rFonts w:ascii="Poppins" w:hAnsi="Poppins" w:cs="Poppins"/>
          <w:noProof/>
        </w:rPr>
        <w:t>)</w:t>
      </w:r>
    </w:p>
    <w:p w14:paraId="63595555" w14:textId="1B18ADDB" w:rsidR="00F6661B" w:rsidRPr="00F96451" w:rsidRDefault="00F6661B" w:rsidP="00F6661B">
      <w:pPr>
        <w:ind w:left="720"/>
        <w:rPr>
          <w:rFonts w:ascii="Poppins" w:hAnsi="Poppins" w:cs="Poppins"/>
          <w:noProof/>
        </w:rPr>
      </w:pPr>
      <w:r w:rsidRPr="00F96451">
        <w:rPr>
          <w:rFonts w:ascii="Poppins" w:hAnsi="Poppins" w:cs="Poppins"/>
          <w:noProof/>
        </w:rPr>
        <w:t>Utilize</w:t>
      </w:r>
      <w:r w:rsidR="0000413B">
        <w:rPr>
          <w:rFonts w:ascii="Poppins" w:hAnsi="Poppins" w:cs="Poppins"/>
          <w:noProof/>
        </w:rPr>
        <w:t>m</w:t>
      </w:r>
      <w:r w:rsidRPr="00F96451">
        <w:rPr>
          <w:rFonts w:ascii="Poppins" w:hAnsi="Poppins" w:cs="Poppins"/>
          <w:noProof/>
        </w:rPr>
        <w:t xml:space="preserve"> a função COUNT para contar quantas compras foram feitas em um mês específico, usando a tabela compras. Certifique</w:t>
      </w:r>
      <w:r w:rsidR="0000413B">
        <w:rPr>
          <w:rFonts w:ascii="Poppins" w:hAnsi="Poppins" w:cs="Poppins"/>
          <w:noProof/>
        </w:rPr>
        <w:t>m</w:t>
      </w:r>
      <w:r w:rsidRPr="00F96451">
        <w:rPr>
          <w:rFonts w:ascii="Poppins" w:hAnsi="Poppins" w:cs="Poppins"/>
          <w:noProof/>
        </w:rPr>
        <w:t>-se de usar a cláusula WHERE para filtrar pela data de compra.</w:t>
      </w:r>
    </w:p>
    <w:p w14:paraId="55C04BA1" w14:textId="77777777" w:rsidR="007E00CC" w:rsidRPr="00DE328E" w:rsidRDefault="007E00CC" w:rsidP="007E00CC">
      <w:pPr>
        <w:spacing w:line="276" w:lineRule="auto"/>
        <w:rPr>
          <w:rFonts w:ascii="Poppins Light" w:hAnsi="Poppins Light" w:cs="Poppins Light"/>
          <w:noProof/>
          <w:color w:val="000000" w:themeColor="text1"/>
          <w:sz w:val="16"/>
          <w:szCs w:val="16"/>
        </w:rPr>
      </w:pPr>
    </w:p>
    <w:sectPr w:rsidR="007E00CC" w:rsidRPr="00DE328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0CC1B" w14:textId="77777777" w:rsidR="0015563A" w:rsidRDefault="0015563A">
      <w:r>
        <w:separator/>
      </w:r>
    </w:p>
  </w:endnote>
  <w:endnote w:type="continuationSeparator" w:id="0">
    <w:p w14:paraId="5FE32B08" w14:textId="77777777" w:rsidR="0015563A" w:rsidRDefault="0015563A">
      <w:r>
        <w:continuationSeparator/>
      </w:r>
    </w:p>
  </w:endnote>
  <w:endnote w:type="continuationNotice" w:id="1">
    <w:p w14:paraId="1AD85825" w14:textId="77777777" w:rsidR="0015563A" w:rsidRDefault="001556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AE1C8A1" w14:textId="77777777" w:rsidR="00170704" w:rsidRDefault="00170704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EC79D12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="00324FC5">
              <w:rPr>
                <w:rFonts w:ascii="Poppins" w:hAnsi="Poppins" w:cs="Poppins"/>
                <w:sz w:val="20"/>
                <w:szCs w:val="20"/>
              </w:rPr>
              <w:t xml:space="preserve">]                       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324FC5" w:rsidRPr="00324FC5">
              <w:rPr>
                <w:rFonts w:ascii="Poppins" w:hAnsi="Poppins" w:cs="Poppins"/>
                <w:sz w:val="20"/>
                <w:szCs w:val="20"/>
              </w:rPr>
              <w:t>Cláusulas Select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324FC5">
              <w:rPr>
                <w:rFonts w:ascii="Poppins" w:hAnsi="Poppins" w:cs="Poppins"/>
                <w:sz w:val="20"/>
                <w:szCs w:val="20"/>
              </w:rPr>
              <w:t xml:space="preserve">              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324FC5" w:rsidRPr="00324FC5">
              <w:rPr>
                <w:rFonts w:ascii="Poppins" w:hAnsi="Poppins" w:cs="Poppins"/>
                <w:sz w:val="20"/>
                <w:szCs w:val="20"/>
              </w:rPr>
              <w:t>Modelagem e Desenvolvimento de Banco de Dados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50A7" w14:textId="77777777" w:rsidR="00526424" w:rsidRDefault="0052642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17AF9" w14:textId="77777777" w:rsidR="0015563A" w:rsidRDefault="0015563A">
      <w:r>
        <w:separator/>
      </w:r>
    </w:p>
  </w:footnote>
  <w:footnote w:type="continuationSeparator" w:id="0">
    <w:p w14:paraId="507339FB" w14:textId="77777777" w:rsidR="0015563A" w:rsidRDefault="0015563A">
      <w:r>
        <w:continuationSeparator/>
      </w:r>
    </w:p>
  </w:footnote>
  <w:footnote w:type="continuationNotice" w:id="1">
    <w:p w14:paraId="3F82325B" w14:textId="77777777" w:rsidR="0015563A" w:rsidRDefault="001556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B7A08" w14:textId="77777777" w:rsidR="00526424" w:rsidRDefault="0052642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166C8844" w:rsidR="00E227A8" w:rsidRDefault="00526424" w:rsidP="00E227A8">
    <w:pPr>
      <w:pStyle w:val="Cabealho"/>
      <w:jc w:val="right"/>
    </w:pPr>
    <w:r>
      <w:rPr>
        <w:noProof/>
      </w:rPr>
      <w:drawing>
        <wp:inline distT="0" distB="0" distL="0" distR="0" wp14:anchorId="5CB45A7D" wp14:editId="4504A435">
          <wp:extent cx="1440002" cy="651601"/>
          <wp:effectExtent l="0" t="0" r="8255" b="0"/>
          <wp:docPr id="1623991082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99108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E94FD" w14:textId="77777777" w:rsidR="00526424" w:rsidRDefault="0052642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19F0"/>
    <w:multiLevelType w:val="multilevel"/>
    <w:tmpl w:val="7C9A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3592B"/>
    <w:multiLevelType w:val="multilevel"/>
    <w:tmpl w:val="9DFA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33EAF"/>
    <w:multiLevelType w:val="hybridMultilevel"/>
    <w:tmpl w:val="BEC658C0"/>
    <w:lvl w:ilvl="0" w:tplc="4EC657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0F2AF8"/>
    <w:multiLevelType w:val="multilevel"/>
    <w:tmpl w:val="6F1642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1774F"/>
    <w:multiLevelType w:val="hybridMultilevel"/>
    <w:tmpl w:val="27788DF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B9D1B80"/>
    <w:multiLevelType w:val="hybridMultilevel"/>
    <w:tmpl w:val="FE70B7C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9826C4C"/>
    <w:multiLevelType w:val="hybridMultilevel"/>
    <w:tmpl w:val="B8CAACB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1F06C5"/>
    <w:multiLevelType w:val="multilevel"/>
    <w:tmpl w:val="9FDAD7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5595C"/>
    <w:multiLevelType w:val="multilevel"/>
    <w:tmpl w:val="61F46A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71731"/>
    <w:multiLevelType w:val="hybridMultilevel"/>
    <w:tmpl w:val="F4727ED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A0401"/>
    <w:multiLevelType w:val="multilevel"/>
    <w:tmpl w:val="9272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665383">
    <w:abstractNumId w:val="10"/>
  </w:num>
  <w:num w:numId="2" w16cid:durableId="1979725462">
    <w:abstractNumId w:val="0"/>
  </w:num>
  <w:num w:numId="3" w16cid:durableId="476648490">
    <w:abstractNumId w:val="4"/>
  </w:num>
  <w:num w:numId="4" w16cid:durableId="387193500">
    <w:abstractNumId w:val="6"/>
  </w:num>
  <w:num w:numId="5" w16cid:durableId="409809813">
    <w:abstractNumId w:val="5"/>
  </w:num>
  <w:num w:numId="6" w16cid:durableId="894777609">
    <w:abstractNumId w:val="8"/>
  </w:num>
  <w:num w:numId="7" w16cid:durableId="1369571666">
    <w:abstractNumId w:val="7"/>
  </w:num>
  <w:num w:numId="8" w16cid:durableId="2145929231">
    <w:abstractNumId w:val="3"/>
  </w:num>
  <w:num w:numId="9" w16cid:durableId="372000905">
    <w:abstractNumId w:val="1"/>
  </w:num>
  <w:num w:numId="10" w16cid:durableId="1217283424">
    <w:abstractNumId w:val="9"/>
  </w:num>
  <w:num w:numId="11" w16cid:durableId="1836452885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413B"/>
    <w:rsid w:val="00006376"/>
    <w:rsid w:val="00012647"/>
    <w:rsid w:val="00016193"/>
    <w:rsid w:val="000278D8"/>
    <w:rsid w:val="00083730"/>
    <w:rsid w:val="00087E05"/>
    <w:rsid w:val="00093C5A"/>
    <w:rsid w:val="000A4E65"/>
    <w:rsid w:val="000C023F"/>
    <w:rsid w:val="000C6619"/>
    <w:rsid w:val="000D2452"/>
    <w:rsid w:val="000D596E"/>
    <w:rsid w:val="000D61BD"/>
    <w:rsid w:val="000F7DE9"/>
    <w:rsid w:val="0011088E"/>
    <w:rsid w:val="00124756"/>
    <w:rsid w:val="00131E78"/>
    <w:rsid w:val="00155322"/>
    <w:rsid w:val="0015563A"/>
    <w:rsid w:val="00160195"/>
    <w:rsid w:val="00161B7B"/>
    <w:rsid w:val="00170704"/>
    <w:rsid w:val="0018726C"/>
    <w:rsid w:val="001904F2"/>
    <w:rsid w:val="001916A7"/>
    <w:rsid w:val="001A2D86"/>
    <w:rsid w:val="001A32C9"/>
    <w:rsid w:val="001C335A"/>
    <w:rsid w:val="001E5966"/>
    <w:rsid w:val="001E5998"/>
    <w:rsid w:val="001E7BC0"/>
    <w:rsid w:val="001F63E7"/>
    <w:rsid w:val="00206FEB"/>
    <w:rsid w:val="00230E6C"/>
    <w:rsid w:val="002344C7"/>
    <w:rsid w:val="0023450C"/>
    <w:rsid w:val="002372B1"/>
    <w:rsid w:val="00241009"/>
    <w:rsid w:val="00243B70"/>
    <w:rsid w:val="00252F67"/>
    <w:rsid w:val="00256D8D"/>
    <w:rsid w:val="002632D3"/>
    <w:rsid w:val="00264B6B"/>
    <w:rsid w:val="00265DC0"/>
    <w:rsid w:val="0028620F"/>
    <w:rsid w:val="002B218F"/>
    <w:rsid w:val="002B24DB"/>
    <w:rsid w:val="002C6EC9"/>
    <w:rsid w:val="002D1A6D"/>
    <w:rsid w:val="002D51E3"/>
    <w:rsid w:val="002D6138"/>
    <w:rsid w:val="002E18AA"/>
    <w:rsid w:val="002E6314"/>
    <w:rsid w:val="003009B4"/>
    <w:rsid w:val="003031BD"/>
    <w:rsid w:val="00310936"/>
    <w:rsid w:val="00324FC5"/>
    <w:rsid w:val="003365AE"/>
    <w:rsid w:val="00340A52"/>
    <w:rsid w:val="00355DE5"/>
    <w:rsid w:val="00367C72"/>
    <w:rsid w:val="00382FF5"/>
    <w:rsid w:val="00390195"/>
    <w:rsid w:val="003C032E"/>
    <w:rsid w:val="003D71CA"/>
    <w:rsid w:val="00413351"/>
    <w:rsid w:val="00452F49"/>
    <w:rsid w:val="00454835"/>
    <w:rsid w:val="00464B32"/>
    <w:rsid w:val="004852FC"/>
    <w:rsid w:val="00491C71"/>
    <w:rsid w:val="00493B10"/>
    <w:rsid w:val="004A02FC"/>
    <w:rsid w:val="004B66A3"/>
    <w:rsid w:val="004C5357"/>
    <w:rsid w:val="004C789C"/>
    <w:rsid w:val="004E6BC3"/>
    <w:rsid w:val="004E713D"/>
    <w:rsid w:val="004E73B9"/>
    <w:rsid w:val="00511142"/>
    <w:rsid w:val="00526424"/>
    <w:rsid w:val="005433CB"/>
    <w:rsid w:val="0054587F"/>
    <w:rsid w:val="0054619B"/>
    <w:rsid w:val="005517B2"/>
    <w:rsid w:val="00585F34"/>
    <w:rsid w:val="005A5A09"/>
    <w:rsid w:val="005C53D4"/>
    <w:rsid w:val="005E1E05"/>
    <w:rsid w:val="005E4165"/>
    <w:rsid w:val="005F4B6A"/>
    <w:rsid w:val="005F74BB"/>
    <w:rsid w:val="0060776C"/>
    <w:rsid w:val="0061562C"/>
    <w:rsid w:val="006211A5"/>
    <w:rsid w:val="00627CB3"/>
    <w:rsid w:val="0063273B"/>
    <w:rsid w:val="00646214"/>
    <w:rsid w:val="0066251E"/>
    <w:rsid w:val="006703F8"/>
    <w:rsid w:val="006761D5"/>
    <w:rsid w:val="00676B29"/>
    <w:rsid w:val="00684F7E"/>
    <w:rsid w:val="00693D72"/>
    <w:rsid w:val="00696811"/>
    <w:rsid w:val="006A0B21"/>
    <w:rsid w:val="006A6810"/>
    <w:rsid w:val="006B3AE9"/>
    <w:rsid w:val="006D04F2"/>
    <w:rsid w:val="0070021D"/>
    <w:rsid w:val="007139E5"/>
    <w:rsid w:val="00723D5E"/>
    <w:rsid w:val="00727F86"/>
    <w:rsid w:val="00734CE7"/>
    <w:rsid w:val="007401C8"/>
    <w:rsid w:val="007671B4"/>
    <w:rsid w:val="00773A8C"/>
    <w:rsid w:val="0078262D"/>
    <w:rsid w:val="0078628F"/>
    <w:rsid w:val="00792A6D"/>
    <w:rsid w:val="007A7000"/>
    <w:rsid w:val="007B6ABF"/>
    <w:rsid w:val="007C2269"/>
    <w:rsid w:val="007D6D3F"/>
    <w:rsid w:val="007E00CC"/>
    <w:rsid w:val="007E6540"/>
    <w:rsid w:val="007F5BF9"/>
    <w:rsid w:val="0080179B"/>
    <w:rsid w:val="00814E58"/>
    <w:rsid w:val="008343FE"/>
    <w:rsid w:val="0083474B"/>
    <w:rsid w:val="00841D59"/>
    <w:rsid w:val="00851368"/>
    <w:rsid w:val="0085229C"/>
    <w:rsid w:val="008708BF"/>
    <w:rsid w:val="00875DD6"/>
    <w:rsid w:val="00880CA0"/>
    <w:rsid w:val="0088377B"/>
    <w:rsid w:val="008925A9"/>
    <w:rsid w:val="00896814"/>
    <w:rsid w:val="00897335"/>
    <w:rsid w:val="008A031A"/>
    <w:rsid w:val="008B1035"/>
    <w:rsid w:val="008B1B5D"/>
    <w:rsid w:val="008B4C24"/>
    <w:rsid w:val="008C3196"/>
    <w:rsid w:val="008F5546"/>
    <w:rsid w:val="008F775A"/>
    <w:rsid w:val="00915957"/>
    <w:rsid w:val="00921242"/>
    <w:rsid w:val="009212FB"/>
    <w:rsid w:val="009251FE"/>
    <w:rsid w:val="0092769D"/>
    <w:rsid w:val="00934F66"/>
    <w:rsid w:val="00944632"/>
    <w:rsid w:val="00966015"/>
    <w:rsid w:val="00977E00"/>
    <w:rsid w:val="009B33B6"/>
    <w:rsid w:val="009C190E"/>
    <w:rsid w:val="009D50D9"/>
    <w:rsid w:val="009E4419"/>
    <w:rsid w:val="00A116AB"/>
    <w:rsid w:val="00A15FA7"/>
    <w:rsid w:val="00A30744"/>
    <w:rsid w:val="00A53F77"/>
    <w:rsid w:val="00A55D43"/>
    <w:rsid w:val="00A713A3"/>
    <w:rsid w:val="00A85F55"/>
    <w:rsid w:val="00AA60A0"/>
    <w:rsid w:val="00AD78A6"/>
    <w:rsid w:val="00AE2AD1"/>
    <w:rsid w:val="00AF0C84"/>
    <w:rsid w:val="00B0799B"/>
    <w:rsid w:val="00B17B6F"/>
    <w:rsid w:val="00B21362"/>
    <w:rsid w:val="00B309B5"/>
    <w:rsid w:val="00B45591"/>
    <w:rsid w:val="00B46382"/>
    <w:rsid w:val="00B742A7"/>
    <w:rsid w:val="00B800E8"/>
    <w:rsid w:val="00B937A3"/>
    <w:rsid w:val="00BA591F"/>
    <w:rsid w:val="00BA6A76"/>
    <w:rsid w:val="00BB6AA4"/>
    <w:rsid w:val="00BD14A2"/>
    <w:rsid w:val="00BD69A9"/>
    <w:rsid w:val="00BE565B"/>
    <w:rsid w:val="00C0507D"/>
    <w:rsid w:val="00C11B3D"/>
    <w:rsid w:val="00C12E4A"/>
    <w:rsid w:val="00C42339"/>
    <w:rsid w:val="00C4723D"/>
    <w:rsid w:val="00C6070E"/>
    <w:rsid w:val="00C62CE1"/>
    <w:rsid w:val="00C8543F"/>
    <w:rsid w:val="00C857F9"/>
    <w:rsid w:val="00C923DC"/>
    <w:rsid w:val="00C96A8D"/>
    <w:rsid w:val="00CA0628"/>
    <w:rsid w:val="00CA4523"/>
    <w:rsid w:val="00CB2DE3"/>
    <w:rsid w:val="00CC29DE"/>
    <w:rsid w:val="00CC2A45"/>
    <w:rsid w:val="00CE0746"/>
    <w:rsid w:val="00CE5282"/>
    <w:rsid w:val="00CF4A79"/>
    <w:rsid w:val="00CF5CC3"/>
    <w:rsid w:val="00CF76E4"/>
    <w:rsid w:val="00D03B93"/>
    <w:rsid w:val="00D04488"/>
    <w:rsid w:val="00D05B9C"/>
    <w:rsid w:val="00D20676"/>
    <w:rsid w:val="00D20A28"/>
    <w:rsid w:val="00D27938"/>
    <w:rsid w:val="00D32DD1"/>
    <w:rsid w:val="00D430DF"/>
    <w:rsid w:val="00D44249"/>
    <w:rsid w:val="00D465DE"/>
    <w:rsid w:val="00D51D5F"/>
    <w:rsid w:val="00D55075"/>
    <w:rsid w:val="00D553AB"/>
    <w:rsid w:val="00D56E09"/>
    <w:rsid w:val="00D61A8F"/>
    <w:rsid w:val="00D77BD8"/>
    <w:rsid w:val="00D86FCC"/>
    <w:rsid w:val="00D948D8"/>
    <w:rsid w:val="00DB514F"/>
    <w:rsid w:val="00DD5204"/>
    <w:rsid w:val="00DD54EC"/>
    <w:rsid w:val="00DE0423"/>
    <w:rsid w:val="00DE0C0D"/>
    <w:rsid w:val="00DE328E"/>
    <w:rsid w:val="00DF541C"/>
    <w:rsid w:val="00E01238"/>
    <w:rsid w:val="00E10D86"/>
    <w:rsid w:val="00E16974"/>
    <w:rsid w:val="00E227A8"/>
    <w:rsid w:val="00E255E5"/>
    <w:rsid w:val="00E36169"/>
    <w:rsid w:val="00E400A6"/>
    <w:rsid w:val="00E6016A"/>
    <w:rsid w:val="00E7168F"/>
    <w:rsid w:val="00E71901"/>
    <w:rsid w:val="00E73E76"/>
    <w:rsid w:val="00E77AF3"/>
    <w:rsid w:val="00EA1F42"/>
    <w:rsid w:val="00EA3B37"/>
    <w:rsid w:val="00ED62C5"/>
    <w:rsid w:val="00EF47B1"/>
    <w:rsid w:val="00EF4AFE"/>
    <w:rsid w:val="00F044D7"/>
    <w:rsid w:val="00F26F13"/>
    <w:rsid w:val="00F361D3"/>
    <w:rsid w:val="00F472E5"/>
    <w:rsid w:val="00F509B2"/>
    <w:rsid w:val="00F51FEF"/>
    <w:rsid w:val="00F52AA0"/>
    <w:rsid w:val="00F57059"/>
    <w:rsid w:val="00F6661B"/>
    <w:rsid w:val="00F72B4F"/>
    <w:rsid w:val="00F96123"/>
    <w:rsid w:val="00F96451"/>
    <w:rsid w:val="00FA6CC0"/>
    <w:rsid w:val="00FB1878"/>
    <w:rsid w:val="00FB62CF"/>
    <w:rsid w:val="00FB68C7"/>
    <w:rsid w:val="00FC0FBC"/>
    <w:rsid w:val="00FD7F1E"/>
    <w:rsid w:val="00FE3EFA"/>
    <w:rsid w:val="00FE79CC"/>
    <w:rsid w:val="00FF3340"/>
    <w:rsid w:val="00FF3ECB"/>
    <w:rsid w:val="6BEFD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odeletrapredefinidodopargrafo"/>
    <w:rsid w:val="00131E78"/>
  </w:style>
  <w:style w:type="character" w:customStyle="1" w:styleId="hljs-keyword">
    <w:name w:val="hljs-keyword"/>
    <w:basedOn w:val="Tipodeletrapredefinidodopargrafo"/>
    <w:rsid w:val="00131E78"/>
  </w:style>
  <w:style w:type="character" w:customStyle="1" w:styleId="hljs-title">
    <w:name w:val="hljs-title"/>
    <w:basedOn w:val="Tipodeletrapredefinidodopargrafo"/>
    <w:rsid w:val="00131E78"/>
  </w:style>
  <w:style w:type="character" w:customStyle="1" w:styleId="hljs-string">
    <w:name w:val="hljs-string"/>
    <w:basedOn w:val="Tipodeletrapredefinidodopargrafo"/>
    <w:rsid w:val="00131E78"/>
  </w:style>
  <w:style w:type="character" w:customStyle="1" w:styleId="hljs-params">
    <w:name w:val="hljs-params"/>
    <w:basedOn w:val="Tipodeletrapredefinidodopargrafo"/>
    <w:rsid w:val="00131E78"/>
  </w:style>
  <w:style w:type="character" w:customStyle="1" w:styleId="hljs-number">
    <w:name w:val="hljs-number"/>
    <w:basedOn w:val="Tipodeletrapredefinidodopargrafo"/>
    <w:rsid w:val="00131E78"/>
  </w:style>
  <w:style w:type="character" w:customStyle="1" w:styleId="hljs-builtin">
    <w:name w:val="hljs-built_in"/>
    <w:basedOn w:val="Tipodeletrapredefinidodopargrafo"/>
    <w:rsid w:val="00131E78"/>
  </w:style>
  <w:style w:type="character" w:customStyle="1" w:styleId="hljs-meta">
    <w:name w:val="hljs-meta"/>
    <w:basedOn w:val="Tipodeletrapredefinidodopargrafo"/>
    <w:rsid w:val="00131E78"/>
  </w:style>
  <w:style w:type="character" w:customStyle="1" w:styleId="language-python">
    <w:name w:val="language-python"/>
    <w:basedOn w:val="Tipodeletrapredefinidodopargrafo"/>
    <w:rsid w:val="00131E78"/>
  </w:style>
  <w:style w:type="character" w:customStyle="1" w:styleId="hljs-variable">
    <w:name w:val="hljs-variable"/>
    <w:basedOn w:val="Tipodeletrapredefinidodopargraf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sid w:val="005C53D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B68C7"/>
    <w:rPr>
      <w:color w:val="954F72" w:themeColor="followed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964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8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0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5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8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2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4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5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9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9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9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5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4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1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9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3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5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5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4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4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3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87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2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2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4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4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0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1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3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8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5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15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4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4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4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0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5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8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7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4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5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8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9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5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1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0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2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9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2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5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8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9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49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8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1</TotalTime>
  <Pages>1</Pages>
  <Words>611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2026-06-26T18:33:00Z</dcterms:created>
  <dcterms:modified xsi:type="dcterms:W3CDTF">2026-06-26T18:33:00Z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  <property fmtid="{D5CDD505-2E9C-101B-9397-08002B2CF9AE}" pid="16" name="GrammarlyDocumentId">
    <vt:lpwstr>6fee78d27629ed75e354f5f9edd883a63ab96c6591c3411e1e4fc020de90357a</vt:lpwstr>
  </property>
</Properties>
</file>