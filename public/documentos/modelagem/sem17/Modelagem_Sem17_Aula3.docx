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4DB492CF" w14:textId="77777777" w:rsidR="00D22FFA" w:rsidRDefault="00D22FFA" w:rsidP="00D22FFA"/>
    <w:p w14:paraId="602009E7" w14:textId="22097DA3" w:rsidR="00613015" w:rsidRPr="00613015" w:rsidRDefault="00613015" w:rsidP="00613015">
      <w:pPr>
        <w:rPr>
          <w:rFonts w:ascii="Poppins" w:hAnsi="Poppins" w:cs="Poppins"/>
          <w:b/>
          <w:bCs/>
          <w:sz w:val="32"/>
          <w:szCs w:val="32"/>
        </w:rPr>
      </w:pPr>
      <w:r w:rsidRPr="00613015">
        <w:rPr>
          <w:rFonts w:ascii="Poppins" w:hAnsi="Poppins" w:cs="Poppins"/>
          <w:b/>
          <w:bCs/>
          <w:sz w:val="32"/>
          <w:szCs w:val="32"/>
        </w:rPr>
        <w:t xml:space="preserve">ATIVIDADE: Relacionamento entre </w:t>
      </w:r>
      <w:r w:rsidR="0097630F">
        <w:rPr>
          <w:rFonts w:ascii="Poppins" w:hAnsi="Poppins" w:cs="Poppins"/>
          <w:b/>
          <w:bCs/>
          <w:sz w:val="32"/>
          <w:szCs w:val="32"/>
        </w:rPr>
        <w:t>t</w:t>
      </w:r>
      <w:r w:rsidRPr="00613015">
        <w:rPr>
          <w:rFonts w:ascii="Poppins" w:hAnsi="Poppins" w:cs="Poppins"/>
          <w:b/>
          <w:bCs/>
          <w:sz w:val="32"/>
          <w:szCs w:val="32"/>
        </w:rPr>
        <w:t xml:space="preserve">abelas no </w:t>
      </w:r>
      <w:r w:rsidR="0097630F">
        <w:rPr>
          <w:rFonts w:ascii="Poppins" w:hAnsi="Poppins" w:cs="Poppins"/>
          <w:b/>
          <w:bCs/>
          <w:sz w:val="32"/>
          <w:szCs w:val="32"/>
        </w:rPr>
        <w:t>s</w:t>
      </w:r>
      <w:r w:rsidRPr="00613015">
        <w:rPr>
          <w:rFonts w:ascii="Poppins" w:hAnsi="Poppins" w:cs="Poppins"/>
          <w:b/>
          <w:bCs/>
          <w:sz w:val="32"/>
          <w:szCs w:val="32"/>
        </w:rPr>
        <w:t xml:space="preserve">istema de </w:t>
      </w:r>
      <w:r w:rsidR="0097630F" w:rsidRPr="004A3C1E">
        <w:rPr>
          <w:rFonts w:ascii="Poppins" w:hAnsi="Poppins" w:cs="Poppins"/>
          <w:b/>
          <w:bCs/>
          <w:i/>
          <w:iCs/>
          <w:sz w:val="32"/>
          <w:szCs w:val="32"/>
        </w:rPr>
        <w:t>e</w:t>
      </w:r>
      <w:r w:rsidRPr="004A3C1E">
        <w:rPr>
          <w:rFonts w:ascii="Poppins" w:hAnsi="Poppins" w:cs="Poppins"/>
          <w:b/>
          <w:bCs/>
          <w:i/>
          <w:iCs/>
          <w:sz w:val="32"/>
          <w:szCs w:val="32"/>
        </w:rPr>
        <w:t>-commerce</w:t>
      </w:r>
      <w:r w:rsidRPr="00613015">
        <w:rPr>
          <w:rFonts w:ascii="Poppins" w:hAnsi="Poppins" w:cs="Poppins"/>
          <w:b/>
          <w:bCs/>
          <w:sz w:val="32"/>
          <w:szCs w:val="32"/>
        </w:rPr>
        <w:t xml:space="preserve"> usando JOINs</w:t>
      </w:r>
    </w:p>
    <w:p w14:paraId="624C44F5" w14:textId="77777777" w:rsidR="00613015" w:rsidRDefault="00613015" w:rsidP="00D22FFA"/>
    <w:p w14:paraId="3D6C9905" w14:textId="77777777" w:rsidR="00D22FFA" w:rsidRDefault="00D22FFA" w:rsidP="00D22FFA"/>
    <w:p w14:paraId="1FE7A498" w14:textId="3C8D2BB6" w:rsidR="00D22FFA" w:rsidRDefault="71AC3348" w:rsidP="00D22FFA">
      <w:pPr>
        <w:rPr>
          <w:rFonts w:ascii="Poppins" w:hAnsi="Poppins" w:cs="Poppins"/>
        </w:rPr>
      </w:pPr>
      <w:r w:rsidRPr="71AC3348">
        <w:rPr>
          <w:rFonts w:ascii="Poppins" w:hAnsi="Poppins" w:cs="Poppins"/>
        </w:rPr>
        <w:t xml:space="preserve">Vocês foram </w:t>
      </w:r>
      <w:r w:rsidR="0059393B" w:rsidRPr="71AC3348">
        <w:rPr>
          <w:rFonts w:ascii="Poppins" w:hAnsi="Poppins" w:cs="Poppins"/>
        </w:rPr>
        <w:t>convocados</w:t>
      </w:r>
      <w:r w:rsidRPr="71AC3348">
        <w:rPr>
          <w:rFonts w:ascii="Poppins" w:hAnsi="Poppins" w:cs="Poppins"/>
        </w:rPr>
        <w:t xml:space="preserve"> para auxiliar a equipe de TI da empresa de </w:t>
      </w:r>
      <w:r w:rsidRPr="004A3C1E">
        <w:rPr>
          <w:rFonts w:ascii="Poppins" w:hAnsi="Poppins" w:cs="Poppins"/>
          <w:i/>
          <w:iCs/>
        </w:rPr>
        <w:t>e-commerce</w:t>
      </w:r>
      <w:r w:rsidRPr="71AC3348">
        <w:rPr>
          <w:rFonts w:ascii="Poppins" w:hAnsi="Poppins" w:cs="Poppins"/>
        </w:rPr>
        <w:t xml:space="preserve"> a otimizar o banco de dados e gerar relatórios mais detalhados. A equipe precisa entender as relações entre clientes e suas compras, mesmo que alguns clientes ainda não tenham realizado compras. </w:t>
      </w:r>
      <w:r w:rsidR="0059393B">
        <w:rPr>
          <w:rFonts w:ascii="Poppins" w:hAnsi="Poppins" w:cs="Poppins"/>
        </w:rPr>
        <w:t>O</w:t>
      </w:r>
      <w:r w:rsidRPr="71AC3348">
        <w:rPr>
          <w:rFonts w:ascii="Poppins" w:hAnsi="Poppins" w:cs="Poppins"/>
        </w:rPr>
        <w:t xml:space="preserve"> desafio é construir consultas SQL que usem diferentes tipos de </w:t>
      </w:r>
      <w:r w:rsidRPr="71AC3348">
        <w:rPr>
          <w:rFonts w:ascii="Poppins" w:hAnsi="Poppins" w:cs="Poppins"/>
          <w:b/>
          <w:bCs/>
        </w:rPr>
        <w:t>JOINs</w:t>
      </w:r>
      <w:r w:rsidRPr="71AC3348">
        <w:rPr>
          <w:rFonts w:ascii="Poppins" w:hAnsi="Poppins" w:cs="Poppins"/>
        </w:rPr>
        <w:t xml:space="preserve"> para conectar as tabelas e gerar relatórios completos.</w:t>
      </w:r>
    </w:p>
    <w:p w14:paraId="364236A7" w14:textId="22D41868" w:rsidR="71AC3348" w:rsidRDefault="71AC3348" w:rsidP="71AC3348">
      <w:pPr>
        <w:rPr>
          <w:rFonts w:ascii="Poppins" w:hAnsi="Poppins" w:cs="Poppins"/>
        </w:rPr>
      </w:pPr>
    </w:p>
    <w:p w14:paraId="7ABDDED6" w14:textId="10378AA7" w:rsidR="0097630F" w:rsidRPr="00D22FFA" w:rsidRDefault="00054848" w:rsidP="00D22FFA">
      <w:pPr>
        <w:rPr>
          <w:rFonts w:ascii="Poppins" w:hAnsi="Poppins" w:cs="Poppins"/>
          <w:noProof/>
        </w:rPr>
      </w:pPr>
      <w:r w:rsidRPr="004B4ABE">
        <w:rPr>
          <w:rFonts w:ascii="Poppins Light" w:hAnsi="Poppins Light" w:cs="Poppins Light"/>
          <w:noProof/>
          <w:sz w:val="20"/>
          <w:szCs w:val="20"/>
        </w:rPr>
        <w:t>Situação fictícia produzida pela SEDUC-SP.</w:t>
      </w:r>
      <w:r w:rsidRPr="004B4ABE">
        <w:rPr>
          <w:rFonts w:ascii="Poppins Light" w:hAnsi="Poppins Light" w:cs="Poppins Light"/>
          <w:noProof/>
        </w:rPr>
        <w:br/>
      </w:r>
    </w:p>
    <w:p w14:paraId="14A2221B" w14:textId="77777777" w:rsidR="00D22FFA" w:rsidRDefault="00D22FFA" w:rsidP="00D22FFA">
      <w:pPr>
        <w:rPr>
          <w:rFonts w:ascii="Poppins" w:hAnsi="Poppins" w:cs="Poppins"/>
        </w:rPr>
      </w:pPr>
      <w:r w:rsidRPr="00D22FFA">
        <w:rPr>
          <w:rFonts w:ascii="Poppins" w:hAnsi="Poppins" w:cs="Poppins"/>
        </w:rPr>
        <w:t>A base de dados contém as seguintes tabelas:</w:t>
      </w:r>
    </w:p>
    <w:p w14:paraId="58D33373" w14:textId="77777777" w:rsidR="0097630F" w:rsidRPr="00D22FFA" w:rsidRDefault="0097630F" w:rsidP="00D22FFA">
      <w:pPr>
        <w:rPr>
          <w:rFonts w:ascii="Poppins" w:hAnsi="Poppins" w:cs="Poppins"/>
        </w:rPr>
      </w:pPr>
    </w:p>
    <w:p w14:paraId="2B0312D8" w14:textId="77777777" w:rsidR="00D22FFA" w:rsidRPr="00D22FFA" w:rsidRDefault="00D22FFA" w:rsidP="00E8382C">
      <w:pPr>
        <w:numPr>
          <w:ilvl w:val="0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  <w:b/>
          <w:bCs/>
        </w:rPr>
        <w:t>clientes</w:t>
      </w:r>
      <w:r w:rsidRPr="00D22FFA">
        <w:rPr>
          <w:rFonts w:ascii="Poppins" w:hAnsi="Poppins" w:cs="Poppins"/>
        </w:rPr>
        <w:t>:</w:t>
      </w:r>
    </w:p>
    <w:p w14:paraId="2FF6A251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cliente_id (INT) – Identificador único do cliente.</w:t>
      </w:r>
    </w:p>
    <w:p w14:paraId="23BDB998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nome (VARCHAR) – Nome do cliente.</w:t>
      </w:r>
    </w:p>
    <w:p w14:paraId="4085D097" w14:textId="3969B3EB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email (VARCHAR) – E-mail do cliente.</w:t>
      </w:r>
      <w:r w:rsidR="0097630F">
        <w:rPr>
          <w:rFonts w:ascii="Poppins" w:hAnsi="Poppins" w:cs="Poppins"/>
        </w:rPr>
        <w:br/>
      </w:r>
    </w:p>
    <w:p w14:paraId="689FF88F" w14:textId="77777777" w:rsidR="00D22FFA" w:rsidRPr="00D22FFA" w:rsidRDefault="00D22FFA" w:rsidP="00E8382C">
      <w:pPr>
        <w:numPr>
          <w:ilvl w:val="0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  <w:b/>
          <w:bCs/>
        </w:rPr>
        <w:t>compras</w:t>
      </w:r>
      <w:r w:rsidRPr="00D22FFA">
        <w:rPr>
          <w:rFonts w:ascii="Poppins" w:hAnsi="Poppins" w:cs="Poppins"/>
        </w:rPr>
        <w:t>:</w:t>
      </w:r>
    </w:p>
    <w:p w14:paraId="5C0F7FA2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compra_id (INT) – Identificador único da compra.</w:t>
      </w:r>
    </w:p>
    <w:p w14:paraId="59A04317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cliente_id (INT) – Relaciona o cliente à compra.</w:t>
      </w:r>
    </w:p>
    <w:p w14:paraId="743AB001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valor_total (DECIMAL) – Valor total da compra realizada.</w:t>
      </w:r>
    </w:p>
    <w:p w14:paraId="0A7F10BA" w14:textId="77777777" w:rsidR="00D22FFA" w:rsidRPr="00D22FFA" w:rsidRDefault="00D22FFA" w:rsidP="00E8382C">
      <w:pPr>
        <w:numPr>
          <w:ilvl w:val="1"/>
          <w:numId w:val="1"/>
        </w:numPr>
        <w:rPr>
          <w:rFonts w:ascii="Poppins" w:hAnsi="Poppins" w:cs="Poppins"/>
        </w:rPr>
      </w:pPr>
      <w:r w:rsidRPr="00D22FFA">
        <w:rPr>
          <w:rFonts w:ascii="Poppins" w:hAnsi="Poppins" w:cs="Poppins"/>
        </w:rPr>
        <w:t>data_compra (DATE) – Data em que a compra foi realizada.</w:t>
      </w:r>
    </w:p>
    <w:p w14:paraId="47B15483" w14:textId="078F2E77" w:rsidR="00D22FFA" w:rsidRPr="00D22FFA" w:rsidRDefault="00D22FFA" w:rsidP="00D22FFA">
      <w:pPr>
        <w:rPr>
          <w:rFonts w:ascii="Poppins" w:hAnsi="Poppins" w:cs="Poppins"/>
        </w:rPr>
      </w:pPr>
    </w:p>
    <w:p w14:paraId="7903EE1E" w14:textId="77777777" w:rsidR="00D22FFA" w:rsidRPr="00D22FFA" w:rsidRDefault="00DA49CB" w:rsidP="00D22FFA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8E916FE">
          <v:rect id="_x0000_i1025" style="width:0;height:1.5pt" o:hralign="center" o:hrstd="t" o:hr="t" fillcolor="#a0a0a0" stroked="f"/>
        </w:pict>
      </w:r>
    </w:p>
    <w:p w14:paraId="26D2EE82" w14:textId="5E2C8C03" w:rsidR="00D22FFA" w:rsidRDefault="00D22FFA" w:rsidP="00D22FFA">
      <w:pPr>
        <w:rPr>
          <w:rFonts w:ascii="Poppins" w:hAnsi="Poppins" w:cs="Poppins"/>
          <w:b/>
          <w:bCs/>
        </w:rPr>
      </w:pPr>
      <w:r w:rsidRPr="00D22FFA">
        <w:rPr>
          <w:rFonts w:ascii="Poppins" w:hAnsi="Poppins" w:cs="Poppins"/>
          <w:b/>
          <w:bCs/>
        </w:rPr>
        <w:t>Desafios</w:t>
      </w:r>
    </w:p>
    <w:p w14:paraId="3474582A" w14:textId="77777777" w:rsidR="004342D0" w:rsidRPr="00D22FFA" w:rsidRDefault="004342D0" w:rsidP="00D22FFA">
      <w:pPr>
        <w:rPr>
          <w:rFonts w:ascii="Poppins" w:hAnsi="Poppins" w:cs="Poppins"/>
          <w:b/>
          <w:bCs/>
        </w:rPr>
      </w:pPr>
    </w:p>
    <w:p w14:paraId="0514C394" w14:textId="0992434E" w:rsidR="00D22FFA" w:rsidRPr="004342D0" w:rsidRDefault="00D22FFA" w:rsidP="00E8382C">
      <w:pPr>
        <w:pStyle w:val="PargrafodaLista"/>
        <w:numPr>
          <w:ilvl w:val="0"/>
          <w:numId w:val="5"/>
        </w:numPr>
        <w:rPr>
          <w:rFonts w:ascii="Poppins" w:hAnsi="Poppins" w:cs="Poppins"/>
          <w:b/>
          <w:bCs/>
        </w:rPr>
      </w:pPr>
      <w:r w:rsidRPr="004342D0">
        <w:rPr>
          <w:rFonts w:ascii="Poppins" w:hAnsi="Poppins" w:cs="Poppins"/>
          <w:b/>
          <w:bCs/>
        </w:rPr>
        <w:t>Relacionamento completo entre clientes e compras (INNER JOIN)</w:t>
      </w:r>
    </w:p>
    <w:p w14:paraId="58D5B99A" w14:textId="77777777" w:rsidR="004342D0" w:rsidRDefault="004342D0" w:rsidP="004342D0">
      <w:pPr>
        <w:ind w:left="360"/>
        <w:rPr>
          <w:rFonts w:ascii="Poppins" w:hAnsi="Poppins" w:cs="Poppins"/>
        </w:rPr>
      </w:pPr>
    </w:p>
    <w:p w14:paraId="089FA9C9" w14:textId="1DDAB99D" w:rsidR="00D22FFA" w:rsidRPr="00D22FFA" w:rsidRDefault="00D22FFA" w:rsidP="004342D0">
      <w:pPr>
        <w:ind w:left="360"/>
        <w:rPr>
          <w:rFonts w:ascii="Poppins" w:hAnsi="Poppins" w:cs="Poppins"/>
        </w:rPr>
      </w:pPr>
      <w:r w:rsidRPr="00D22FFA">
        <w:rPr>
          <w:rFonts w:ascii="Poppins" w:hAnsi="Poppins" w:cs="Poppins"/>
        </w:rPr>
        <w:t>Utilize</w:t>
      </w:r>
      <w:r w:rsidR="009D1916">
        <w:rPr>
          <w:rFonts w:ascii="Poppins" w:hAnsi="Poppins" w:cs="Poppins"/>
        </w:rPr>
        <w:t>m</w:t>
      </w:r>
      <w:r w:rsidRPr="00D22FFA">
        <w:rPr>
          <w:rFonts w:ascii="Poppins" w:hAnsi="Poppins" w:cs="Poppins"/>
        </w:rPr>
        <w:t xml:space="preserve"> o </w:t>
      </w:r>
      <w:r w:rsidRPr="00D22FFA">
        <w:rPr>
          <w:rFonts w:ascii="Poppins" w:hAnsi="Poppins" w:cs="Poppins"/>
          <w:b/>
          <w:bCs/>
        </w:rPr>
        <w:t>INNER JOIN</w:t>
      </w:r>
      <w:r w:rsidRPr="00D22FFA">
        <w:rPr>
          <w:rFonts w:ascii="Poppins" w:hAnsi="Poppins" w:cs="Poppins"/>
        </w:rPr>
        <w:t xml:space="preserve"> para exibir uma lista com o nome do cliente, o e-mail, e o valor total de cada compra realizada. Nes</w:t>
      </w:r>
      <w:r w:rsidR="00382B9C">
        <w:rPr>
          <w:rFonts w:ascii="Poppins" w:hAnsi="Poppins" w:cs="Poppins"/>
        </w:rPr>
        <w:t>s</w:t>
      </w:r>
      <w:r w:rsidRPr="00D22FFA">
        <w:rPr>
          <w:rFonts w:ascii="Poppins" w:hAnsi="Poppins" w:cs="Poppins"/>
        </w:rPr>
        <w:t>a consulta, apenas os clientes que têm compras registradas devem ser exibidos.</w:t>
      </w:r>
      <w:r w:rsidR="004342D0">
        <w:rPr>
          <w:rFonts w:ascii="Poppins" w:hAnsi="Poppins" w:cs="Poppins"/>
        </w:rPr>
        <w:br/>
      </w:r>
    </w:p>
    <w:p w14:paraId="70412D27" w14:textId="6B0F6FE2" w:rsidR="00D22FFA" w:rsidRPr="00D22FFA" w:rsidRDefault="00D22FFA" w:rsidP="00E8382C">
      <w:pPr>
        <w:numPr>
          <w:ilvl w:val="0"/>
          <w:numId w:val="2"/>
        </w:numPr>
        <w:rPr>
          <w:rFonts w:ascii="Poppins" w:hAnsi="Poppins" w:cs="Poppins"/>
        </w:rPr>
      </w:pPr>
      <w:r w:rsidRPr="00D22FFA">
        <w:rPr>
          <w:rFonts w:ascii="Poppins" w:hAnsi="Poppins" w:cs="Poppins"/>
          <w:b/>
          <w:bCs/>
        </w:rPr>
        <w:t>Pergunta</w:t>
      </w:r>
      <w:r w:rsidR="00382B9C">
        <w:rPr>
          <w:rFonts w:ascii="Poppins" w:hAnsi="Poppins" w:cs="Poppins"/>
          <w:b/>
          <w:bCs/>
        </w:rPr>
        <w:t>-</w:t>
      </w:r>
      <w:r w:rsidRPr="00D22FFA">
        <w:rPr>
          <w:rFonts w:ascii="Poppins" w:hAnsi="Poppins" w:cs="Poppins"/>
          <w:b/>
          <w:bCs/>
        </w:rPr>
        <w:t>chave</w:t>
      </w:r>
      <w:r w:rsidRPr="00D22FFA">
        <w:rPr>
          <w:rFonts w:ascii="Poppins" w:hAnsi="Poppins" w:cs="Poppins"/>
        </w:rPr>
        <w:t xml:space="preserve">: </w:t>
      </w:r>
      <w:r w:rsidR="004342D0">
        <w:rPr>
          <w:rFonts w:ascii="Poppins" w:hAnsi="Poppins" w:cs="Poppins"/>
        </w:rPr>
        <w:t>c</w:t>
      </w:r>
      <w:r w:rsidRPr="00D22FFA">
        <w:rPr>
          <w:rFonts w:ascii="Poppins" w:hAnsi="Poppins" w:cs="Poppins"/>
        </w:rPr>
        <w:t>omo garantir que somente os clientes que realizaram compras apareçam no resultado?</w:t>
      </w:r>
      <w:r w:rsidR="004342D0">
        <w:rPr>
          <w:rFonts w:ascii="Poppins" w:hAnsi="Poppins" w:cs="Poppins"/>
        </w:rPr>
        <w:br/>
      </w:r>
      <w:r w:rsidR="004342D0">
        <w:rPr>
          <w:rFonts w:ascii="Poppins" w:hAnsi="Poppins" w:cs="Poppins"/>
        </w:rPr>
        <w:br/>
      </w:r>
    </w:p>
    <w:p w14:paraId="17F4F333" w14:textId="07975228" w:rsidR="00D22FFA" w:rsidRPr="004342D0" w:rsidRDefault="00D22FFA" w:rsidP="00E8382C">
      <w:pPr>
        <w:pStyle w:val="PargrafodaLista"/>
        <w:numPr>
          <w:ilvl w:val="0"/>
          <w:numId w:val="5"/>
        </w:numPr>
        <w:rPr>
          <w:rFonts w:ascii="Poppins" w:hAnsi="Poppins" w:cs="Poppins"/>
          <w:b/>
          <w:bCs/>
        </w:rPr>
      </w:pPr>
      <w:r w:rsidRPr="004342D0">
        <w:rPr>
          <w:rFonts w:ascii="Poppins" w:hAnsi="Poppins" w:cs="Poppins"/>
          <w:b/>
          <w:bCs/>
        </w:rPr>
        <w:t>Exibindo todos os clientes, mesmo os que não compraram (LEFT JOIN)</w:t>
      </w:r>
    </w:p>
    <w:p w14:paraId="2EE6A6B1" w14:textId="77777777" w:rsidR="004342D0" w:rsidRDefault="004342D0" w:rsidP="004342D0">
      <w:pPr>
        <w:ind w:left="360"/>
        <w:rPr>
          <w:rFonts w:ascii="Poppins" w:hAnsi="Poppins" w:cs="Poppins"/>
        </w:rPr>
      </w:pPr>
    </w:p>
    <w:p w14:paraId="2B229C15" w14:textId="09654E84" w:rsidR="00D22FFA" w:rsidRPr="00D22FFA" w:rsidRDefault="00D22FFA" w:rsidP="004342D0">
      <w:pPr>
        <w:ind w:left="360"/>
        <w:rPr>
          <w:rFonts w:ascii="Poppins" w:hAnsi="Poppins" w:cs="Poppins"/>
        </w:rPr>
      </w:pPr>
      <w:r w:rsidRPr="00D22FFA">
        <w:rPr>
          <w:rFonts w:ascii="Poppins" w:hAnsi="Poppins" w:cs="Poppins"/>
        </w:rPr>
        <w:t>Agora, utilize</w:t>
      </w:r>
      <w:r w:rsidR="009D1916">
        <w:rPr>
          <w:rFonts w:ascii="Poppins" w:hAnsi="Poppins" w:cs="Poppins"/>
        </w:rPr>
        <w:t>m</w:t>
      </w:r>
      <w:r w:rsidRPr="00D22FFA">
        <w:rPr>
          <w:rFonts w:ascii="Poppins" w:hAnsi="Poppins" w:cs="Poppins"/>
        </w:rPr>
        <w:t xml:space="preserve"> o </w:t>
      </w:r>
      <w:r w:rsidRPr="00D22FFA">
        <w:rPr>
          <w:rFonts w:ascii="Poppins" w:hAnsi="Poppins" w:cs="Poppins"/>
          <w:b/>
          <w:bCs/>
        </w:rPr>
        <w:t>LEFT JOIN</w:t>
      </w:r>
      <w:r w:rsidRPr="00D22FFA">
        <w:rPr>
          <w:rFonts w:ascii="Poppins" w:hAnsi="Poppins" w:cs="Poppins"/>
        </w:rPr>
        <w:t xml:space="preserve"> para exibir uma lista de todos os clientes, mostrando também o valor total das compras, caso tenham realizado alguma. Se o cliente ainda não fez compras, exiba NULL no campo referente ao valor total.</w:t>
      </w:r>
      <w:r w:rsidR="004342D0">
        <w:rPr>
          <w:rFonts w:ascii="Poppins" w:hAnsi="Poppins" w:cs="Poppins"/>
        </w:rPr>
        <w:br/>
      </w:r>
    </w:p>
    <w:p w14:paraId="69CAA014" w14:textId="4A44259D" w:rsidR="00D22FFA" w:rsidRPr="00D22FFA" w:rsidRDefault="00D22FFA" w:rsidP="00E8382C">
      <w:pPr>
        <w:numPr>
          <w:ilvl w:val="0"/>
          <w:numId w:val="3"/>
        </w:numPr>
        <w:rPr>
          <w:rFonts w:ascii="Poppins" w:hAnsi="Poppins" w:cs="Poppins"/>
        </w:rPr>
      </w:pPr>
      <w:r w:rsidRPr="00D22FFA">
        <w:rPr>
          <w:rFonts w:ascii="Poppins" w:hAnsi="Poppins" w:cs="Poppins"/>
          <w:b/>
          <w:bCs/>
        </w:rPr>
        <w:t>Pergunta</w:t>
      </w:r>
      <w:r w:rsidR="00382B9C">
        <w:rPr>
          <w:rFonts w:ascii="Poppins" w:hAnsi="Poppins" w:cs="Poppins"/>
          <w:b/>
          <w:bCs/>
        </w:rPr>
        <w:t>-</w:t>
      </w:r>
      <w:r w:rsidRPr="00D22FFA">
        <w:rPr>
          <w:rFonts w:ascii="Poppins" w:hAnsi="Poppins" w:cs="Poppins"/>
          <w:b/>
          <w:bCs/>
        </w:rPr>
        <w:t>chave</w:t>
      </w:r>
      <w:r w:rsidRPr="00D22FFA">
        <w:rPr>
          <w:rFonts w:ascii="Poppins" w:hAnsi="Poppins" w:cs="Poppins"/>
        </w:rPr>
        <w:t xml:space="preserve">: </w:t>
      </w:r>
      <w:r w:rsidR="004342D0">
        <w:rPr>
          <w:rFonts w:ascii="Poppins" w:hAnsi="Poppins" w:cs="Poppins"/>
        </w:rPr>
        <w:t>c</w:t>
      </w:r>
      <w:r w:rsidRPr="00D22FFA">
        <w:rPr>
          <w:rFonts w:ascii="Poppins" w:hAnsi="Poppins" w:cs="Poppins"/>
        </w:rPr>
        <w:t>omo você</w:t>
      </w:r>
      <w:r w:rsidR="009D1916">
        <w:rPr>
          <w:rFonts w:ascii="Poppins" w:hAnsi="Poppins" w:cs="Poppins"/>
        </w:rPr>
        <w:t>s</w:t>
      </w:r>
      <w:r w:rsidRPr="00D22FFA">
        <w:rPr>
          <w:rFonts w:ascii="Poppins" w:hAnsi="Poppins" w:cs="Poppins"/>
        </w:rPr>
        <w:t xml:space="preserve"> pode</w:t>
      </w:r>
      <w:r w:rsidR="009D1916">
        <w:rPr>
          <w:rFonts w:ascii="Poppins" w:hAnsi="Poppins" w:cs="Poppins"/>
        </w:rPr>
        <w:t>m</w:t>
      </w:r>
      <w:r w:rsidRPr="00D22FFA">
        <w:rPr>
          <w:rFonts w:ascii="Poppins" w:hAnsi="Poppins" w:cs="Poppins"/>
        </w:rPr>
        <w:t xml:space="preserve"> listar clientes que não fizeram compras, sem que sejam excluídos do resultado?</w:t>
      </w:r>
    </w:p>
    <w:p w14:paraId="6E397F8E" w14:textId="77777777" w:rsidR="004342D0" w:rsidRDefault="004342D0" w:rsidP="00D22FFA">
      <w:pPr>
        <w:rPr>
          <w:rFonts w:ascii="Poppins" w:hAnsi="Poppins" w:cs="Poppins"/>
        </w:rPr>
      </w:pPr>
    </w:p>
    <w:p w14:paraId="6C73937A" w14:textId="7003A762" w:rsidR="009D1916" w:rsidRPr="00B05D18" w:rsidRDefault="00D22FFA" w:rsidP="00E8382C">
      <w:pPr>
        <w:pStyle w:val="PargrafodaLista"/>
        <w:numPr>
          <w:ilvl w:val="0"/>
          <w:numId w:val="5"/>
        </w:numPr>
        <w:rPr>
          <w:rFonts w:ascii="Poppins" w:hAnsi="Poppins" w:cs="Poppins"/>
          <w:b/>
          <w:bCs/>
        </w:rPr>
      </w:pPr>
      <w:r w:rsidRPr="00B05D18">
        <w:rPr>
          <w:rFonts w:ascii="Poppins" w:hAnsi="Poppins" w:cs="Poppins"/>
          <w:b/>
          <w:bCs/>
        </w:rPr>
        <w:t>Exibindo todas as compras, mesmo que clientes não estejam registrados (RIGHT JOIN)</w:t>
      </w:r>
      <w:r w:rsidR="009D1916" w:rsidRPr="00B05D18">
        <w:rPr>
          <w:rFonts w:ascii="Poppins" w:hAnsi="Poppins" w:cs="Poppins"/>
        </w:rPr>
        <w:t xml:space="preserve"> </w:t>
      </w:r>
      <w:r w:rsidR="009D1916" w:rsidRPr="00B05D18">
        <w:rPr>
          <w:rFonts w:ascii="Poppins" w:hAnsi="Poppins" w:cs="Poppins"/>
          <w:b/>
          <w:bCs/>
        </w:rPr>
        <w:t>(por exemplo, em casos de dados incompletos ou clientes removidos do sistema)</w:t>
      </w:r>
    </w:p>
    <w:p w14:paraId="24BD69A0" w14:textId="28EDB166" w:rsidR="00D22FFA" w:rsidRDefault="00D22FFA" w:rsidP="004342D0">
      <w:pPr>
        <w:ind w:left="360"/>
        <w:rPr>
          <w:rFonts w:ascii="Poppins" w:hAnsi="Poppins" w:cs="Poppins"/>
          <w:b/>
          <w:bCs/>
        </w:rPr>
      </w:pPr>
    </w:p>
    <w:p w14:paraId="4419D300" w14:textId="77777777" w:rsidR="004342D0" w:rsidRPr="00D22FFA" w:rsidRDefault="004342D0" w:rsidP="004342D0">
      <w:pPr>
        <w:ind w:left="360"/>
        <w:rPr>
          <w:rFonts w:ascii="Poppins" w:hAnsi="Poppins" w:cs="Poppins"/>
          <w:b/>
          <w:bCs/>
        </w:rPr>
      </w:pPr>
    </w:p>
    <w:p w14:paraId="1189E616" w14:textId="19FE7A66" w:rsidR="00D22FFA" w:rsidRDefault="00D22FFA" w:rsidP="004342D0">
      <w:pPr>
        <w:ind w:left="360"/>
        <w:rPr>
          <w:rFonts w:ascii="Poppins" w:hAnsi="Poppins" w:cs="Poppins"/>
        </w:rPr>
      </w:pPr>
      <w:r w:rsidRPr="00D22FFA">
        <w:rPr>
          <w:rFonts w:ascii="Poppins" w:hAnsi="Poppins" w:cs="Poppins"/>
        </w:rPr>
        <w:t>Utilize</w:t>
      </w:r>
      <w:r w:rsidR="009D1916">
        <w:rPr>
          <w:rFonts w:ascii="Poppins" w:hAnsi="Poppins" w:cs="Poppins"/>
        </w:rPr>
        <w:t>m</w:t>
      </w:r>
      <w:r w:rsidRPr="00D22FFA">
        <w:rPr>
          <w:rFonts w:ascii="Poppins" w:hAnsi="Poppins" w:cs="Poppins"/>
        </w:rPr>
        <w:t xml:space="preserve"> o </w:t>
      </w:r>
      <w:r w:rsidRPr="00D22FFA">
        <w:rPr>
          <w:rFonts w:ascii="Poppins" w:hAnsi="Poppins" w:cs="Poppins"/>
          <w:b/>
          <w:bCs/>
        </w:rPr>
        <w:t>RIGHT JOIN</w:t>
      </w:r>
      <w:r w:rsidRPr="00D22FFA">
        <w:rPr>
          <w:rFonts w:ascii="Poppins" w:hAnsi="Poppins" w:cs="Poppins"/>
        </w:rPr>
        <w:t xml:space="preserve"> para listar todas as compras registradas, mesmo que alguns registros de compras não possuam clientes associados (por exemplo, em casos de dados incompletos ou clientes removidos do sistema).</w:t>
      </w:r>
    </w:p>
    <w:p w14:paraId="4A69A8D1" w14:textId="77777777" w:rsidR="004342D0" w:rsidRPr="00D22FFA" w:rsidRDefault="004342D0" w:rsidP="004342D0">
      <w:pPr>
        <w:ind w:left="360"/>
        <w:rPr>
          <w:rFonts w:ascii="Poppins" w:hAnsi="Poppins" w:cs="Poppins"/>
        </w:rPr>
      </w:pPr>
    </w:p>
    <w:p w14:paraId="724C8DFD" w14:textId="4BE00404" w:rsidR="00D22FFA" w:rsidRPr="00D22FFA" w:rsidRDefault="00D22FFA" w:rsidP="00E8382C">
      <w:pPr>
        <w:numPr>
          <w:ilvl w:val="0"/>
          <w:numId w:val="4"/>
        </w:numPr>
        <w:rPr>
          <w:rFonts w:ascii="Poppins" w:hAnsi="Poppins" w:cs="Poppins"/>
        </w:rPr>
      </w:pPr>
      <w:r w:rsidRPr="00D22FFA">
        <w:rPr>
          <w:rFonts w:ascii="Poppins" w:hAnsi="Poppins" w:cs="Poppins"/>
          <w:b/>
          <w:bCs/>
        </w:rPr>
        <w:t>Pergunta</w:t>
      </w:r>
      <w:r w:rsidR="00382B9C">
        <w:rPr>
          <w:rFonts w:ascii="Poppins" w:hAnsi="Poppins" w:cs="Poppins"/>
          <w:b/>
          <w:bCs/>
        </w:rPr>
        <w:t>-</w:t>
      </w:r>
      <w:r w:rsidRPr="00D22FFA">
        <w:rPr>
          <w:rFonts w:ascii="Poppins" w:hAnsi="Poppins" w:cs="Poppins"/>
          <w:b/>
          <w:bCs/>
        </w:rPr>
        <w:t>chave</w:t>
      </w:r>
      <w:r w:rsidRPr="00D22FFA">
        <w:rPr>
          <w:rFonts w:ascii="Poppins" w:hAnsi="Poppins" w:cs="Poppins"/>
        </w:rPr>
        <w:t xml:space="preserve">: </w:t>
      </w:r>
      <w:r w:rsidR="004342D0">
        <w:rPr>
          <w:rFonts w:ascii="Poppins" w:hAnsi="Poppins" w:cs="Poppins"/>
        </w:rPr>
        <w:t>c</w:t>
      </w:r>
      <w:r w:rsidRPr="00D22FFA">
        <w:rPr>
          <w:rFonts w:ascii="Poppins" w:hAnsi="Poppins" w:cs="Poppins"/>
        </w:rPr>
        <w:t>omo garantir que todas as compras apareçam no resultado, independentemente de estarem associadas a um cliente?</w:t>
      </w:r>
    </w:p>
    <w:p w14:paraId="036D048B" w14:textId="77777777" w:rsidR="00D22FFA" w:rsidRPr="00D22FFA" w:rsidRDefault="00D22FFA" w:rsidP="00D22FFA">
      <w:pPr>
        <w:rPr>
          <w:rFonts w:ascii="Poppins" w:hAnsi="Poppins" w:cs="Poppins"/>
        </w:rPr>
      </w:pP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EE20" w14:textId="77777777" w:rsidR="00DA49CB" w:rsidRDefault="00DA49CB">
      <w:r>
        <w:separator/>
      </w:r>
    </w:p>
  </w:endnote>
  <w:endnote w:type="continuationSeparator" w:id="0">
    <w:p w14:paraId="79F51DAD" w14:textId="77777777" w:rsidR="00DA49CB" w:rsidRDefault="00DA49CB">
      <w:r>
        <w:continuationSeparator/>
      </w:r>
    </w:p>
  </w:endnote>
  <w:endnote w:type="continuationNotice" w:id="1">
    <w:p w14:paraId="17FBDC8B" w14:textId="77777777" w:rsidR="00DA49CB" w:rsidRDefault="00DA49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4ADE924" w14:textId="77777777" w:rsidR="00AB6BFD" w:rsidRPr="00814E58" w:rsidRDefault="00AB6BFD" w:rsidP="00AB6BFD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SIS]                     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Pr="00324FC5">
              <w:rPr>
                <w:rFonts w:ascii="Poppins" w:hAnsi="Poppins" w:cs="Poppins"/>
                <w:sz w:val="20"/>
                <w:szCs w:val="20"/>
              </w:rPr>
              <w:t>Cláusulas Select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           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Pr="00324FC5">
              <w:rPr>
                <w:rFonts w:ascii="Poppins" w:hAnsi="Poppins" w:cs="Poppins"/>
                <w:sz w:val="20"/>
                <w:szCs w:val="20"/>
              </w:rPr>
              <w:t>Modelagem e Desenvolvimento de Banco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F35D" w14:textId="77777777" w:rsidR="001A77FF" w:rsidRDefault="001A77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AFA8" w14:textId="77777777" w:rsidR="00DA49CB" w:rsidRDefault="00DA49CB">
      <w:r>
        <w:separator/>
      </w:r>
    </w:p>
  </w:footnote>
  <w:footnote w:type="continuationSeparator" w:id="0">
    <w:p w14:paraId="78A7AA41" w14:textId="77777777" w:rsidR="00DA49CB" w:rsidRDefault="00DA49CB">
      <w:r>
        <w:continuationSeparator/>
      </w:r>
    </w:p>
  </w:footnote>
  <w:footnote w:type="continuationNotice" w:id="1">
    <w:p w14:paraId="292DEE82" w14:textId="77777777" w:rsidR="00DA49CB" w:rsidRDefault="00DA49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ECE5" w14:textId="77777777" w:rsidR="001A77FF" w:rsidRDefault="001A77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471BB041" w:rsidR="00E227A8" w:rsidRDefault="001A77FF" w:rsidP="00E227A8">
    <w:pPr>
      <w:pStyle w:val="Cabealho"/>
      <w:jc w:val="right"/>
    </w:pPr>
    <w:r>
      <w:rPr>
        <w:noProof/>
      </w:rPr>
      <w:drawing>
        <wp:inline distT="0" distB="0" distL="0" distR="0" wp14:anchorId="0C457CBE" wp14:editId="08E5160D">
          <wp:extent cx="1440002" cy="651601"/>
          <wp:effectExtent l="0" t="0" r="8255" b="0"/>
          <wp:docPr id="111282977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82977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CB41" w14:textId="77777777" w:rsidR="001A77FF" w:rsidRDefault="001A77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D4CD1"/>
    <w:multiLevelType w:val="multilevel"/>
    <w:tmpl w:val="8BF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E5EB4"/>
    <w:multiLevelType w:val="multilevel"/>
    <w:tmpl w:val="EEA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00EED"/>
    <w:multiLevelType w:val="multilevel"/>
    <w:tmpl w:val="9AA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D34F4"/>
    <w:multiLevelType w:val="multilevel"/>
    <w:tmpl w:val="76E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61AD6"/>
    <w:multiLevelType w:val="hybridMultilevel"/>
    <w:tmpl w:val="749047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08409">
    <w:abstractNumId w:val="3"/>
  </w:num>
  <w:num w:numId="2" w16cid:durableId="2021659964">
    <w:abstractNumId w:val="1"/>
  </w:num>
  <w:num w:numId="3" w16cid:durableId="505706914">
    <w:abstractNumId w:val="0"/>
  </w:num>
  <w:num w:numId="4" w16cid:durableId="691304743">
    <w:abstractNumId w:val="2"/>
  </w:num>
  <w:num w:numId="5" w16cid:durableId="16286647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40399"/>
    <w:rsid w:val="00054848"/>
    <w:rsid w:val="00061CCA"/>
    <w:rsid w:val="00083730"/>
    <w:rsid w:val="00087E05"/>
    <w:rsid w:val="00093C5A"/>
    <w:rsid w:val="000A4E65"/>
    <w:rsid w:val="000C023F"/>
    <w:rsid w:val="000C6619"/>
    <w:rsid w:val="000D2452"/>
    <w:rsid w:val="000D596E"/>
    <w:rsid w:val="000D61BD"/>
    <w:rsid w:val="000F7DE9"/>
    <w:rsid w:val="0011088E"/>
    <w:rsid w:val="00124756"/>
    <w:rsid w:val="00131E78"/>
    <w:rsid w:val="00153023"/>
    <w:rsid w:val="00155322"/>
    <w:rsid w:val="00160195"/>
    <w:rsid w:val="00161B7B"/>
    <w:rsid w:val="0018726C"/>
    <w:rsid w:val="001904F2"/>
    <w:rsid w:val="001916A7"/>
    <w:rsid w:val="001971E3"/>
    <w:rsid w:val="001A2D86"/>
    <w:rsid w:val="001A32C9"/>
    <w:rsid w:val="001A4A31"/>
    <w:rsid w:val="001A77FF"/>
    <w:rsid w:val="001C335A"/>
    <w:rsid w:val="001E5966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B218F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10936"/>
    <w:rsid w:val="003365AE"/>
    <w:rsid w:val="00340A52"/>
    <w:rsid w:val="00355DE5"/>
    <w:rsid w:val="00367C72"/>
    <w:rsid w:val="00382B9C"/>
    <w:rsid w:val="00382FF5"/>
    <w:rsid w:val="00390195"/>
    <w:rsid w:val="003C032E"/>
    <w:rsid w:val="003D24FA"/>
    <w:rsid w:val="003D71CA"/>
    <w:rsid w:val="00413351"/>
    <w:rsid w:val="004342D0"/>
    <w:rsid w:val="00452F49"/>
    <w:rsid w:val="00454835"/>
    <w:rsid w:val="00462B79"/>
    <w:rsid w:val="00464B32"/>
    <w:rsid w:val="004852FC"/>
    <w:rsid w:val="00491C71"/>
    <w:rsid w:val="00493B10"/>
    <w:rsid w:val="004A02FC"/>
    <w:rsid w:val="004A3C1E"/>
    <w:rsid w:val="004B66A3"/>
    <w:rsid w:val="004E6BC3"/>
    <w:rsid w:val="004E713D"/>
    <w:rsid w:val="004E73B9"/>
    <w:rsid w:val="00511142"/>
    <w:rsid w:val="0054587F"/>
    <w:rsid w:val="0054619B"/>
    <w:rsid w:val="005517B2"/>
    <w:rsid w:val="00585F34"/>
    <w:rsid w:val="0059393B"/>
    <w:rsid w:val="00594847"/>
    <w:rsid w:val="005A5A09"/>
    <w:rsid w:val="005C53D4"/>
    <w:rsid w:val="005E1E05"/>
    <w:rsid w:val="005E4165"/>
    <w:rsid w:val="005F4B6A"/>
    <w:rsid w:val="005F74BB"/>
    <w:rsid w:val="0060776C"/>
    <w:rsid w:val="00613015"/>
    <w:rsid w:val="00614684"/>
    <w:rsid w:val="0061562C"/>
    <w:rsid w:val="006211A5"/>
    <w:rsid w:val="00627CB3"/>
    <w:rsid w:val="0063273B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D04F2"/>
    <w:rsid w:val="006E6787"/>
    <w:rsid w:val="0070021D"/>
    <w:rsid w:val="007139E5"/>
    <w:rsid w:val="00723D5E"/>
    <w:rsid w:val="00727F86"/>
    <w:rsid w:val="00734CE7"/>
    <w:rsid w:val="007401C8"/>
    <w:rsid w:val="007671B4"/>
    <w:rsid w:val="00773A8C"/>
    <w:rsid w:val="0078262D"/>
    <w:rsid w:val="0078628F"/>
    <w:rsid w:val="00792A6D"/>
    <w:rsid w:val="007A7000"/>
    <w:rsid w:val="007B1557"/>
    <w:rsid w:val="007B6ABF"/>
    <w:rsid w:val="007C2269"/>
    <w:rsid w:val="007D6D3F"/>
    <w:rsid w:val="007E00CC"/>
    <w:rsid w:val="007E6540"/>
    <w:rsid w:val="007F1D7F"/>
    <w:rsid w:val="007F5BF9"/>
    <w:rsid w:val="0080179B"/>
    <w:rsid w:val="00814E58"/>
    <w:rsid w:val="008343FE"/>
    <w:rsid w:val="0083474B"/>
    <w:rsid w:val="00841D59"/>
    <w:rsid w:val="00851368"/>
    <w:rsid w:val="0085229C"/>
    <w:rsid w:val="008708BF"/>
    <w:rsid w:val="00875DD6"/>
    <w:rsid w:val="00880CA0"/>
    <w:rsid w:val="0088377B"/>
    <w:rsid w:val="008925A9"/>
    <w:rsid w:val="00896814"/>
    <w:rsid w:val="00897335"/>
    <w:rsid w:val="008A031A"/>
    <w:rsid w:val="008B1035"/>
    <w:rsid w:val="008B1B5D"/>
    <w:rsid w:val="008B4C24"/>
    <w:rsid w:val="008F5546"/>
    <w:rsid w:val="008F775A"/>
    <w:rsid w:val="009020D6"/>
    <w:rsid w:val="00915957"/>
    <w:rsid w:val="009212FB"/>
    <w:rsid w:val="00925068"/>
    <w:rsid w:val="009251FE"/>
    <w:rsid w:val="0092769D"/>
    <w:rsid w:val="00934F66"/>
    <w:rsid w:val="00966015"/>
    <w:rsid w:val="0097630F"/>
    <w:rsid w:val="009B33B6"/>
    <w:rsid w:val="009C190E"/>
    <w:rsid w:val="009D1916"/>
    <w:rsid w:val="009D50D9"/>
    <w:rsid w:val="009E4419"/>
    <w:rsid w:val="00A004D2"/>
    <w:rsid w:val="00A116AB"/>
    <w:rsid w:val="00A15FA7"/>
    <w:rsid w:val="00A30744"/>
    <w:rsid w:val="00A53F77"/>
    <w:rsid w:val="00A55D43"/>
    <w:rsid w:val="00A6042E"/>
    <w:rsid w:val="00A85F55"/>
    <w:rsid w:val="00AA60A0"/>
    <w:rsid w:val="00AB6BFD"/>
    <w:rsid w:val="00AC1051"/>
    <w:rsid w:val="00AD78A6"/>
    <w:rsid w:val="00AE2AD1"/>
    <w:rsid w:val="00AF60D5"/>
    <w:rsid w:val="00B05D18"/>
    <w:rsid w:val="00B0799B"/>
    <w:rsid w:val="00B21362"/>
    <w:rsid w:val="00B309B5"/>
    <w:rsid w:val="00B45591"/>
    <w:rsid w:val="00B46382"/>
    <w:rsid w:val="00B742A7"/>
    <w:rsid w:val="00B8179E"/>
    <w:rsid w:val="00B937A3"/>
    <w:rsid w:val="00BA591F"/>
    <w:rsid w:val="00BA6A76"/>
    <w:rsid w:val="00BB6AA4"/>
    <w:rsid w:val="00BC2582"/>
    <w:rsid w:val="00BD14A2"/>
    <w:rsid w:val="00BD69A9"/>
    <w:rsid w:val="00BE2651"/>
    <w:rsid w:val="00BE565B"/>
    <w:rsid w:val="00C0507D"/>
    <w:rsid w:val="00C11B3D"/>
    <w:rsid w:val="00C12E4A"/>
    <w:rsid w:val="00C42339"/>
    <w:rsid w:val="00C4723D"/>
    <w:rsid w:val="00C6070E"/>
    <w:rsid w:val="00C62CE1"/>
    <w:rsid w:val="00C8543F"/>
    <w:rsid w:val="00C857F9"/>
    <w:rsid w:val="00C923DC"/>
    <w:rsid w:val="00C96A8D"/>
    <w:rsid w:val="00CA0628"/>
    <w:rsid w:val="00CA4523"/>
    <w:rsid w:val="00CB2DE3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2FFA"/>
    <w:rsid w:val="00D27938"/>
    <w:rsid w:val="00D32DD1"/>
    <w:rsid w:val="00D430DF"/>
    <w:rsid w:val="00D44249"/>
    <w:rsid w:val="00D47BCF"/>
    <w:rsid w:val="00D51D5F"/>
    <w:rsid w:val="00D55075"/>
    <w:rsid w:val="00D553AB"/>
    <w:rsid w:val="00D56E09"/>
    <w:rsid w:val="00D61A8F"/>
    <w:rsid w:val="00D77BD8"/>
    <w:rsid w:val="00D86FCC"/>
    <w:rsid w:val="00D948D8"/>
    <w:rsid w:val="00DA49CB"/>
    <w:rsid w:val="00DB514F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36169"/>
    <w:rsid w:val="00E400A6"/>
    <w:rsid w:val="00E42145"/>
    <w:rsid w:val="00E6016A"/>
    <w:rsid w:val="00E70681"/>
    <w:rsid w:val="00E7168F"/>
    <w:rsid w:val="00E71901"/>
    <w:rsid w:val="00E73E76"/>
    <w:rsid w:val="00E77AF3"/>
    <w:rsid w:val="00E8382C"/>
    <w:rsid w:val="00E85522"/>
    <w:rsid w:val="00EA1F42"/>
    <w:rsid w:val="00EA3B37"/>
    <w:rsid w:val="00EF47B1"/>
    <w:rsid w:val="00EF4AFE"/>
    <w:rsid w:val="00F044D7"/>
    <w:rsid w:val="00F26F13"/>
    <w:rsid w:val="00F361D3"/>
    <w:rsid w:val="00F472E5"/>
    <w:rsid w:val="00F51FEF"/>
    <w:rsid w:val="00F52AA0"/>
    <w:rsid w:val="00F57059"/>
    <w:rsid w:val="00F72B4F"/>
    <w:rsid w:val="00F96123"/>
    <w:rsid w:val="00F96451"/>
    <w:rsid w:val="00FA19E3"/>
    <w:rsid w:val="00FA6CC0"/>
    <w:rsid w:val="00FB1878"/>
    <w:rsid w:val="00FB62CF"/>
    <w:rsid w:val="00FB68C7"/>
    <w:rsid w:val="00FD7F1E"/>
    <w:rsid w:val="00FE3EFA"/>
    <w:rsid w:val="00FE79CC"/>
    <w:rsid w:val="00FF3340"/>
    <w:rsid w:val="00FF3ECB"/>
    <w:rsid w:val="71AC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6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4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1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8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9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5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5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372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e193bde0f7c5ad40e1a0bdebc753583b7b12a60cfd74a38d978c511d9ddb5cb5</vt:lpwstr>
  </property>
</Properties>
</file>