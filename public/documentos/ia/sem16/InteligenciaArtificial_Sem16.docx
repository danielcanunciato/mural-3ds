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1977009" w14:textId="1A912520" w:rsidR="00335CED" w:rsidRDefault="00E227A8" w:rsidP="003E1C34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37747133" w14:textId="77777777" w:rsidR="003E1C34" w:rsidRPr="003E1C34" w:rsidRDefault="003E1C34" w:rsidP="003E1C34"/>
    <w:p w14:paraId="150B4459" w14:textId="09278CA5" w:rsidR="0060776C" w:rsidRPr="003E1C34" w:rsidRDefault="00BA2F52" w:rsidP="003E1C34">
      <w:pPr>
        <w:spacing w:line="288" w:lineRule="auto"/>
        <w:rPr>
          <w:rFonts w:ascii="Poppins" w:hAnsi="Poppins" w:cs="Poppins"/>
          <w:b/>
          <w:bCs/>
          <w:sz w:val="32"/>
          <w:szCs w:val="32"/>
        </w:rPr>
      </w:pPr>
      <w:r w:rsidRPr="003E1C34">
        <w:rPr>
          <w:rFonts w:ascii="Poppins" w:hAnsi="Poppins" w:cs="Poppins"/>
          <w:b/>
          <w:bCs/>
          <w:sz w:val="32"/>
          <w:szCs w:val="32"/>
        </w:rPr>
        <w:t>Ferramenta scikit-learn: fluxo básico</w:t>
      </w:r>
    </w:p>
    <w:p w14:paraId="399BC552" w14:textId="77777777" w:rsidR="0062716F" w:rsidRPr="003E1C34" w:rsidRDefault="0062716F" w:rsidP="003E1C34">
      <w:pPr>
        <w:spacing w:line="360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3E1C34">
        <w:rPr>
          <w:rFonts w:ascii="Poppins" w:hAnsi="Poppins" w:cs="Poppins"/>
          <w:b/>
          <w:bCs/>
          <w:noProof/>
          <w:sz w:val="32"/>
          <w:szCs w:val="32"/>
        </w:rPr>
        <w:t>Contexto geral</w:t>
      </w:r>
    </w:p>
    <w:p w14:paraId="01074AB5" w14:textId="77777777" w:rsid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 xml:space="preserve">Uma escola deseja analisar dados simples de alunos para </w:t>
      </w:r>
      <w:r w:rsidRPr="003E1C34">
        <w:rPr>
          <w:rFonts w:ascii="Poppins Light" w:hAnsi="Poppins Light" w:cs="Poppins Light"/>
          <w:b/>
          <w:bCs/>
          <w:noProof/>
        </w:rPr>
        <w:t>prever um resultado</w:t>
      </w:r>
      <w:r w:rsidRPr="003E1C34">
        <w:rPr>
          <w:rFonts w:ascii="Poppins Light" w:hAnsi="Poppins Light" w:cs="Poppins Light"/>
          <w:noProof/>
        </w:rPr>
        <w:t xml:space="preserve">, como aprovação ou reprovação, com base em informações básicas (por exemplo, horas de estudo e número de faltas). </w:t>
      </w:r>
    </w:p>
    <w:p w14:paraId="67AC478A" w14:textId="6B7EF844" w:rsidR="0012136E" w:rsidRPr="003E1C34" w:rsidRDefault="00C5284F" w:rsidP="003E1C34">
      <w:pPr>
        <w:spacing w:after="240"/>
        <w:rPr>
          <w:rFonts w:ascii="Poppins Light" w:hAnsi="Poppins Light" w:cs="Poppins Light"/>
          <w:sz w:val="18"/>
          <w:szCs w:val="18"/>
        </w:rPr>
      </w:pPr>
      <w:r w:rsidRPr="003E1C34">
        <w:rPr>
          <w:rFonts w:ascii="Poppins Light" w:hAnsi="Poppins Light" w:cs="Poppins Light"/>
          <w:sz w:val="18"/>
          <w:szCs w:val="18"/>
        </w:rPr>
        <w:t>Situação fictícia produzida pela SEDUC-SP</w:t>
      </w:r>
    </w:p>
    <w:p w14:paraId="27EDAC17" w14:textId="0C95BE25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 xml:space="preserve">Para isso, será utilizado um </w:t>
      </w:r>
      <w:r w:rsidRPr="003E1C34">
        <w:rPr>
          <w:rFonts w:ascii="Poppins Light" w:hAnsi="Poppins Light" w:cs="Poppins Light"/>
          <w:b/>
          <w:bCs/>
          <w:noProof/>
        </w:rPr>
        <w:t>modelo de aprendizado de máquina supervisionado</w:t>
      </w:r>
      <w:r w:rsidRPr="003E1C34">
        <w:rPr>
          <w:rFonts w:ascii="Poppins Light" w:hAnsi="Poppins Light" w:cs="Poppins Light"/>
          <w:noProof/>
        </w:rPr>
        <w:t>, treinado a partir de dados já conhecidos.</w:t>
      </w:r>
    </w:p>
    <w:p w14:paraId="1B7820B5" w14:textId="77777777" w:rsidR="0012136E" w:rsidRPr="003E1C34" w:rsidRDefault="0012136E" w:rsidP="003E1C34">
      <w:pPr>
        <w:rPr>
          <w:rFonts w:ascii="Poppins Light" w:hAnsi="Poppins Light" w:cs="Poppins Light"/>
          <w:noProof/>
        </w:rPr>
      </w:pPr>
    </w:p>
    <w:p w14:paraId="63EFA4E7" w14:textId="77777777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 xml:space="preserve">Nesta atividade, você irá </w:t>
      </w:r>
      <w:r w:rsidRPr="003E1C34">
        <w:rPr>
          <w:rFonts w:ascii="Poppins Light" w:hAnsi="Poppins Light" w:cs="Poppins Light"/>
          <w:b/>
          <w:bCs/>
          <w:noProof/>
        </w:rPr>
        <w:t>percorrer todo o fluxo básico de Machine Learning</w:t>
      </w:r>
      <w:r w:rsidRPr="003E1C34">
        <w:rPr>
          <w:rFonts w:ascii="Poppins Light" w:hAnsi="Poppins Light" w:cs="Poppins Light"/>
          <w:noProof/>
        </w:rPr>
        <w:t xml:space="preserve">, desde a organização dos dados até o treinamento e a avaliação de um modelo simples usando a biblioteca </w:t>
      </w:r>
      <w:r w:rsidRPr="003E1C34">
        <w:rPr>
          <w:rFonts w:ascii="Poppins Light" w:hAnsi="Poppins Light" w:cs="Poppins Light"/>
          <w:b/>
          <w:bCs/>
          <w:noProof/>
        </w:rPr>
        <w:t>scikit-learn</w:t>
      </w:r>
      <w:r w:rsidRPr="003E1C34">
        <w:rPr>
          <w:rFonts w:ascii="Poppins Light" w:hAnsi="Poppins Light" w:cs="Poppins Light"/>
          <w:noProof/>
        </w:rPr>
        <w:t>, amplamente utilizada em Python.</w:t>
      </w:r>
    </w:p>
    <w:p w14:paraId="6CB653A0" w14:textId="77777777" w:rsidR="0090176F" w:rsidRDefault="0090176F" w:rsidP="003E1C34">
      <w:pPr>
        <w:rPr>
          <w:rFonts w:ascii="Poppins Light" w:hAnsi="Poppins Light" w:cs="Poppins Light"/>
          <w:b/>
          <w:bCs/>
          <w:noProof/>
        </w:rPr>
      </w:pPr>
    </w:p>
    <w:p w14:paraId="47A6D3A1" w14:textId="1745D2D8" w:rsidR="0062716F" w:rsidRPr="003E1C34" w:rsidRDefault="0062716F" w:rsidP="003E1C34">
      <w:pPr>
        <w:rPr>
          <w:rFonts w:ascii="Poppins Light" w:hAnsi="Poppins Light" w:cs="Poppins Light"/>
          <w:b/>
          <w:bCs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Objetivo da atividade</w:t>
      </w:r>
    </w:p>
    <w:p w14:paraId="051AD5BA" w14:textId="6A2E2C12" w:rsidR="0012136E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 xml:space="preserve">Desenvolver um </w:t>
      </w:r>
      <w:r w:rsidRPr="003E1C34">
        <w:rPr>
          <w:rFonts w:ascii="Poppins Light" w:hAnsi="Poppins Light" w:cs="Poppins Light"/>
          <w:b/>
          <w:bCs/>
          <w:noProof/>
        </w:rPr>
        <w:t>primeiro modelo supervisionado</w:t>
      </w:r>
      <w:r w:rsidRPr="003E1C34">
        <w:rPr>
          <w:rFonts w:ascii="Poppins Light" w:hAnsi="Poppins Light" w:cs="Poppins Light"/>
          <w:noProof/>
        </w:rPr>
        <w:t>, compreendendo as etapas de:</w:t>
      </w:r>
    </w:p>
    <w:p w14:paraId="4DFC5E76" w14:textId="39B2291A" w:rsidR="0062716F" w:rsidRPr="003E1C34" w:rsidRDefault="0062716F" w:rsidP="003E1C34">
      <w:pPr>
        <w:numPr>
          <w:ilvl w:val="0"/>
          <w:numId w:val="5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coleta e organização dos dados</w:t>
      </w:r>
      <w:r w:rsidR="0090176F">
        <w:rPr>
          <w:rFonts w:ascii="Poppins Light" w:hAnsi="Poppins Light" w:cs="Poppins Light"/>
          <w:noProof/>
        </w:rPr>
        <w:t>;</w:t>
      </w:r>
    </w:p>
    <w:p w14:paraId="65C0BE24" w14:textId="76621F8B" w:rsidR="0062716F" w:rsidRPr="003E1C34" w:rsidRDefault="0062716F" w:rsidP="003E1C34">
      <w:pPr>
        <w:numPr>
          <w:ilvl w:val="0"/>
          <w:numId w:val="5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separação entre treino e teste</w:t>
      </w:r>
      <w:r w:rsidR="0090176F">
        <w:rPr>
          <w:rFonts w:ascii="Poppins Light" w:hAnsi="Poppins Light" w:cs="Poppins Light"/>
          <w:noProof/>
        </w:rPr>
        <w:t>;</w:t>
      </w:r>
    </w:p>
    <w:p w14:paraId="2E4B4CC9" w14:textId="02DA0301" w:rsidR="0062716F" w:rsidRPr="003E1C34" w:rsidRDefault="0062716F" w:rsidP="003E1C34">
      <w:pPr>
        <w:numPr>
          <w:ilvl w:val="0"/>
          <w:numId w:val="5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treinamento do modelo</w:t>
      </w:r>
      <w:r w:rsidR="0090176F">
        <w:rPr>
          <w:rFonts w:ascii="Poppins Light" w:hAnsi="Poppins Light" w:cs="Poppins Light"/>
          <w:noProof/>
        </w:rPr>
        <w:t>;</w:t>
      </w:r>
    </w:p>
    <w:p w14:paraId="19CD8F77" w14:textId="1F2DE5A0" w:rsidR="0062716F" w:rsidRDefault="0062716F" w:rsidP="003E1C34">
      <w:pPr>
        <w:numPr>
          <w:ilvl w:val="0"/>
          <w:numId w:val="5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validação básica dos resultados</w:t>
      </w:r>
      <w:r w:rsidR="0090176F">
        <w:rPr>
          <w:rFonts w:ascii="Poppins Light" w:hAnsi="Poppins Light" w:cs="Poppins Light"/>
          <w:noProof/>
        </w:rPr>
        <w:t>.</w:t>
      </w:r>
    </w:p>
    <w:p w14:paraId="33E44E63" w14:textId="77777777" w:rsidR="003E1C34" w:rsidRPr="003E1C34" w:rsidRDefault="003E1C34" w:rsidP="003E1C34">
      <w:pPr>
        <w:rPr>
          <w:rFonts w:ascii="Poppins Light" w:hAnsi="Poppins Light" w:cs="Poppins Light"/>
          <w:noProof/>
        </w:rPr>
      </w:pPr>
    </w:p>
    <w:p w14:paraId="377B117B" w14:textId="77777777" w:rsidR="0062716F" w:rsidRPr="003E1C34" w:rsidRDefault="0062716F" w:rsidP="003E1C34">
      <w:pPr>
        <w:rPr>
          <w:rFonts w:ascii="Poppins Light" w:hAnsi="Poppins Light" w:cs="Poppins Light"/>
          <w:b/>
          <w:bCs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Desafio</w:t>
      </w:r>
    </w:p>
    <w:p w14:paraId="075A7560" w14:textId="6648B56F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Criar um programa em Python que treine um modelo simples de classificação e avalie seu desempenho, registrando o que foi feito em cada etapa.</w:t>
      </w:r>
      <w:r w:rsidR="0086080C" w:rsidRPr="003E1C34">
        <w:rPr>
          <w:rFonts w:ascii="Poppins Light" w:hAnsi="Poppins Light" w:cs="Poppins Light"/>
          <w:noProof/>
        </w:rPr>
        <w:t xml:space="preserve"> Ao final, justifique o motivo pelo qual você escolheu determinado modelo.</w:t>
      </w:r>
    </w:p>
    <w:p w14:paraId="3455A79C" w14:textId="2D7F7AE1" w:rsidR="0062716F" w:rsidRPr="003E1C34" w:rsidRDefault="0062716F" w:rsidP="003E1C34">
      <w:pPr>
        <w:rPr>
          <w:rFonts w:ascii="Poppins Light" w:hAnsi="Poppins Light" w:cs="Poppins Light"/>
          <w:noProof/>
        </w:rPr>
      </w:pPr>
    </w:p>
    <w:p w14:paraId="550BED4D" w14:textId="77777777" w:rsidR="0062716F" w:rsidRPr="003E1C34" w:rsidRDefault="0062716F" w:rsidP="003E1C34">
      <w:pPr>
        <w:rPr>
          <w:rFonts w:ascii="Poppins Light" w:hAnsi="Poppins Light" w:cs="Poppins Light"/>
          <w:b/>
          <w:bCs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Formato do registro</w:t>
      </w:r>
    </w:p>
    <w:p w14:paraId="459B96D0" w14:textId="77777777" w:rsidR="0062716F" w:rsidRPr="003E1C34" w:rsidRDefault="0062716F" w:rsidP="003E1C34">
      <w:pPr>
        <w:numPr>
          <w:ilvl w:val="0"/>
          <w:numId w:val="6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 xml:space="preserve">Tipo: </w:t>
      </w:r>
      <w:r w:rsidRPr="003E1C34">
        <w:rPr>
          <w:rFonts w:ascii="Poppins Light" w:hAnsi="Poppins Light" w:cs="Poppins Light"/>
          <w:b/>
          <w:bCs/>
          <w:noProof/>
        </w:rPr>
        <w:t>Arquivo Python (.py)</w:t>
      </w:r>
      <w:r w:rsidRPr="003E1C34">
        <w:rPr>
          <w:rFonts w:ascii="Poppins Light" w:hAnsi="Poppins Light" w:cs="Poppins Light"/>
          <w:noProof/>
        </w:rPr>
        <w:t xml:space="preserve"> + </w:t>
      </w:r>
      <w:r w:rsidRPr="003E1C34">
        <w:rPr>
          <w:rFonts w:ascii="Poppins Light" w:hAnsi="Poppins Light" w:cs="Poppins Light"/>
          <w:b/>
          <w:bCs/>
          <w:noProof/>
        </w:rPr>
        <w:t>relato explicativo curto</w:t>
      </w:r>
    </w:p>
    <w:p w14:paraId="7CF57C5B" w14:textId="77777777" w:rsidR="0062716F" w:rsidRPr="003E1C34" w:rsidRDefault="0062716F" w:rsidP="003E1C34">
      <w:pPr>
        <w:numPr>
          <w:ilvl w:val="0"/>
          <w:numId w:val="6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O registro deve conter:</w:t>
      </w:r>
    </w:p>
    <w:p w14:paraId="70B0A43E" w14:textId="74F155BD" w:rsidR="0062716F" w:rsidRPr="003E1C34" w:rsidRDefault="0062716F" w:rsidP="003E1C34">
      <w:pPr>
        <w:pStyle w:val="PargrafodaLista"/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lastRenderedPageBreak/>
        <w:t>o código funcional</w:t>
      </w:r>
      <w:r w:rsidR="0090176F">
        <w:rPr>
          <w:rFonts w:ascii="Poppins Light" w:hAnsi="Poppins Light" w:cs="Poppins Light"/>
          <w:noProof/>
        </w:rPr>
        <w:t>;</w:t>
      </w:r>
    </w:p>
    <w:p w14:paraId="4399E206" w14:textId="1EBAE2E0" w:rsidR="0062716F" w:rsidRPr="003E1C34" w:rsidRDefault="0062716F" w:rsidP="003E1C34">
      <w:pPr>
        <w:pStyle w:val="PargrafodaLista"/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comentários explicando cada etapa do fluxo</w:t>
      </w:r>
      <w:r w:rsidR="0090176F">
        <w:rPr>
          <w:rFonts w:ascii="Poppins Light" w:hAnsi="Poppins Light" w:cs="Poppins Light"/>
          <w:noProof/>
        </w:rPr>
        <w:t>;</w:t>
      </w:r>
    </w:p>
    <w:p w14:paraId="0180D1A2" w14:textId="31A380DD" w:rsidR="0062716F" w:rsidRPr="003E1C34" w:rsidRDefault="0062716F" w:rsidP="003E1C34">
      <w:pPr>
        <w:pStyle w:val="PargrafodaLista"/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um parágrafo explicando o que o modelo faz e como foi avaliado</w:t>
      </w:r>
      <w:r w:rsidR="0090176F">
        <w:rPr>
          <w:rFonts w:ascii="Poppins Light" w:hAnsi="Poppins Light" w:cs="Poppins Light"/>
          <w:noProof/>
        </w:rPr>
        <w:t>.</w:t>
      </w:r>
    </w:p>
    <w:p w14:paraId="45F6D1F9" w14:textId="2CDA921C" w:rsidR="0062716F" w:rsidRPr="003E1C34" w:rsidRDefault="0062716F" w:rsidP="00DE4201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 xml:space="preserve">Extensão do texto: </w:t>
      </w:r>
      <w:r w:rsidR="0090176F">
        <w:rPr>
          <w:rFonts w:ascii="Poppins Light" w:hAnsi="Poppins Light" w:cs="Poppins Light"/>
          <w:noProof/>
        </w:rPr>
        <w:t xml:space="preserve">de </w:t>
      </w:r>
      <w:r w:rsidRPr="003E1C34">
        <w:rPr>
          <w:rFonts w:ascii="Poppins Light" w:hAnsi="Poppins Light" w:cs="Poppins Light"/>
          <w:b/>
          <w:bCs/>
          <w:noProof/>
        </w:rPr>
        <w:t>10 a 15 linhas</w:t>
      </w:r>
    </w:p>
    <w:p w14:paraId="28E2180C" w14:textId="0E99CD7A" w:rsidR="0062716F" w:rsidRPr="003E1C34" w:rsidRDefault="0062716F" w:rsidP="003E1C34">
      <w:pPr>
        <w:rPr>
          <w:rFonts w:ascii="Poppins Light" w:hAnsi="Poppins Light" w:cs="Poppins Light"/>
          <w:noProof/>
        </w:rPr>
      </w:pPr>
    </w:p>
    <w:p w14:paraId="01267273" w14:textId="2A8C1537" w:rsidR="0012136E" w:rsidRPr="003E1C34" w:rsidRDefault="0062716F" w:rsidP="003E1C34">
      <w:pPr>
        <w:rPr>
          <w:rFonts w:ascii="Poppins Light" w:hAnsi="Poppins Light" w:cs="Poppins Light"/>
          <w:b/>
          <w:bCs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Etapas que você deve seguir</w:t>
      </w:r>
    </w:p>
    <w:p w14:paraId="08B7E2AB" w14:textId="038ADBFF" w:rsidR="0062716F" w:rsidRPr="003E1C34" w:rsidRDefault="0062716F" w:rsidP="003E1C34">
      <w:pPr>
        <w:rPr>
          <w:rFonts w:ascii="Poppins Light" w:hAnsi="Poppins Light" w:cs="Poppins Light"/>
          <w:b/>
          <w:bCs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Etapa 1 — Preparação dos dados</w:t>
      </w:r>
    </w:p>
    <w:p w14:paraId="117F7B63" w14:textId="77777777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Considere o conjunto de dados abaixo, que representa informações simples de alunos:</w:t>
      </w:r>
    </w:p>
    <w:p w14:paraId="62AD4075" w14:textId="77777777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X = [</w:t>
      </w:r>
    </w:p>
    <w:p w14:paraId="5CFAABCE" w14:textId="02842954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 xml:space="preserve">    [2, 1],</w:t>
      </w:r>
      <w:r w:rsidR="0012136E" w:rsidRPr="003E1C34">
        <w:rPr>
          <w:rFonts w:ascii="Poppins Light" w:hAnsi="Poppins Light" w:cs="Poppins Light"/>
          <w:noProof/>
        </w:rPr>
        <w:t xml:space="preserve"> </w:t>
      </w:r>
      <w:r w:rsidRPr="003E1C34">
        <w:rPr>
          <w:rFonts w:ascii="Poppins Light" w:hAnsi="Poppins Light" w:cs="Poppins Light"/>
          <w:noProof/>
        </w:rPr>
        <w:t xml:space="preserve">    [4, 0],</w:t>
      </w:r>
      <w:r w:rsidR="0012136E" w:rsidRPr="003E1C34">
        <w:rPr>
          <w:rFonts w:ascii="Poppins Light" w:hAnsi="Poppins Light" w:cs="Poppins Light"/>
          <w:noProof/>
        </w:rPr>
        <w:t xml:space="preserve"> </w:t>
      </w:r>
      <w:r w:rsidRPr="003E1C34">
        <w:rPr>
          <w:rFonts w:ascii="Poppins Light" w:hAnsi="Poppins Light" w:cs="Poppins Light"/>
          <w:noProof/>
        </w:rPr>
        <w:t xml:space="preserve">    [1, 3],</w:t>
      </w:r>
      <w:r w:rsidR="0012136E" w:rsidRPr="003E1C34">
        <w:rPr>
          <w:rFonts w:ascii="Poppins Light" w:hAnsi="Poppins Light" w:cs="Poppins Light"/>
          <w:noProof/>
        </w:rPr>
        <w:t xml:space="preserve"> </w:t>
      </w:r>
      <w:r w:rsidRPr="003E1C34">
        <w:rPr>
          <w:rFonts w:ascii="Poppins Light" w:hAnsi="Poppins Light" w:cs="Poppins Light"/>
          <w:noProof/>
        </w:rPr>
        <w:t xml:space="preserve">    [3, 1],</w:t>
      </w:r>
      <w:r w:rsidR="0012136E" w:rsidRPr="003E1C34">
        <w:rPr>
          <w:rFonts w:ascii="Poppins Light" w:hAnsi="Poppins Light" w:cs="Poppins Light"/>
          <w:noProof/>
        </w:rPr>
        <w:t xml:space="preserve"> </w:t>
      </w:r>
      <w:r w:rsidRPr="003E1C34">
        <w:rPr>
          <w:rFonts w:ascii="Poppins Light" w:hAnsi="Poppins Light" w:cs="Poppins Light"/>
          <w:noProof/>
        </w:rPr>
        <w:t xml:space="preserve">    [5, 0],</w:t>
      </w:r>
      <w:r w:rsidR="0012136E" w:rsidRPr="003E1C34">
        <w:rPr>
          <w:rFonts w:ascii="Poppins Light" w:hAnsi="Poppins Light" w:cs="Poppins Light"/>
          <w:noProof/>
        </w:rPr>
        <w:t xml:space="preserve"> </w:t>
      </w:r>
      <w:r w:rsidRPr="003E1C34">
        <w:rPr>
          <w:rFonts w:ascii="Poppins Light" w:hAnsi="Poppins Light" w:cs="Poppins Light"/>
          <w:noProof/>
        </w:rPr>
        <w:t xml:space="preserve">    [2, 2]</w:t>
      </w:r>
    </w:p>
    <w:p w14:paraId="179DF473" w14:textId="77777777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]</w:t>
      </w:r>
    </w:p>
    <w:p w14:paraId="21B7A7DC" w14:textId="77777777" w:rsidR="0062716F" w:rsidRPr="003E1C34" w:rsidRDefault="0062716F" w:rsidP="003E1C34">
      <w:pPr>
        <w:rPr>
          <w:rFonts w:ascii="Poppins Light" w:hAnsi="Poppins Light" w:cs="Poppins Light"/>
          <w:noProof/>
        </w:rPr>
      </w:pPr>
    </w:p>
    <w:p w14:paraId="1DAF72B9" w14:textId="77777777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y = [0, 1, 0, 1, 1, 0]</w:t>
      </w:r>
    </w:p>
    <w:p w14:paraId="596F3EDB" w14:textId="77777777" w:rsidR="0012136E" w:rsidRPr="003E1C34" w:rsidRDefault="0012136E" w:rsidP="003E1C34">
      <w:pPr>
        <w:rPr>
          <w:rFonts w:ascii="Poppins Light" w:hAnsi="Poppins Light" w:cs="Poppins Light"/>
          <w:noProof/>
        </w:rPr>
      </w:pPr>
    </w:p>
    <w:p w14:paraId="6ED0E7D7" w14:textId="1BCB4E19" w:rsidR="0062716F" w:rsidRPr="003E1C34" w:rsidRDefault="0062716F" w:rsidP="003E1C34">
      <w:pPr>
        <w:rPr>
          <w:rFonts w:ascii="Poppins Light" w:hAnsi="Poppins Light" w:cs="Poppins Light"/>
          <w:b/>
          <w:bCs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Onde:</w:t>
      </w:r>
    </w:p>
    <w:p w14:paraId="5F5B0BA1" w14:textId="141C57EF" w:rsidR="0062716F" w:rsidRPr="003E1C34" w:rsidRDefault="0062716F" w:rsidP="003E1C34">
      <w:pPr>
        <w:numPr>
          <w:ilvl w:val="0"/>
          <w:numId w:val="7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X representa características (horas de estudo, faltas)</w:t>
      </w:r>
      <w:r w:rsidR="0090176F">
        <w:rPr>
          <w:rFonts w:ascii="Poppins Light" w:hAnsi="Poppins Light" w:cs="Poppins Light"/>
          <w:noProof/>
        </w:rPr>
        <w:t>;</w:t>
      </w:r>
    </w:p>
    <w:p w14:paraId="42DA0850" w14:textId="5EDDFE7B" w:rsidR="0062716F" w:rsidRPr="003E1C34" w:rsidRDefault="0062716F" w:rsidP="003E1C34">
      <w:pPr>
        <w:numPr>
          <w:ilvl w:val="0"/>
          <w:numId w:val="7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y representa o resultado (0 = reprovado, 1 = aprovado)</w:t>
      </w:r>
      <w:r w:rsidR="0090176F">
        <w:rPr>
          <w:rFonts w:ascii="Poppins Light" w:hAnsi="Poppins Light" w:cs="Poppins Light"/>
          <w:noProof/>
        </w:rPr>
        <w:t>.</w:t>
      </w:r>
    </w:p>
    <w:p w14:paraId="0B987120" w14:textId="77777777" w:rsidR="003040AA" w:rsidRPr="003E1C34" w:rsidRDefault="003040AA" w:rsidP="003E1C34">
      <w:pPr>
        <w:rPr>
          <w:rFonts w:ascii="Poppins Light" w:hAnsi="Poppins Light" w:cs="Poppins Light"/>
          <w:b/>
          <w:bCs/>
          <w:noProof/>
        </w:rPr>
      </w:pPr>
    </w:p>
    <w:p w14:paraId="417DC353" w14:textId="5B16B49F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Tarefa:</w:t>
      </w:r>
      <w:r w:rsidRPr="003E1C34">
        <w:rPr>
          <w:rFonts w:ascii="Poppins Light" w:hAnsi="Poppins Light" w:cs="Poppins Light"/>
          <w:noProof/>
        </w:rPr>
        <w:br/>
        <w:t xml:space="preserve">Explique, em comentários no código, o que representam </w:t>
      </w:r>
      <w:r w:rsidR="0090176F">
        <w:rPr>
          <w:rFonts w:ascii="Poppins Light" w:hAnsi="Poppins Light" w:cs="Poppins Light"/>
          <w:noProof/>
        </w:rPr>
        <w:t>x</w:t>
      </w:r>
      <w:r w:rsidRPr="003E1C34">
        <w:rPr>
          <w:rFonts w:ascii="Poppins Light" w:hAnsi="Poppins Light" w:cs="Poppins Light"/>
          <w:noProof/>
        </w:rPr>
        <w:t xml:space="preserve"> e y.</w:t>
      </w:r>
    </w:p>
    <w:p w14:paraId="10BB0DF6" w14:textId="3D6C7C97" w:rsidR="0062716F" w:rsidRPr="003E1C34" w:rsidRDefault="0062716F" w:rsidP="003E1C34">
      <w:pPr>
        <w:rPr>
          <w:rFonts w:ascii="Poppins Light" w:hAnsi="Poppins Light" w:cs="Poppins Light"/>
          <w:noProof/>
        </w:rPr>
      </w:pPr>
    </w:p>
    <w:p w14:paraId="731362CB" w14:textId="77777777" w:rsidR="0062716F" w:rsidRPr="003E1C34" w:rsidRDefault="0062716F" w:rsidP="003E1C34">
      <w:pPr>
        <w:rPr>
          <w:rFonts w:ascii="Poppins Light" w:hAnsi="Poppins Light" w:cs="Poppins Light"/>
          <w:b/>
          <w:bCs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Etapa 2 — Separação em treino e teste</w:t>
      </w:r>
    </w:p>
    <w:p w14:paraId="49C1EA13" w14:textId="77777777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 xml:space="preserve">Utilize a função adequada da biblioteca scikit-learn para separar os dados em </w:t>
      </w:r>
      <w:r w:rsidRPr="003E1C34">
        <w:rPr>
          <w:rFonts w:ascii="Poppins Light" w:hAnsi="Poppins Light" w:cs="Poppins Light"/>
          <w:b/>
          <w:bCs/>
          <w:noProof/>
        </w:rPr>
        <w:t>treino</w:t>
      </w:r>
      <w:r w:rsidRPr="003E1C34">
        <w:rPr>
          <w:rFonts w:ascii="Poppins Light" w:hAnsi="Poppins Light" w:cs="Poppins Light"/>
          <w:noProof/>
        </w:rPr>
        <w:t xml:space="preserve"> e </w:t>
      </w:r>
      <w:r w:rsidRPr="003E1C34">
        <w:rPr>
          <w:rFonts w:ascii="Poppins Light" w:hAnsi="Poppins Light" w:cs="Poppins Light"/>
          <w:b/>
          <w:bCs/>
          <w:noProof/>
        </w:rPr>
        <w:t>teste</w:t>
      </w:r>
      <w:r w:rsidRPr="003E1C34">
        <w:rPr>
          <w:rFonts w:ascii="Poppins Light" w:hAnsi="Poppins Light" w:cs="Poppins Light"/>
          <w:noProof/>
        </w:rPr>
        <w:t>.</w:t>
      </w:r>
    </w:p>
    <w:p w14:paraId="1B11BFF9" w14:textId="77777777" w:rsidR="0012136E" w:rsidRPr="003E1C34" w:rsidRDefault="0012136E" w:rsidP="003E1C34">
      <w:pPr>
        <w:rPr>
          <w:rFonts w:ascii="Poppins Light" w:hAnsi="Poppins Light" w:cs="Poppins Light"/>
          <w:b/>
          <w:bCs/>
          <w:noProof/>
        </w:rPr>
      </w:pPr>
    </w:p>
    <w:p w14:paraId="2F3DBD22" w14:textId="6C79E34C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Tarefa:</w:t>
      </w:r>
    </w:p>
    <w:p w14:paraId="6E8DA035" w14:textId="5F5F0DE7" w:rsidR="0062716F" w:rsidRPr="003E1C34" w:rsidRDefault="0062716F" w:rsidP="003E1C34">
      <w:pPr>
        <w:numPr>
          <w:ilvl w:val="0"/>
          <w:numId w:val="8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separe os dados</w:t>
      </w:r>
      <w:r w:rsidR="0090176F">
        <w:rPr>
          <w:rFonts w:ascii="Poppins Light" w:hAnsi="Poppins Light" w:cs="Poppins Light"/>
          <w:noProof/>
        </w:rPr>
        <w:t>;</w:t>
      </w:r>
    </w:p>
    <w:p w14:paraId="4A480FCF" w14:textId="0D78CC52" w:rsidR="0062716F" w:rsidRPr="003E1C34" w:rsidRDefault="0062716F" w:rsidP="003E1C34">
      <w:pPr>
        <w:numPr>
          <w:ilvl w:val="0"/>
          <w:numId w:val="8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explique por que não se deve treinar e testar com os mesmos dados</w:t>
      </w:r>
      <w:r w:rsidR="0090176F">
        <w:rPr>
          <w:rFonts w:ascii="Poppins Light" w:hAnsi="Poppins Light" w:cs="Poppins Light"/>
          <w:noProof/>
        </w:rPr>
        <w:t>.</w:t>
      </w:r>
    </w:p>
    <w:p w14:paraId="49934A18" w14:textId="3F35E882" w:rsidR="0062716F" w:rsidRPr="003E1C34" w:rsidRDefault="0062716F" w:rsidP="003E1C34">
      <w:pPr>
        <w:rPr>
          <w:rFonts w:ascii="Poppins Light" w:hAnsi="Poppins Light" w:cs="Poppins Light"/>
          <w:noProof/>
        </w:rPr>
      </w:pPr>
    </w:p>
    <w:p w14:paraId="328E6904" w14:textId="77777777" w:rsidR="0062716F" w:rsidRPr="003E1C34" w:rsidRDefault="0062716F" w:rsidP="003E1C34">
      <w:pPr>
        <w:rPr>
          <w:rFonts w:ascii="Poppins Light" w:hAnsi="Poppins Light" w:cs="Poppins Light"/>
          <w:b/>
          <w:bCs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Etapa 3 — Criação do modelo</w:t>
      </w:r>
    </w:p>
    <w:p w14:paraId="1C5F8051" w14:textId="111C2935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 xml:space="preserve">Crie um </w:t>
      </w:r>
      <w:r w:rsidRPr="003E1C34">
        <w:rPr>
          <w:rFonts w:ascii="Poppins Light" w:hAnsi="Poppins Light" w:cs="Poppins Light"/>
          <w:b/>
          <w:bCs/>
          <w:noProof/>
        </w:rPr>
        <w:t>modelo supervisionado simples</w:t>
      </w:r>
      <w:r w:rsidRPr="003E1C34">
        <w:rPr>
          <w:rFonts w:ascii="Poppins Light" w:hAnsi="Poppins Light" w:cs="Poppins Light"/>
          <w:noProof/>
        </w:rPr>
        <w:t xml:space="preserve">, como uma regressão logística ou </w:t>
      </w:r>
      <w:r w:rsidR="0090176F">
        <w:rPr>
          <w:rFonts w:ascii="Poppins Light" w:hAnsi="Poppins Light" w:cs="Poppins Light"/>
          <w:noProof/>
        </w:rPr>
        <w:t xml:space="preserve">uma </w:t>
      </w:r>
      <w:r w:rsidRPr="003E1C34">
        <w:rPr>
          <w:rFonts w:ascii="Poppins Light" w:hAnsi="Poppins Light" w:cs="Poppins Light"/>
          <w:noProof/>
        </w:rPr>
        <w:t>árvore de decisão.</w:t>
      </w:r>
      <w:r w:rsidR="0086080C" w:rsidRPr="003E1C34">
        <w:rPr>
          <w:rFonts w:ascii="Poppins Light" w:hAnsi="Poppins Light" w:cs="Poppins Light"/>
          <w:noProof/>
        </w:rPr>
        <w:t xml:space="preserve"> Também é muito importante que a escolha do algoritmo seja justificada.</w:t>
      </w:r>
    </w:p>
    <w:p w14:paraId="448BF2D3" w14:textId="77777777" w:rsidR="0012136E" w:rsidRDefault="0012136E" w:rsidP="003E1C34">
      <w:pPr>
        <w:rPr>
          <w:rFonts w:ascii="Poppins Light" w:hAnsi="Poppins Light" w:cs="Poppins Light"/>
          <w:b/>
          <w:bCs/>
          <w:noProof/>
        </w:rPr>
      </w:pPr>
    </w:p>
    <w:p w14:paraId="33B1394A" w14:textId="77777777" w:rsidR="00E577F1" w:rsidRPr="003E1C34" w:rsidRDefault="00E577F1" w:rsidP="003E1C34">
      <w:pPr>
        <w:rPr>
          <w:rFonts w:ascii="Poppins Light" w:hAnsi="Poppins Light" w:cs="Poppins Light"/>
          <w:b/>
          <w:bCs/>
          <w:noProof/>
        </w:rPr>
      </w:pPr>
    </w:p>
    <w:p w14:paraId="16CA704E" w14:textId="12FE6596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lastRenderedPageBreak/>
        <w:t>Tarefa:</w:t>
      </w:r>
    </w:p>
    <w:p w14:paraId="6F4321BF" w14:textId="07AE6621" w:rsidR="0062716F" w:rsidRPr="003E1C34" w:rsidRDefault="0062716F" w:rsidP="003E1C34">
      <w:pPr>
        <w:numPr>
          <w:ilvl w:val="0"/>
          <w:numId w:val="9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instancie o modelo</w:t>
      </w:r>
      <w:r w:rsidR="0090176F">
        <w:rPr>
          <w:rFonts w:ascii="Poppins Light" w:hAnsi="Poppins Light" w:cs="Poppins Light"/>
          <w:noProof/>
        </w:rPr>
        <w:t>;</w:t>
      </w:r>
    </w:p>
    <w:p w14:paraId="7D728C2D" w14:textId="0F696C76" w:rsidR="0062716F" w:rsidRDefault="0062716F" w:rsidP="003E1C34">
      <w:pPr>
        <w:numPr>
          <w:ilvl w:val="0"/>
          <w:numId w:val="9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 xml:space="preserve">explique, em </w:t>
      </w:r>
      <w:r w:rsidR="0090176F">
        <w:rPr>
          <w:rFonts w:ascii="Poppins Light" w:hAnsi="Poppins Light" w:cs="Poppins Light"/>
          <w:noProof/>
        </w:rPr>
        <w:t xml:space="preserve">um </w:t>
      </w:r>
      <w:r w:rsidRPr="003E1C34">
        <w:rPr>
          <w:rFonts w:ascii="Poppins Light" w:hAnsi="Poppins Light" w:cs="Poppins Light"/>
          <w:noProof/>
        </w:rPr>
        <w:t>comentário, o que significa “treinar um modelo”</w:t>
      </w:r>
      <w:r w:rsidR="0090176F">
        <w:rPr>
          <w:rFonts w:ascii="Poppins Light" w:hAnsi="Poppins Light" w:cs="Poppins Light"/>
          <w:noProof/>
        </w:rPr>
        <w:t>.</w:t>
      </w:r>
    </w:p>
    <w:p w14:paraId="43E9D2BC" w14:textId="77777777" w:rsidR="0090176F" w:rsidRPr="003E1C34" w:rsidRDefault="0090176F" w:rsidP="00DE4201">
      <w:pPr>
        <w:rPr>
          <w:rFonts w:ascii="Poppins Light" w:hAnsi="Poppins Light" w:cs="Poppins Light"/>
          <w:noProof/>
        </w:rPr>
      </w:pPr>
    </w:p>
    <w:p w14:paraId="63D96473" w14:textId="47EF5F7E" w:rsidR="0062716F" w:rsidRPr="003E1C34" w:rsidRDefault="0062716F" w:rsidP="003E1C34">
      <w:pPr>
        <w:rPr>
          <w:rFonts w:ascii="Poppins Light" w:hAnsi="Poppins Light" w:cs="Poppins Light"/>
          <w:b/>
          <w:bCs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Etapa 4 — Treinamento</w:t>
      </w:r>
    </w:p>
    <w:p w14:paraId="54BA0FF3" w14:textId="0CA11436" w:rsidR="0012136E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Treine o modelo utilizando os dados de treino.</w:t>
      </w:r>
    </w:p>
    <w:p w14:paraId="0BE5E5A9" w14:textId="77777777" w:rsidR="0090176F" w:rsidRPr="003E1C34" w:rsidRDefault="0090176F" w:rsidP="003E1C34">
      <w:pPr>
        <w:rPr>
          <w:rFonts w:ascii="Poppins Light" w:hAnsi="Poppins Light" w:cs="Poppins Light"/>
          <w:noProof/>
        </w:rPr>
      </w:pPr>
    </w:p>
    <w:p w14:paraId="70F5130E" w14:textId="43815C2D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Tarefa:</w:t>
      </w:r>
    </w:p>
    <w:p w14:paraId="04E8E47E" w14:textId="34406D3C" w:rsidR="0062716F" w:rsidRPr="003E1C34" w:rsidRDefault="0062716F" w:rsidP="003E1C34">
      <w:pPr>
        <w:numPr>
          <w:ilvl w:val="0"/>
          <w:numId w:val="10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execute o treinamento</w:t>
      </w:r>
      <w:r w:rsidR="0090176F">
        <w:rPr>
          <w:rFonts w:ascii="Poppins Light" w:hAnsi="Poppins Light" w:cs="Poppins Light"/>
          <w:noProof/>
        </w:rPr>
        <w:t>;</w:t>
      </w:r>
    </w:p>
    <w:p w14:paraId="75927888" w14:textId="35C2317B" w:rsidR="0062716F" w:rsidRPr="003E1C34" w:rsidRDefault="0062716F" w:rsidP="003E1C34">
      <w:pPr>
        <w:numPr>
          <w:ilvl w:val="0"/>
          <w:numId w:val="10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explique o papel dos dados de treino nesse processo</w:t>
      </w:r>
      <w:r w:rsidR="0090176F">
        <w:rPr>
          <w:rFonts w:ascii="Poppins Light" w:hAnsi="Poppins Light" w:cs="Poppins Light"/>
          <w:noProof/>
        </w:rPr>
        <w:t>.</w:t>
      </w:r>
    </w:p>
    <w:p w14:paraId="61F83765" w14:textId="77777777" w:rsidR="0012136E" w:rsidRPr="003E1C34" w:rsidRDefault="0012136E" w:rsidP="003E1C34">
      <w:pPr>
        <w:rPr>
          <w:rFonts w:ascii="Poppins Light" w:hAnsi="Poppins Light" w:cs="Poppins Light"/>
          <w:b/>
          <w:bCs/>
          <w:noProof/>
        </w:rPr>
      </w:pPr>
    </w:p>
    <w:p w14:paraId="6459D1F8" w14:textId="0102C2CF" w:rsidR="0062716F" w:rsidRPr="003E1C34" w:rsidRDefault="0062716F" w:rsidP="003E1C34">
      <w:pPr>
        <w:rPr>
          <w:rFonts w:ascii="Poppins Light" w:hAnsi="Poppins Light" w:cs="Poppins Light"/>
          <w:b/>
          <w:bCs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Etapa 5 — Avaliação</w:t>
      </w:r>
    </w:p>
    <w:p w14:paraId="64D8F2F4" w14:textId="77777777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Utilize os dados de teste para avaliar o modelo.</w:t>
      </w:r>
    </w:p>
    <w:p w14:paraId="52852A48" w14:textId="77777777" w:rsidR="0012136E" w:rsidRPr="003E1C34" w:rsidRDefault="0012136E" w:rsidP="003E1C34">
      <w:pPr>
        <w:rPr>
          <w:rFonts w:ascii="Poppins Light" w:hAnsi="Poppins Light" w:cs="Poppins Light"/>
          <w:b/>
          <w:bCs/>
          <w:noProof/>
        </w:rPr>
      </w:pPr>
    </w:p>
    <w:p w14:paraId="71ED6F00" w14:textId="0A720060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Tarefa:</w:t>
      </w:r>
    </w:p>
    <w:p w14:paraId="3CC85693" w14:textId="57F14968" w:rsidR="0062716F" w:rsidRPr="003E1C34" w:rsidRDefault="0062716F" w:rsidP="003E1C34">
      <w:pPr>
        <w:numPr>
          <w:ilvl w:val="0"/>
          <w:numId w:val="11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gere previsões</w:t>
      </w:r>
      <w:r w:rsidR="0090176F">
        <w:rPr>
          <w:rFonts w:ascii="Poppins Light" w:hAnsi="Poppins Light" w:cs="Poppins Light"/>
          <w:noProof/>
        </w:rPr>
        <w:t>;</w:t>
      </w:r>
    </w:p>
    <w:p w14:paraId="6CAE1DBE" w14:textId="1BA2B68D" w:rsidR="0062716F" w:rsidRPr="003E1C34" w:rsidRDefault="0062716F" w:rsidP="003E1C34">
      <w:pPr>
        <w:numPr>
          <w:ilvl w:val="0"/>
          <w:numId w:val="11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calcule uma métrica simples (ex.: acurácia)</w:t>
      </w:r>
      <w:r w:rsidR="0090176F">
        <w:rPr>
          <w:rFonts w:ascii="Poppins Light" w:hAnsi="Poppins Light" w:cs="Poppins Light"/>
          <w:noProof/>
        </w:rPr>
        <w:t>;</w:t>
      </w:r>
    </w:p>
    <w:p w14:paraId="6EB7E1C7" w14:textId="4EADA8CA" w:rsidR="0062716F" w:rsidRPr="003E1C34" w:rsidRDefault="0062716F" w:rsidP="003E1C34">
      <w:pPr>
        <w:numPr>
          <w:ilvl w:val="0"/>
          <w:numId w:val="11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explique o que essa métrica indica</w:t>
      </w:r>
      <w:r w:rsidR="0090176F">
        <w:rPr>
          <w:rFonts w:ascii="Poppins Light" w:hAnsi="Poppins Light" w:cs="Poppins Light"/>
          <w:noProof/>
        </w:rPr>
        <w:t>.</w:t>
      </w:r>
    </w:p>
    <w:p w14:paraId="1F5D94E4" w14:textId="19C3BDA3" w:rsidR="0062716F" w:rsidRPr="003E1C34" w:rsidRDefault="0062716F" w:rsidP="003E1C34">
      <w:pPr>
        <w:rPr>
          <w:rFonts w:ascii="Poppins Light" w:hAnsi="Poppins Light" w:cs="Poppins Light"/>
          <w:noProof/>
        </w:rPr>
      </w:pPr>
    </w:p>
    <w:p w14:paraId="6425C392" w14:textId="77777777" w:rsidR="0062716F" w:rsidRPr="003E1C34" w:rsidRDefault="0062716F" w:rsidP="003E1C34">
      <w:pPr>
        <w:rPr>
          <w:rFonts w:ascii="Poppins Light" w:hAnsi="Poppins Light" w:cs="Poppins Light"/>
          <w:b/>
          <w:bCs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Etapa 6 — Análise final</w:t>
      </w:r>
    </w:p>
    <w:p w14:paraId="66239274" w14:textId="77777777" w:rsidR="0012136E" w:rsidRPr="003E1C34" w:rsidRDefault="0012136E" w:rsidP="003E1C34">
      <w:pPr>
        <w:rPr>
          <w:rFonts w:ascii="Poppins Light" w:hAnsi="Poppins Light" w:cs="Poppins Light"/>
          <w:noProof/>
        </w:rPr>
      </w:pPr>
    </w:p>
    <w:p w14:paraId="17CCA297" w14:textId="006589E2" w:rsidR="0062716F" w:rsidRPr="003E1C34" w:rsidRDefault="003040AA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Produza um t</w:t>
      </w:r>
      <w:r w:rsidR="0062716F" w:rsidRPr="003E1C34">
        <w:rPr>
          <w:rFonts w:ascii="Poppins Light" w:hAnsi="Poppins Light" w:cs="Poppins Light"/>
          <w:noProof/>
        </w:rPr>
        <w:t>exto</w:t>
      </w:r>
      <w:r w:rsidRPr="003E1C34">
        <w:rPr>
          <w:rFonts w:ascii="Poppins Light" w:hAnsi="Poppins Light" w:cs="Poppins Light"/>
          <w:noProof/>
        </w:rPr>
        <w:t xml:space="preserve"> e envie em arquivo ou fotogra</w:t>
      </w:r>
      <w:r w:rsidR="0090176F">
        <w:rPr>
          <w:rFonts w:ascii="Poppins Light" w:hAnsi="Poppins Light" w:cs="Poppins Light"/>
          <w:noProof/>
        </w:rPr>
        <w:t>f</w:t>
      </w:r>
      <w:r w:rsidRPr="003E1C34">
        <w:rPr>
          <w:rFonts w:ascii="Poppins Light" w:hAnsi="Poppins Light" w:cs="Poppins Light"/>
          <w:noProof/>
        </w:rPr>
        <w:t xml:space="preserve">ia no AVA. No texto de </w:t>
      </w:r>
      <w:r w:rsidR="0062716F" w:rsidRPr="003E1C34">
        <w:rPr>
          <w:rFonts w:ascii="Poppins Light" w:hAnsi="Poppins Light" w:cs="Poppins Light"/>
          <w:noProof/>
        </w:rPr>
        <w:t>registro, explique:</w:t>
      </w:r>
    </w:p>
    <w:p w14:paraId="20863993" w14:textId="09BCEAA1" w:rsidR="0062716F" w:rsidRPr="003E1C34" w:rsidRDefault="0062716F" w:rsidP="003E1C34">
      <w:pPr>
        <w:numPr>
          <w:ilvl w:val="0"/>
          <w:numId w:val="12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se o modelo teve bom desempenho</w:t>
      </w:r>
      <w:r w:rsidR="0090176F">
        <w:rPr>
          <w:rFonts w:ascii="Poppins Light" w:hAnsi="Poppins Light" w:cs="Poppins Light"/>
          <w:noProof/>
        </w:rPr>
        <w:t>;</w:t>
      </w:r>
    </w:p>
    <w:p w14:paraId="585B7127" w14:textId="42B73648" w:rsidR="0062716F" w:rsidRPr="003E1C34" w:rsidRDefault="0090176F" w:rsidP="003E1C34">
      <w:pPr>
        <w:numPr>
          <w:ilvl w:val="0"/>
          <w:numId w:val="12"/>
        </w:numPr>
        <w:ind w:left="0" w:firstLine="0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 xml:space="preserve">as </w:t>
      </w:r>
      <w:r w:rsidR="0062716F" w:rsidRPr="003E1C34">
        <w:rPr>
          <w:rFonts w:ascii="Poppins Light" w:hAnsi="Poppins Light" w:cs="Poppins Light"/>
          <w:noProof/>
        </w:rPr>
        <w:t>limitações desse tipo de modelo</w:t>
      </w:r>
      <w:r>
        <w:rPr>
          <w:rFonts w:ascii="Poppins Light" w:hAnsi="Poppins Light" w:cs="Poppins Light"/>
          <w:noProof/>
        </w:rPr>
        <w:t>;</w:t>
      </w:r>
    </w:p>
    <w:p w14:paraId="154FDFFE" w14:textId="356F4E22" w:rsidR="0012136E" w:rsidRPr="003E1C34" w:rsidRDefault="0062716F" w:rsidP="003E1C34">
      <w:pPr>
        <w:numPr>
          <w:ilvl w:val="0"/>
          <w:numId w:val="12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por que esse é apenas um primeiro passo em ML</w:t>
      </w:r>
      <w:r w:rsidR="0090176F">
        <w:rPr>
          <w:rFonts w:ascii="Poppins Light" w:hAnsi="Poppins Light" w:cs="Poppins Light"/>
          <w:noProof/>
        </w:rPr>
        <w:t>.</w:t>
      </w:r>
    </w:p>
    <w:p w14:paraId="1354FBC6" w14:textId="77777777" w:rsidR="0090176F" w:rsidRDefault="0090176F" w:rsidP="003E1C34">
      <w:pPr>
        <w:rPr>
          <w:rFonts w:ascii="Poppins Light" w:hAnsi="Poppins Light" w:cs="Poppins Light"/>
          <w:b/>
          <w:bCs/>
          <w:noProof/>
        </w:rPr>
      </w:pPr>
    </w:p>
    <w:p w14:paraId="79E28670" w14:textId="30A13DCB" w:rsidR="0062716F" w:rsidRPr="003E1C34" w:rsidRDefault="0062716F" w:rsidP="003E1C34">
      <w:pPr>
        <w:rPr>
          <w:rFonts w:ascii="Poppins Light" w:hAnsi="Poppins Light" w:cs="Poppins Light"/>
          <w:b/>
          <w:bCs/>
          <w:noProof/>
        </w:rPr>
      </w:pPr>
      <w:r w:rsidRPr="003E1C34">
        <w:rPr>
          <w:rFonts w:ascii="Poppins Light" w:hAnsi="Poppins Light" w:cs="Poppins Light"/>
          <w:b/>
          <w:bCs/>
          <w:noProof/>
        </w:rPr>
        <w:t>Checklist</w:t>
      </w:r>
      <w:r w:rsidR="0090176F">
        <w:rPr>
          <w:rFonts w:ascii="Poppins Light" w:hAnsi="Poppins Light" w:cs="Poppins Light"/>
          <w:b/>
          <w:bCs/>
          <w:noProof/>
        </w:rPr>
        <w:t>,</w:t>
      </w:r>
      <w:r w:rsidRPr="003E1C34">
        <w:rPr>
          <w:rFonts w:ascii="Poppins Light" w:hAnsi="Poppins Light" w:cs="Poppins Light"/>
          <w:b/>
          <w:bCs/>
          <w:noProof/>
        </w:rPr>
        <w:t xml:space="preserve"> antes de entregar</w:t>
      </w:r>
    </w:p>
    <w:p w14:paraId="024C79AB" w14:textId="77777777" w:rsidR="0062716F" w:rsidRPr="003E1C34" w:rsidRDefault="0062716F" w:rsidP="003E1C34">
      <w:pPr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Verifique se:</w:t>
      </w:r>
    </w:p>
    <w:p w14:paraId="4AE435B7" w14:textId="51469BE5" w:rsidR="0062716F" w:rsidRPr="003E1C34" w:rsidRDefault="0062716F" w:rsidP="003E1C34">
      <w:pPr>
        <w:numPr>
          <w:ilvl w:val="0"/>
          <w:numId w:val="13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o código executa sem erros</w:t>
      </w:r>
      <w:r w:rsidR="0090176F">
        <w:rPr>
          <w:rFonts w:ascii="Poppins Light" w:hAnsi="Poppins Light" w:cs="Poppins Light"/>
          <w:noProof/>
        </w:rPr>
        <w:t>;</w:t>
      </w:r>
    </w:p>
    <w:p w14:paraId="2FED87D9" w14:textId="083049FD" w:rsidR="0062716F" w:rsidRPr="003E1C34" w:rsidRDefault="0062716F" w:rsidP="003E1C34">
      <w:pPr>
        <w:numPr>
          <w:ilvl w:val="0"/>
          <w:numId w:val="13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todas as etapas do fluxo estão presentes</w:t>
      </w:r>
      <w:r w:rsidR="0090176F">
        <w:rPr>
          <w:rFonts w:ascii="Poppins Light" w:hAnsi="Poppins Light" w:cs="Poppins Light"/>
          <w:noProof/>
        </w:rPr>
        <w:t>;</w:t>
      </w:r>
    </w:p>
    <w:p w14:paraId="46815C8F" w14:textId="57006035" w:rsidR="0062716F" w:rsidRPr="003E1C34" w:rsidRDefault="0062716F" w:rsidP="003E1C34">
      <w:pPr>
        <w:numPr>
          <w:ilvl w:val="0"/>
          <w:numId w:val="13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há comentários explicativos no código</w:t>
      </w:r>
      <w:r w:rsidR="0090176F">
        <w:rPr>
          <w:rFonts w:ascii="Poppins Light" w:hAnsi="Poppins Light" w:cs="Poppins Light"/>
          <w:noProof/>
        </w:rPr>
        <w:t>;</w:t>
      </w:r>
    </w:p>
    <w:p w14:paraId="6BC8B3C9" w14:textId="32172659" w:rsidR="0062716F" w:rsidRPr="003E1C34" w:rsidRDefault="0062716F" w:rsidP="003E1C34">
      <w:pPr>
        <w:numPr>
          <w:ilvl w:val="0"/>
          <w:numId w:val="13"/>
        </w:numPr>
        <w:ind w:left="0" w:firstLine="0"/>
        <w:rPr>
          <w:rFonts w:ascii="Poppins Light" w:hAnsi="Poppins Light" w:cs="Poppins Light"/>
          <w:noProof/>
        </w:rPr>
      </w:pPr>
      <w:r w:rsidRPr="003E1C34">
        <w:rPr>
          <w:rFonts w:ascii="Poppins Light" w:hAnsi="Poppins Light" w:cs="Poppins Light"/>
          <w:noProof/>
        </w:rPr>
        <w:t>o texto final explica o processo com clareza</w:t>
      </w:r>
      <w:r w:rsidR="0090176F">
        <w:rPr>
          <w:rFonts w:ascii="Poppins Light" w:hAnsi="Poppins Light" w:cs="Poppins Light"/>
          <w:noProof/>
        </w:rPr>
        <w:t>.</w:t>
      </w:r>
    </w:p>
    <w:p w14:paraId="11AEEA30" w14:textId="77777777" w:rsidR="005A5A09" w:rsidRPr="003E1C34" w:rsidRDefault="005A5A09" w:rsidP="003E1C34">
      <w:pPr>
        <w:rPr>
          <w:rFonts w:ascii="Poppins Light" w:eastAsia="Arial Unicode MS" w:hAnsi="Poppins Light" w:cs="Poppins Light"/>
        </w:rPr>
      </w:pPr>
    </w:p>
    <w:sectPr w:rsidR="005A5A09" w:rsidRPr="003E1C34" w:rsidSect="00553CA2">
      <w:headerReference w:type="default" r:id="rId10"/>
      <w:footerReference w:type="even" r:id="rId11"/>
      <w:footerReference w:type="default" r:id="rId12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BCA0D" w14:textId="77777777" w:rsidR="007C3FA0" w:rsidRDefault="007C3FA0">
      <w:r>
        <w:separator/>
      </w:r>
    </w:p>
  </w:endnote>
  <w:endnote w:type="continuationSeparator" w:id="0">
    <w:p w14:paraId="38BF5B36" w14:textId="77777777" w:rsidR="007C3FA0" w:rsidRDefault="007C3FA0">
      <w:r>
        <w:continuationSeparator/>
      </w:r>
    </w:p>
  </w:endnote>
  <w:endnote w:type="continuationNotice" w:id="1">
    <w:p w14:paraId="432785A1" w14:textId="77777777" w:rsidR="007C3FA0" w:rsidRDefault="007C3F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6BBECBF9" w:rsidR="00160195" w:rsidRPr="007517EF" w:rsidRDefault="007517EF" w:rsidP="007517EF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7517EF">
              <w:rPr>
                <w:rFonts w:ascii="Poppins" w:hAnsi="Poppins" w:cs="Poppins"/>
                <w:sz w:val="20"/>
                <w:szCs w:val="20"/>
              </w:rPr>
              <w:t>[SIS]</w:t>
            </w:r>
            <w:r>
              <w:rPr>
                <w:rFonts w:ascii="Poppins" w:hAnsi="Poppins" w:cs="Poppins"/>
                <w:sz w:val="20"/>
                <w:szCs w:val="20"/>
              </w:rPr>
              <w:tab/>
              <w:t xml:space="preserve">          </w:t>
            </w:r>
            <w:r w:rsidRPr="007517EF">
              <w:rPr>
                <w:rFonts w:ascii="Poppins" w:hAnsi="Poppins" w:cs="Poppins"/>
                <w:sz w:val="20"/>
                <w:szCs w:val="20"/>
              </w:rPr>
              <w:t>[APLICAÇÕES PRÁTICAS DA IA GENERATIVA]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         </w:t>
            </w:r>
            <w:r w:rsidRPr="007517EF">
              <w:rPr>
                <w:rFonts w:ascii="Poppins" w:hAnsi="Poppins" w:cs="Poppins"/>
                <w:sz w:val="20"/>
                <w:szCs w:val="20"/>
              </w:rPr>
              <w:t>[APRENDIZADO SUPERVISIONADO – PIPELINE DE ML]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3CF6A" w14:textId="77777777" w:rsidR="007C3FA0" w:rsidRDefault="007C3FA0">
      <w:r>
        <w:separator/>
      </w:r>
    </w:p>
  </w:footnote>
  <w:footnote w:type="continuationSeparator" w:id="0">
    <w:p w14:paraId="3731458E" w14:textId="77777777" w:rsidR="007C3FA0" w:rsidRDefault="007C3FA0">
      <w:r>
        <w:continuationSeparator/>
      </w:r>
    </w:p>
  </w:footnote>
  <w:footnote w:type="continuationNotice" w:id="1">
    <w:p w14:paraId="342F5DA1" w14:textId="77777777" w:rsidR="007C3FA0" w:rsidRDefault="007C3F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35441"/>
    <w:multiLevelType w:val="multilevel"/>
    <w:tmpl w:val="F316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40E16"/>
    <w:multiLevelType w:val="multilevel"/>
    <w:tmpl w:val="05A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92763"/>
    <w:multiLevelType w:val="multilevel"/>
    <w:tmpl w:val="5BCC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D0717"/>
    <w:multiLevelType w:val="multilevel"/>
    <w:tmpl w:val="72B6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8805D3"/>
    <w:multiLevelType w:val="multilevel"/>
    <w:tmpl w:val="1CD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B3506"/>
    <w:multiLevelType w:val="multilevel"/>
    <w:tmpl w:val="AC9E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2155B"/>
    <w:multiLevelType w:val="multilevel"/>
    <w:tmpl w:val="E95C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85B89"/>
    <w:multiLevelType w:val="multilevel"/>
    <w:tmpl w:val="CF52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F43B1"/>
    <w:multiLevelType w:val="multilevel"/>
    <w:tmpl w:val="52F2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7728627">
    <w:abstractNumId w:val="0"/>
  </w:num>
  <w:num w:numId="2" w16cid:durableId="1115713199">
    <w:abstractNumId w:val="1"/>
  </w:num>
  <w:num w:numId="3" w16cid:durableId="1821843517">
    <w:abstractNumId w:val="12"/>
  </w:num>
  <w:num w:numId="4" w16cid:durableId="1682665340">
    <w:abstractNumId w:val="6"/>
  </w:num>
  <w:num w:numId="5" w16cid:durableId="1218518352">
    <w:abstractNumId w:val="10"/>
  </w:num>
  <w:num w:numId="6" w16cid:durableId="358622952">
    <w:abstractNumId w:val="2"/>
  </w:num>
  <w:num w:numId="7" w16cid:durableId="2078897988">
    <w:abstractNumId w:val="8"/>
  </w:num>
  <w:num w:numId="8" w16cid:durableId="638993024">
    <w:abstractNumId w:val="7"/>
  </w:num>
  <w:num w:numId="9" w16cid:durableId="788092354">
    <w:abstractNumId w:val="11"/>
  </w:num>
  <w:num w:numId="10" w16cid:durableId="1225943932">
    <w:abstractNumId w:val="9"/>
  </w:num>
  <w:num w:numId="11" w16cid:durableId="260533563">
    <w:abstractNumId w:val="5"/>
  </w:num>
  <w:num w:numId="12" w16cid:durableId="1673021332">
    <w:abstractNumId w:val="3"/>
  </w:num>
  <w:num w:numId="13" w16cid:durableId="41758123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51FE9"/>
    <w:rsid w:val="00093C5A"/>
    <w:rsid w:val="000A4E65"/>
    <w:rsid w:val="000C6619"/>
    <w:rsid w:val="000F7DE9"/>
    <w:rsid w:val="0012136E"/>
    <w:rsid w:val="00124756"/>
    <w:rsid w:val="00160195"/>
    <w:rsid w:val="001A2D86"/>
    <w:rsid w:val="001A32C9"/>
    <w:rsid w:val="001B5270"/>
    <w:rsid w:val="001C335A"/>
    <w:rsid w:val="001E7BC0"/>
    <w:rsid w:val="001F6849"/>
    <w:rsid w:val="00204BB7"/>
    <w:rsid w:val="0022572E"/>
    <w:rsid w:val="0023177A"/>
    <w:rsid w:val="002344C7"/>
    <w:rsid w:val="002372B1"/>
    <w:rsid w:val="00252F67"/>
    <w:rsid w:val="00256D8D"/>
    <w:rsid w:val="002632D3"/>
    <w:rsid w:val="00264B6B"/>
    <w:rsid w:val="00270C26"/>
    <w:rsid w:val="00292EDD"/>
    <w:rsid w:val="002A6788"/>
    <w:rsid w:val="002B18BA"/>
    <w:rsid w:val="002C0F4E"/>
    <w:rsid w:val="002C6EC9"/>
    <w:rsid w:val="002D1A6D"/>
    <w:rsid w:val="002D51E3"/>
    <w:rsid w:val="002E6314"/>
    <w:rsid w:val="003009B4"/>
    <w:rsid w:val="003031BD"/>
    <w:rsid w:val="003040AA"/>
    <w:rsid w:val="00335CED"/>
    <w:rsid w:val="003365AE"/>
    <w:rsid w:val="00367C72"/>
    <w:rsid w:val="003818CD"/>
    <w:rsid w:val="003B5571"/>
    <w:rsid w:val="003C032E"/>
    <w:rsid w:val="003D71CA"/>
    <w:rsid w:val="003E1C34"/>
    <w:rsid w:val="00454835"/>
    <w:rsid w:val="00464B32"/>
    <w:rsid w:val="00491C71"/>
    <w:rsid w:val="004B66A3"/>
    <w:rsid w:val="004E713D"/>
    <w:rsid w:val="0054497C"/>
    <w:rsid w:val="0054587F"/>
    <w:rsid w:val="005517B2"/>
    <w:rsid w:val="00553CA2"/>
    <w:rsid w:val="00585F34"/>
    <w:rsid w:val="005A5A09"/>
    <w:rsid w:val="005E4165"/>
    <w:rsid w:val="005F74BB"/>
    <w:rsid w:val="0060776C"/>
    <w:rsid w:val="00626ACB"/>
    <w:rsid w:val="0062716F"/>
    <w:rsid w:val="0063273B"/>
    <w:rsid w:val="00676B29"/>
    <w:rsid w:val="00684B12"/>
    <w:rsid w:val="006A30C8"/>
    <w:rsid w:val="006B3AE9"/>
    <w:rsid w:val="007517EF"/>
    <w:rsid w:val="00765526"/>
    <w:rsid w:val="007671B4"/>
    <w:rsid w:val="00773A8C"/>
    <w:rsid w:val="0078262D"/>
    <w:rsid w:val="007B6ABF"/>
    <w:rsid w:val="007C3FA0"/>
    <w:rsid w:val="007E7556"/>
    <w:rsid w:val="00814E58"/>
    <w:rsid w:val="0083474B"/>
    <w:rsid w:val="00841D59"/>
    <w:rsid w:val="00845E3E"/>
    <w:rsid w:val="00851368"/>
    <w:rsid w:val="0086080C"/>
    <w:rsid w:val="008925A9"/>
    <w:rsid w:val="00897745"/>
    <w:rsid w:val="008B4C24"/>
    <w:rsid w:val="008F70AC"/>
    <w:rsid w:val="008F775A"/>
    <w:rsid w:val="0090176F"/>
    <w:rsid w:val="0092769D"/>
    <w:rsid w:val="00966015"/>
    <w:rsid w:val="00993B6A"/>
    <w:rsid w:val="009B33B6"/>
    <w:rsid w:val="009B54C2"/>
    <w:rsid w:val="009C411B"/>
    <w:rsid w:val="00AA60A0"/>
    <w:rsid w:val="00AD78A6"/>
    <w:rsid w:val="00B45591"/>
    <w:rsid w:val="00B84EF9"/>
    <w:rsid w:val="00BA2F52"/>
    <w:rsid w:val="00BA6A76"/>
    <w:rsid w:val="00BC003A"/>
    <w:rsid w:val="00C12E4A"/>
    <w:rsid w:val="00C22C7C"/>
    <w:rsid w:val="00C42339"/>
    <w:rsid w:val="00C42A8A"/>
    <w:rsid w:val="00C4723D"/>
    <w:rsid w:val="00C5284F"/>
    <w:rsid w:val="00C6070E"/>
    <w:rsid w:val="00C62CE1"/>
    <w:rsid w:val="00CA4523"/>
    <w:rsid w:val="00CC2A45"/>
    <w:rsid w:val="00CC6EC0"/>
    <w:rsid w:val="00CE1E9C"/>
    <w:rsid w:val="00CF76E4"/>
    <w:rsid w:val="00D03B93"/>
    <w:rsid w:val="00D04BFE"/>
    <w:rsid w:val="00D05B9C"/>
    <w:rsid w:val="00D553AB"/>
    <w:rsid w:val="00D61A8F"/>
    <w:rsid w:val="00DC7BE6"/>
    <w:rsid w:val="00DD5204"/>
    <w:rsid w:val="00DE0C0D"/>
    <w:rsid w:val="00DE4201"/>
    <w:rsid w:val="00E10D86"/>
    <w:rsid w:val="00E227A8"/>
    <w:rsid w:val="00E400A6"/>
    <w:rsid w:val="00E577F1"/>
    <w:rsid w:val="00E71901"/>
    <w:rsid w:val="00E73E76"/>
    <w:rsid w:val="00E77AF3"/>
    <w:rsid w:val="00E927EB"/>
    <w:rsid w:val="00EA3B37"/>
    <w:rsid w:val="00EA7ED5"/>
    <w:rsid w:val="00EB5F90"/>
    <w:rsid w:val="00EF47B1"/>
    <w:rsid w:val="00EF4AFE"/>
    <w:rsid w:val="00F044D7"/>
    <w:rsid w:val="00F472E5"/>
    <w:rsid w:val="00F51FEF"/>
    <w:rsid w:val="00F52AA0"/>
    <w:rsid w:val="00F57059"/>
    <w:rsid w:val="00FA77CC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C5284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103</TotalTime>
  <Pages>3</Pages>
  <Words>502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13</cp:revision>
  <cp:lastPrinted>2006-08-31T06:40:00Z</cp:lastPrinted>
  <dcterms:created xsi:type="dcterms:W3CDTF">2026-03-03T02:44:00Z</dcterms:created>
  <dcterms:modified xsi:type="dcterms:W3CDTF">2026-04-09T12:53:00Z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