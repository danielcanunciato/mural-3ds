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126A1B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126A1B">
        <w:rPr>
          <w:rFonts w:ascii="Poppins" w:hAnsi="Poppins" w:cs="Poppins"/>
          <w:bCs/>
          <w:szCs w:val="32"/>
        </w:rPr>
        <w:t xml:space="preserve">Roteiro de </w:t>
      </w:r>
      <w:r w:rsidR="00E227A8" w:rsidRPr="00126A1B">
        <w:rPr>
          <w:rFonts w:ascii="Poppins" w:hAnsi="Poppins" w:cs="Poppins"/>
          <w:bCs/>
          <w:szCs w:val="32"/>
        </w:rPr>
        <w:t xml:space="preserve">Atividade </w:t>
      </w:r>
      <w:r w:rsidRPr="00126A1B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126A1B" w:rsidRDefault="00814E58" w:rsidP="00814E58">
      <w:pPr>
        <w:rPr>
          <w:rFonts w:ascii="Poppins" w:hAnsi="Poppins" w:cs="Poppins"/>
        </w:rPr>
      </w:pPr>
    </w:p>
    <w:p w14:paraId="3859BC60" w14:textId="7A01095D" w:rsidR="00E227A8" w:rsidRPr="00126A1B" w:rsidRDefault="00E227A8" w:rsidP="00E227A8">
      <w:pPr>
        <w:pStyle w:val="Ttulo9"/>
        <w:spacing w:line="288" w:lineRule="auto"/>
        <w:ind w:left="425" w:hanging="425"/>
        <w:jc w:val="left"/>
        <w:rPr>
          <w:rFonts w:ascii="Poppins" w:hAnsi="Poppins" w:cs="Poppins"/>
          <w:b w:val="0"/>
          <w:sz w:val="24"/>
          <w:szCs w:val="16"/>
        </w:rPr>
      </w:pPr>
      <w:r w:rsidRPr="00126A1B">
        <w:rPr>
          <w:rFonts w:ascii="Poppins" w:hAnsi="Poppins" w:cs="Poppins"/>
          <w:b w:val="0"/>
          <w:sz w:val="24"/>
          <w:szCs w:val="16"/>
          <w:u w:val="none"/>
        </w:rPr>
        <w:t>Nome:</w:t>
      </w:r>
      <w:r w:rsidR="00814E58" w:rsidRPr="00126A1B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="004E713D" w:rsidRPr="00126A1B">
        <w:rPr>
          <w:rFonts w:ascii="Poppins" w:hAnsi="Poppins" w:cs="Poppins"/>
          <w:b w:val="0"/>
          <w:sz w:val="24"/>
          <w:szCs w:val="16"/>
        </w:rPr>
        <w:t xml:space="preserve">                                                                                    </w:t>
      </w:r>
      <w:r w:rsidRPr="00126A1B">
        <w:rPr>
          <w:rFonts w:ascii="Poppins" w:hAnsi="Poppins" w:cs="Poppins"/>
          <w:b w:val="0"/>
          <w:sz w:val="24"/>
          <w:szCs w:val="16"/>
          <w:u w:val="none"/>
        </w:rPr>
        <w:tab/>
      </w:r>
      <w:r w:rsidR="004E713D" w:rsidRPr="00126A1B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Pr="00126A1B">
        <w:rPr>
          <w:rFonts w:ascii="Poppins" w:hAnsi="Poppins" w:cs="Poppins"/>
          <w:b w:val="0"/>
          <w:sz w:val="24"/>
          <w:szCs w:val="16"/>
          <w:u w:val="none"/>
        </w:rPr>
        <w:t>Turma</w:t>
      </w:r>
      <w:r w:rsidR="004E713D" w:rsidRPr="00126A1B">
        <w:rPr>
          <w:rFonts w:ascii="Poppins" w:hAnsi="Poppins" w:cs="Poppins"/>
          <w:b w:val="0"/>
          <w:sz w:val="24"/>
          <w:szCs w:val="16"/>
          <w:u w:val="none"/>
        </w:rPr>
        <w:t xml:space="preserve">: </w:t>
      </w:r>
      <w:r w:rsidR="004E713D" w:rsidRPr="00126A1B">
        <w:rPr>
          <w:rFonts w:ascii="Poppins" w:hAnsi="Poppins" w:cs="Poppins"/>
          <w:b w:val="0"/>
          <w:sz w:val="24"/>
          <w:szCs w:val="16"/>
        </w:rPr>
        <w:t xml:space="preserve">                          </w:t>
      </w:r>
      <w:proofErr w:type="gramStart"/>
      <w:r w:rsidR="004E713D" w:rsidRPr="00126A1B">
        <w:rPr>
          <w:rFonts w:ascii="Poppins" w:hAnsi="Poppins" w:cs="Poppins"/>
          <w:b w:val="0"/>
          <w:sz w:val="24"/>
          <w:szCs w:val="16"/>
        </w:rPr>
        <w:t xml:space="preserve">  </w:t>
      </w:r>
      <w:r w:rsidRPr="00126A1B">
        <w:rPr>
          <w:rFonts w:ascii="Poppins" w:hAnsi="Poppins" w:cs="Poppins"/>
          <w:b w:val="0"/>
          <w:color w:val="FFFFFF" w:themeColor="background1"/>
          <w:sz w:val="24"/>
          <w:szCs w:val="16"/>
        </w:rPr>
        <w:t>.</w:t>
      </w:r>
      <w:proofErr w:type="gramEnd"/>
    </w:p>
    <w:p w14:paraId="150B4459" w14:textId="77777777" w:rsidR="0060776C" w:rsidRPr="00126A1B" w:rsidRDefault="0060776C" w:rsidP="0060776C">
      <w:pPr>
        <w:spacing w:line="288" w:lineRule="auto"/>
        <w:jc w:val="both"/>
        <w:rPr>
          <w:rFonts w:ascii="Poppins" w:hAnsi="Poppins" w:cs="Poppins"/>
          <w:u w:val="single"/>
        </w:rPr>
      </w:pPr>
    </w:p>
    <w:p w14:paraId="65650FF6" w14:textId="1E510A2C" w:rsidR="0060776C" w:rsidRPr="00126A1B" w:rsidRDefault="00126A1B" w:rsidP="0060776C">
      <w:pPr>
        <w:spacing w:line="288" w:lineRule="auto"/>
        <w:jc w:val="both"/>
        <w:rPr>
          <w:rFonts w:ascii="Poppins" w:hAnsi="Poppins" w:cs="Poppins"/>
          <w:sz w:val="22"/>
          <w:szCs w:val="22"/>
          <w:u w:val="single"/>
        </w:rPr>
      </w:pPr>
      <w:r w:rsidRPr="00126A1B">
        <w:rPr>
          <w:rFonts w:ascii="Poppins" w:hAnsi="Poppins" w:cs="Poppins"/>
          <w:b/>
          <w:bCs/>
          <w:noProof/>
          <w:sz w:val="32"/>
          <w:szCs w:val="32"/>
        </w:rPr>
        <w:t xml:space="preserve">Seleção e </w:t>
      </w:r>
      <w:r w:rsidR="00797B1A">
        <w:rPr>
          <w:rFonts w:ascii="Poppins" w:hAnsi="Poppins" w:cs="Poppins"/>
          <w:b/>
          <w:bCs/>
          <w:noProof/>
          <w:sz w:val="32"/>
          <w:szCs w:val="32"/>
        </w:rPr>
        <w:t>c</w:t>
      </w:r>
      <w:r w:rsidRPr="00126A1B">
        <w:rPr>
          <w:rFonts w:ascii="Poppins" w:hAnsi="Poppins" w:cs="Poppins"/>
          <w:b/>
          <w:bCs/>
          <w:noProof/>
          <w:sz w:val="32"/>
          <w:szCs w:val="32"/>
        </w:rPr>
        <w:t xml:space="preserve">riação de </w:t>
      </w:r>
      <w:r w:rsidR="00797B1A" w:rsidRPr="00BB6998">
        <w:rPr>
          <w:rFonts w:ascii="Poppins" w:hAnsi="Poppins" w:cs="Poppins"/>
          <w:b/>
          <w:bCs/>
          <w:i/>
          <w:iCs/>
          <w:noProof/>
          <w:sz w:val="32"/>
          <w:szCs w:val="32"/>
        </w:rPr>
        <w:t>f</w:t>
      </w:r>
      <w:r w:rsidRPr="00BB6998">
        <w:rPr>
          <w:rFonts w:ascii="Poppins" w:hAnsi="Poppins" w:cs="Poppins"/>
          <w:b/>
          <w:bCs/>
          <w:i/>
          <w:iCs/>
          <w:noProof/>
          <w:sz w:val="32"/>
          <w:szCs w:val="32"/>
        </w:rPr>
        <w:t>eatures</w:t>
      </w:r>
    </w:p>
    <w:p w14:paraId="0109BA66" w14:textId="77777777" w:rsidR="00126A1B" w:rsidRDefault="00126A1B" w:rsidP="00126A1B">
      <w:p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Uma equipe está desenvolvendo um modelo preditivo para estimar o desempenho de estudantes com base em dados como:</w:t>
      </w:r>
    </w:p>
    <w:p w14:paraId="63A1B92A" w14:textId="77777777" w:rsidR="00126A1B" w:rsidRPr="00126A1B" w:rsidRDefault="00126A1B" w:rsidP="00126A1B">
      <w:pPr>
        <w:rPr>
          <w:rFonts w:ascii="Poppins" w:hAnsi="Poppins" w:cs="Poppins"/>
          <w:noProof/>
        </w:rPr>
      </w:pPr>
    </w:p>
    <w:p w14:paraId="6D409772" w14:textId="4A038AB1" w:rsidR="00126A1B" w:rsidRPr="00126A1B" w:rsidRDefault="00126A1B" w:rsidP="00126A1B">
      <w:pPr>
        <w:numPr>
          <w:ilvl w:val="0"/>
          <w:numId w:val="5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horas de estudo</w:t>
      </w:r>
      <w:r w:rsidR="00797B1A">
        <w:rPr>
          <w:rFonts w:ascii="Poppins" w:hAnsi="Poppins" w:cs="Poppins"/>
          <w:noProof/>
        </w:rPr>
        <w:t>;</w:t>
      </w:r>
    </w:p>
    <w:p w14:paraId="61FED9B0" w14:textId="38CD36CB" w:rsidR="00126A1B" w:rsidRPr="00126A1B" w:rsidRDefault="00126A1B" w:rsidP="00126A1B">
      <w:pPr>
        <w:numPr>
          <w:ilvl w:val="0"/>
          <w:numId w:val="5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número de exercícios resolvidos</w:t>
      </w:r>
      <w:r w:rsidR="00797B1A">
        <w:rPr>
          <w:rFonts w:ascii="Poppins" w:hAnsi="Poppins" w:cs="Poppins"/>
          <w:noProof/>
        </w:rPr>
        <w:t>;</w:t>
      </w:r>
    </w:p>
    <w:p w14:paraId="08F22243" w14:textId="317FB9AE" w:rsidR="00126A1B" w:rsidRPr="00126A1B" w:rsidRDefault="00126A1B" w:rsidP="00126A1B">
      <w:pPr>
        <w:numPr>
          <w:ilvl w:val="0"/>
          <w:numId w:val="5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frequência</w:t>
      </w:r>
      <w:r w:rsidR="00797B1A">
        <w:rPr>
          <w:rFonts w:ascii="Poppins" w:hAnsi="Poppins" w:cs="Poppins"/>
          <w:noProof/>
        </w:rPr>
        <w:t>;</w:t>
      </w:r>
    </w:p>
    <w:p w14:paraId="4C191857" w14:textId="1F33A377" w:rsidR="00126A1B" w:rsidRPr="00126A1B" w:rsidRDefault="00126A1B" w:rsidP="00126A1B">
      <w:pPr>
        <w:numPr>
          <w:ilvl w:val="0"/>
          <w:numId w:val="5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participação</w:t>
      </w:r>
      <w:r w:rsidR="00797B1A">
        <w:rPr>
          <w:rFonts w:ascii="Poppins" w:hAnsi="Poppins" w:cs="Poppins"/>
          <w:noProof/>
        </w:rPr>
        <w:t>;</w:t>
      </w:r>
    </w:p>
    <w:p w14:paraId="79C79DB0" w14:textId="57D45943" w:rsidR="00126A1B" w:rsidRDefault="00126A1B" w:rsidP="00126A1B">
      <w:pPr>
        <w:numPr>
          <w:ilvl w:val="0"/>
          <w:numId w:val="5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nota anterior</w:t>
      </w:r>
      <w:r w:rsidR="00797B1A">
        <w:rPr>
          <w:rFonts w:ascii="Poppins" w:hAnsi="Poppins" w:cs="Poppins"/>
          <w:noProof/>
        </w:rPr>
        <w:t>.</w:t>
      </w:r>
    </w:p>
    <w:p w14:paraId="716547FB" w14:textId="77777777" w:rsidR="00126A1B" w:rsidRPr="00126A1B" w:rsidRDefault="00126A1B" w:rsidP="00126A1B">
      <w:pPr>
        <w:ind w:left="720"/>
        <w:rPr>
          <w:rFonts w:ascii="Poppins" w:hAnsi="Poppins" w:cs="Poppins"/>
          <w:noProof/>
        </w:rPr>
      </w:pPr>
    </w:p>
    <w:p w14:paraId="1C3FFFEC" w14:textId="7B1E9A2C" w:rsidR="00CC0076" w:rsidRPr="00CC0076" w:rsidRDefault="00CC0076" w:rsidP="00BB6998">
      <w:pPr>
        <w:ind w:firstLine="360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Imagin</w:t>
      </w:r>
      <w:r w:rsidR="00DD5EA9">
        <w:rPr>
          <w:rFonts w:ascii="Poppins" w:hAnsi="Poppins" w:cs="Poppins"/>
          <w:noProof/>
        </w:rPr>
        <w:t>e</w:t>
      </w:r>
      <w:r w:rsidR="00126A1B" w:rsidRPr="00126A1B">
        <w:rPr>
          <w:rFonts w:ascii="Poppins" w:hAnsi="Poppins" w:cs="Poppins"/>
          <w:noProof/>
        </w:rPr>
        <w:t xml:space="preserve"> </w:t>
      </w:r>
      <w:r w:rsidRPr="00CC0076">
        <w:rPr>
          <w:rFonts w:ascii="Poppins" w:hAnsi="Poppins" w:cs="Poppins"/>
          <w:noProof/>
        </w:rPr>
        <w:t xml:space="preserve">um sistema educacional que utiliza Machine Learning para </w:t>
      </w:r>
      <w:r w:rsidRPr="00CC0076">
        <w:rPr>
          <w:rFonts w:ascii="Poppins" w:hAnsi="Poppins" w:cs="Poppins"/>
          <w:b/>
          <w:bCs/>
          <w:noProof/>
        </w:rPr>
        <w:t xml:space="preserve">prever o risco de baixo desempenho ou </w:t>
      </w:r>
      <w:r w:rsidR="00797B1A">
        <w:rPr>
          <w:rFonts w:ascii="Poppins" w:hAnsi="Poppins" w:cs="Poppins"/>
          <w:b/>
          <w:bCs/>
          <w:noProof/>
        </w:rPr>
        <w:t xml:space="preserve">de </w:t>
      </w:r>
      <w:r w:rsidRPr="00CC0076">
        <w:rPr>
          <w:rFonts w:ascii="Poppins" w:hAnsi="Poppins" w:cs="Poppins"/>
          <w:b/>
          <w:bCs/>
          <w:noProof/>
        </w:rPr>
        <w:t>evasão escolar</w:t>
      </w:r>
      <w:r w:rsidRPr="00CC0076">
        <w:rPr>
          <w:rFonts w:ascii="Poppins" w:hAnsi="Poppins" w:cs="Poppins"/>
          <w:noProof/>
        </w:rPr>
        <w:t xml:space="preserve"> com base em dados dos estudantes, como frequência, notas, participação em atividades e tempo dedicado aos estudos.</w:t>
      </w:r>
    </w:p>
    <w:p w14:paraId="5E49C2E5" w14:textId="77777777" w:rsidR="00CC0076" w:rsidRPr="00CC0076" w:rsidRDefault="00CC0076" w:rsidP="00BB6998">
      <w:pPr>
        <w:ind w:firstLine="360"/>
        <w:rPr>
          <w:rFonts w:ascii="Poppins" w:hAnsi="Poppins" w:cs="Poppins"/>
          <w:noProof/>
        </w:rPr>
      </w:pPr>
      <w:r w:rsidRPr="00CC0076">
        <w:rPr>
          <w:rFonts w:ascii="Poppins" w:hAnsi="Poppins" w:cs="Poppins"/>
          <w:noProof/>
        </w:rPr>
        <w:t xml:space="preserve">Nesse tipo de sistema, diferentes variáveis podem representar informações semelhantes. Por exemplo, </w:t>
      </w:r>
      <w:r w:rsidRPr="00CC0076">
        <w:rPr>
          <w:rFonts w:ascii="Poppins" w:hAnsi="Poppins" w:cs="Poppins"/>
          <w:b/>
          <w:bCs/>
          <w:noProof/>
        </w:rPr>
        <w:t>nota média</w:t>
      </w:r>
      <w:r w:rsidRPr="00CC0076">
        <w:rPr>
          <w:rFonts w:ascii="Poppins" w:hAnsi="Poppins" w:cs="Poppins"/>
          <w:noProof/>
        </w:rPr>
        <w:t xml:space="preserve">, </w:t>
      </w:r>
      <w:r w:rsidRPr="00CC0076">
        <w:rPr>
          <w:rFonts w:ascii="Poppins" w:hAnsi="Poppins" w:cs="Poppins"/>
          <w:b/>
          <w:bCs/>
          <w:noProof/>
        </w:rPr>
        <w:t>nota final</w:t>
      </w:r>
      <w:r w:rsidRPr="00CC0076">
        <w:rPr>
          <w:rFonts w:ascii="Poppins" w:hAnsi="Poppins" w:cs="Poppins"/>
          <w:noProof/>
        </w:rPr>
        <w:t xml:space="preserve"> e </w:t>
      </w:r>
      <w:r w:rsidRPr="00CC0076">
        <w:rPr>
          <w:rFonts w:ascii="Poppins" w:hAnsi="Poppins" w:cs="Poppins"/>
          <w:b/>
          <w:bCs/>
          <w:noProof/>
        </w:rPr>
        <w:t>percentual de atividades concluídas</w:t>
      </w:r>
      <w:r w:rsidRPr="00CC0076">
        <w:rPr>
          <w:rFonts w:ascii="Poppins" w:hAnsi="Poppins" w:cs="Poppins"/>
          <w:noProof/>
        </w:rPr>
        <w:t xml:space="preserve"> podem estar fortemente relacionadas.</w:t>
      </w:r>
    </w:p>
    <w:p w14:paraId="4EC6B3F1" w14:textId="77777777" w:rsidR="00CC0076" w:rsidRPr="00CC0076" w:rsidRDefault="00CC0076" w:rsidP="00BB6998">
      <w:pPr>
        <w:ind w:firstLine="360"/>
        <w:rPr>
          <w:rFonts w:ascii="Poppins" w:hAnsi="Poppins" w:cs="Poppins"/>
          <w:noProof/>
        </w:rPr>
      </w:pPr>
      <w:r w:rsidRPr="00CC0076">
        <w:rPr>
          <w:rFonts w:ascii="Poppins" w:hAnsi="Poppins" w:cs="Poppins"/>
          <w:noProof/>
        </w:rPr>
        <w:t xml:space="preserve">O problema é que algumas dessas variáveis podem estar </w:t>
      </w:r>
      <w:r w:rsidRPr="00CC0076">
        <w:rPr>
          <w:rFonts w:ascii="Poppins" w:hAnsi="Poppins" w:cs="Poppins"/>
          <w:b/>
          <w:bCs/>
          <w:noProof/>
        </w:rPr>
        <w:t>altamente correlacionadas (colinearidade)</w:t>
      </w:r>
      <w:r w:rsidRPr="00CC0076">
        <w:rPr>
          <w:rFonts w:ascii="Poppins" w:hAnsi="Poppins" w:cs="Poppins"/>
          <w:noProof/>
        </w:rPr>
        <w:t>, o que pode prejudicar a capacidade de generalização do modelo.</w:t>
      </w:r>
    </w:p>
    <w:p w14:paraId="37F1FBD8" w14:textId="77777777" w:rsidR="00CC0076" w:rsidRPr="00CC0076" w:rsidRDefault="00CC0076" w:rsidP="00BB6998">
      <w:pPr>
        <w:ind w:firstLine="360"/>
        <w:rPr>
          <w:rFonts w:ascii="Poppins" w:hAnsi="Poppins" w:cs="Poppins"/>
          <w:noProof/>
        </w:rPr>
      </w:pPr>
      <w:r w:rsidRPr="00CC0076">
        <w:rPr>
          <w:rFonts w:ascii="Poppins" w:hAnsi="Poppins" w:cs="Poppins"/>
          <w:noProof/>
        </w:rPr>
        <w:t xml:space="preserve">O desafio é aplicar técnicas de </w:t>
      </w:r>
      <w:r w:rsidRPr="00CC0076">
        <w:rPr>
          <w:rFonts w:ascii="Poppins" w:hAnsi="Poppins" w:cs="Poppins"/>
          <w:b/>
          <w:bCs/>
          <w:noProof/>
        </w:rPr>
        <w:t>engenharia de atributos</w:t>
      </w:r>
      <w:r w:rsidRPr="00CC0076">
        <w:rPr>
          <w:rFonts w:ascii="Poppins" w:hAnsi="Poppins" w:cs="Poppins"/>
          <w:noProof/>
        </w:rPr>
        <w:t xml:space="preserve"> para melhorar a qualidade das variáveis antes do treinamento.</w:t>
      </w:r>
    </w:p>
    <w:p w14:paraId="026BBAFD" w14:textId="25627F15" w:rsidR="00126A1B" w:rsidRPr="00126A1B" w:rsidRDefault="00126A1B" w:rsidP="00126A1B">
      <w:pPr>
        <w:rPr>
          <w:rFonts w:ascii="Poppins" w:hAnsi="Poppins" w:cs="Poppins"/>
          <w:noProof/>
        </w:rPr>
      </w:pPr>
    </w:p>
    <w:p w14:paraId="79F131C8" w14:textId="77777777" w:rsidR="00126A1B" w:rsidRPr="00126A1B" w:rsidRDefault="00126A1B" w:rsidP="00126A1B">
      <w:pPr>
        <w:rPr>
          <w:rFonts w:ascii="Poppins" w:hAnsi="Poppins" w:cs="Poppins"/>
          <w:b/>
          <w:bCs/>
          <w:noProof/>
        </w:rPr>
      </w:pPr>
      <w:r w:rsidRPr="00126A1B">
        <w:rPr>
          <w:rFonts w:ascii="Poppins" w:hAnsi="Poppins" w:cs="Poppins"/>
          <w:b/>
          <w:bCs/>
          <w:noProof/>
        </w:rPr>
        <w:t>Objetivo da atividade</w:t>
      </w:r>
    </w:p>
    <w:p w14:paraId="350FB680" w14:textId="77777777" w:rsidR="00126A1B" w:rsidRPr="00126A1B" w:rsidRDefault="00126A1B" w:rsidP="00126A1B">
      <w:p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Produzir um notebook ou script Python que:</w:t>
      </w:r>
    </w:p>
    <w:p w14:paraId="36D92C2F" w14:textId="75076EE0" w:rsidR="00126A1B" w:rsidRPr="00126A1B" w:rsidRDefault="00126A1B" w:rsidP="00126A1B">
      <w:pPr>
        <w:numPr>
          <w:ilvl w:val="0"/>
          <w:numId w:val="6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analise correlação entre variáveis</w:t>
      </w:r>
      <w:r w:rsidR="00797B1A">
        <w:rPr>
          <w:rFonts w:ascii="Poppins" w:hAnsi="Poppins" w:cs="Poppins"/>
          <w:noProof/>
        </w:rPr>
        <w:t>;</w:t>
      </w:r>
    </w:p>
    <w:p w14:paraId="4480DF31" w14:textId="6CB65D4A" w:rsidR="00126A1B" w:rsidRPr="00126A1B" w:rsidRDefault="00126A1B" w:rsidP="00126A1B">
      <w:pPr>
        <w:numPr>
          <w:ilvl w:val="0"/>
          <w:numId w:val="6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identifique possíveis colinearidades</w:t>
      </w:r>
      <w:r w:rsidR="00797B1A">
        <w:rPr>
          <w:rFonts w:ascii="Poppins" w:hAnsi="Poppins" w:cs="Poppins"/>
          <w:noProof/>
        </w:rPr>
        <w:t>;</w:t>
      </w:r>
    </w:p>
    <w:p w14:paraId="1EFF25A8" w14:textId="53E9B842" w:rsidR="00126A1B" w:rsidRPr="00126A1B" w:rsidRDefault="00126A1B" w:rsidP="00126A1B">
      <w:pPr>
        <w:numPr>
          <w:ilvl w:val="0"/>
          <w:numId w:val="6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 xml:space="preserve">crie ao menos uma nova </w:t>
      </w:r>
      <w:r w:rsidRPr="00BB6998">
        <w:rPr>
          <w:rFonts w:ascii="Poppins" w:hAnsi="Poppins" w:cs="Poppins"/>
          <w:i/>
          <w:iCs/>
          <w:noProof/>
        </w:rPr>
        <w:t>feature</w:t>
      </w:r>
      <w:r w:rsidRPr="00126A1B">
        <w:rPr>
          <w:rFonts w:ascii="Poppins" w:hAnsi="Poppins" w:cs="Poppins"/>
          <w:noProof/>
        </w:rPr>
        <w:t xml:space="preserve"> combinada</w:t>
      </w:r>
      <w:r w:rsidR="00797B1A">
        <w:rPr>
          <w:rFonts w:ascii="Poppins" w:hAnsi="Poppins" w:cs="Poppins"/>
          <w:noProof/>
        </w:rPr>
        <w:t>;</w:t>
      </w:r>
    </w:p>
    <w:p w14:paraId="3D54631E" w14:textId="4BBA8082" w:rsidR="00126A1B" w:rsidRPr="00126A1B" w:rsidRDefault="00126A1B" w:rsidP="00126A1B">
      <w:pPr>
        <w:numPr>
          <w:ilvl w:val="0"/>
          <w:numId w:val="6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aplique PCA</w:t>
      </w:r>
      <w:r w:rsidR="00797B1A">
        <w:rPr>
          <w:rFonts w:ascii="Poppins" w:hAnsi="Poppins" w:cs="Poppins"/>
          <w:noProof/>
        </w:rPr>
        <w:t>;</w:t>
      </w:r>
    </w:p>
    <w:p w14:paraId="696B3B81" w14:textId="06481F53" w:rsidR="00126A1B" w:rsidRPr="00126A1B" w:rsidRDefault="00126A1B" w:rsidP="00126A1B">
      <w:pPr>
        <w:numPr>
          <w:ilvl w:val="0"/>
          <w:numId w:val="6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explique como essas ações ajudam na generalização</w:t>
      </w:r>
      <w:r w:rsidR="00797B1A">
        <w:rPr>
          <w:rFonts w:ascii="Poppins" w:hAnsi="Poppins" w:cs="Poppins"/>
          <w:noProof/>
        </w:rPr>
        <w:t>.</w:t>
      </w:r>
    </w:p>
    <w:p w14:paraId="4DF06DB4" w14:textId="77777777" w:rsidR="00126A1B" w:rsidRDefault="00126A1B" w:rsidP="00126A1B">
      <w:pPr>
        <w:rPr>
          <w:rFonts w:ascii="Poppins" w:hAnsi="Poppins" w:cs="Poppins"/>
          <w:b/>
          <w:bCs/>
          <w:noProof/>
        </w:rPr>
      </w:pPr>
    </w:p>
    <w:p w14:paraId="49E29C64" w14:textId="77777777" w:rsidR="00797B1A" w:rsidRDefault="00797B1A" w:rsidP="00126A1B">
      <w:pPr>
        <w:rPr>
          <w:rFonts w:ascii="Poppins" w:hAnsi="Poppins" w:cs="Poppins"/>
          <w:b/>
          <w:bCs/>
          <w:noProof/>
        </w:rPr>
      </w:pPr>
    </w:p>
    <w:p w14:paraId="35B402CA" w14:textId="373A2D81" w:rsidR="00126A1B" w:rsidRPr="00126A1B" w:rsidRDefault="00126A1B" w:rsidP="00126A1B">
      <w:pPr>
        <w:rPr>
          <w:rFonts w:ascii="Poppins" w:hAnsi="Poppins" w:cs="Poppins"/>
          <w:b/>
          <w:bCs/>
          <w:noProof/>
        </w:rPr>
      </w:pPr>
      <w:r w:rsidRPr="00126A1B">
        <w:rPr>
          <w:rFonts w:ascii="Poppins" w:hAnsi="Poppins" w:cs="Poppins"/>
          <w:b/>
          <w:bCs/>
          <w:noProof/>
        </w:rPr>
        <w:lastRenderedPageBreak/>
        <w:t>Base de dados simulada</w:t>
      </w:r>
    </w:p>
    <w:p w14:paraId="55DBDB8B" w14:textId="77777777" w:rsidR="00126A1B" w:rsidRPr="00126A1B" w:rsidRDefault="00126A1B" w:rsidP="00126A1B">
      <w:p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Utilize este código para gerar dados:</w:t>
      </w:r>
    </w:p>
    <w:p w14:paraId="6E824D5E" w14:textId="77777777" w:rsidR="00126A1B" w:rsidRPr="00126A1B" w:rsidRDefault="00126A1B" w:rsidP="00126A1B">
      <w:p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import pandas as pd</w:t>
      </w:r>
      <w:r w:rsidRPr="00126A1B">
        <w:rPr>
          <w:rFonts w:ascii="Poppins" w:hAnsi="Poppins" w:cs="Poppins"/>
          <w:noProof/>
        </w:rPr>
        <w:br/>
        <w:t>import numpy as np</w:t>
      </w:r>
      <w:r w:rsidRPr="00126A1B">
        <w:rPr>
          <w:rFonts w:ascii="Poppins" w:hAnsi="Poppins" w:cs="Poppins"/>
          <w:noProof/>
        </w:rPr>
        <w:br/>
      </w:r>
      <w:r w:rsidRPr="00126A1B">
        <w:rPr>
          <w:rFonts w:ascii="Poppins" w:hAnsi="Poppins" w:cs="Poppins"/>
          <w:noProof/>
        </w:rPr>
        <w:br/>
        <w:t>np.random.seed(42)</w:t>
      </w:r>
      <w:r w:rsidRPr="00126A1B">
        <w:rPr>
          <w:rFonts w:ascii="Poppins" w:hAnsi="Poppins" w:cs="Poppins"/>
          <w:noProof/>
        </w:rPr>
        <w:br/>
      </w:r>
      <w:r w:rsidRPr="00126A1B">
        <w:rPr>
          <w:rFonts w:ascii="Poppins" w:hAnsi="Poppins" w:cs="Poppins"/>
          <w:noProof/>
        </w:rPr>
        <w:br/>
        <w:t>dados = pd.DataFrame({</w:t>
      </w:r>
      <w:r w:rsidRPr="00126A1B">
        <w:rPr>
          <w:rFonts w:ascii="Poppins" w:hAnsi="Poppins" w:cs="Poppins"/>
          <w:noProof/>
        </w:rPr>
        <w:br/>
        <w:t xml:space="preserve">    "horas_estudo": np.random.randint(1, 6, 50),</w:t>
      </w:r>
      <w:r w:rsidRPr="00126A1B">
        <w:rPr>
          <w:rFonts w:ascii="Poppins" w:hAnsi="Poppins" w:cs="Poppins"/>
          <w:noProof/>
        </w:rPr>
        <w:br/>
        <w:t xml:space="preserve">    "exercicios": np.random.randint(10, 100, 50),</w:t>
      </w:r>
      <w:r w:rsidRPr="00126A1B">
        <w:rPr>
          <w:rFonts w:ascii="Poppins" w:hAnsi="Poppins" w:cs="Poppins"/>
          <w:noProof/>
        </w:rPr>
        <w:br/>
        <w:t xml:space="preserve">    "frequencia": np.random.randint(60, 100, 50),</w:t>
      </w:r>
      <w:r w:rsidRPr="00126A1B">
        <w:rPr>
          <w:rFonts w:ascii="Poppins" w:hAnsi="Poppins" w:cs="Poppins"/>
          <w:noProof/>
        </w:rPr>
        <w:br/>
        <w:t xml:space="preserve">    "participacao": np.random.randint(1, 10, 50),</w:t>
      </w:r>
      <w:r w:rsidRPr="00126A1B">
        <w:rPr>
          <w:rFonts w:ascii="Poppins" w:hAnsi="Poppins" w:cs="Poppins"/>
          <w:noProof/>
        </w:rPr>
        <w:br/>
        <w:t>})</w:t>
      </w:r>
      <w:r w:rsidRPr="00126A1B">
        <w:rPr>
          <w:rFonts w:ascii="Poppins" w:hAnsi="Poppins" w:cs="Poppins"/>
          <w:noProof/>
        </w:rPr>
        <w:br/>
      </w:r>
      <w:r w:rsidRPr="00126A1B">
        <w:rPr>
          <w:rFonts w:ascii="Poppins" w:hAnsi="Poppins" w:cs="Poppins"/>
          <w:noProof/>
        </w:rPr>
        <w:br/>
        <w:t>dados["nota_anterior"] = dados["horas_estudo"] * 1.5 + np.random.normal(0, 1, 50)</w:t>
      </w:r>
    </w:p>
    <w:p w14:paraId="17DF023E" w14:textId="222EEF49" w:rsidR="00126A1B" w:rsidRPr="00126A1B" w:rsidRDefault="00126A1B" w:rsidP="00126A1B">
      <w:pPr>
        <w:rPr>
          <w:rFonts w:ascii="Poppins" w:hAnsi="Poppins" w:cs="Poppins"/>
          <w:noProof/>
        </w:rPr>
      </w:pPr>
    </w:p>
    <w:p w14:paraId="65B97524" w14:textId="7EA49A42" w:rsidR="00126A1B" w:rsidRDefault="00126A1B" w:rsidP="00126A1B">
      <w:pPr>
        <w:rPr>
          <w:rFonts w:ascii="Poppins" w:hAnsi="Poppins" w:cs="Poppins"/>
          <w:b/>
          <w:bCs/>
          <w:noProof/>
        </w:rPr>
      </w:pPr>
      <w:r w:rsidRPr="00126A1B">
        <w:rPr>
          <w:rFonts w:ascii="Poppins" w:hAnsi="Poppins" w:cs="Poppins"/>
          <w:b/>
          <w:bCs/>
          <w:noProof/>
        </w:rPr>
        <w:t>Etapas da atividade</w:t>
      </w:r>
    </w:p>
    <w:p w14:paraId="1650A9AD" w14:textId="1BAD62F1" w:rsidR="00126A1B" w:rsidRPr="00126A1B" w:rsidRDefault="00126A1B" w:rsidP="00126A1B">
      <w:pPr>
        <w:rPr>
          <w:rFonts w:ascii="Poppins" w:hAnsi="Poppins" w:cs="Poppins"/>
          <w:b/>
          <w:bCs/>
          <w:noProof/>
        </w:rPr>
      </w:pPr>
      <w:r w:rsidRPr="00126A1B">
        <w:rPr>
          <w:rFonts w:ascii="Poppins" w:hAnsi="Poppins" w:cs="Poppins"/>
          <w:b/>
          <w:bCs/>
          <w:noProof/>
        </w:rPr>
        <w:t>Etapa 1 — Análise de correlação</w:t>
      </w:r>
    </w:p>
    <w:p w14:paraId="2F8A04E0" w14:textId="0BBEC2B3" w:rsidR="00126A1B" w:rsidRPr="00126A1B" w:rsidRDefault="00126A1B" w:rsidP="00126A1B">
      <w:pPr>
        <w:numPr>
          <w:ilvl w:val="0"/>
          <w:numId w:val="7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Calcule a matriz de correlação</w:t>
      </w:r>
      <w:r w:rsidR="00797B1A">
        <w:rPr>
          <w:rFonts w:ascii="Poppins" w:hAnsi="Poppins" w:cs="Poppins"/>
          <w:noProof/>
        </w:rPr>
        <w:t>;</w:t>
      </w:r>
    </w:p>
    <w:p w14:paraId="5CE9D399" w14:textId="30401615" w:rsidR="00126A1B" w:rsidRPr="00126A1B" w:rsidRDefault="00126A1B" w:rsidP="00126A1B">
      <w:pPr>
        <w:numPr>
          <w:ilvl w:val="0"/>
          <w:numId w:val="7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Identifique pares de variáveis com correlação alta</w:t>
      </w:r>
      <w:r w:rsidR="00797B1A">
        <w:rPr>
          <w:rFonts w:ascii="Poppins" w:hAnsi="Poppins" w:cs="Poppins"/>
          <w:noProof/>
        </w:rPr>
        <w:t>;</w:t>
      </w:r>
    </w:p>
    <w:p w14:paraId="116786B3" w14:textId="77777777" w:rsidR="00126A1B" w:rsidRPr="00126A1B" w:rsidRDefault="00126A1B" w:rsidP="00126A1B">
      <w:pPr>
        <w:numPr>
          <w:ilvl w:val="0"/>
          <w:numId w:val="7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Explique no relatório o que isso significa.</w:t>
      </w:r>
    </w:p>
    <w:p w14:paraId="4BA74D01" w14:textId="7D9E8FDE" w:rsidR="00126A1B" w:rsidRPr="00126A1B" w:rsidRDefault="00126A1B" w:rsidP="00126A1B">
      <w:pPr>
        <w:rPr>
          <w:rFonts w:ascii="Poppins" w:hAnsi="Poppins" w:cs="Poppins"/>
          <w:noProof/>
        </w:rPr>
      </w:pPr>
    </w:p>
    <w:p w14:paraId="6C42003E" w14:textId="77777777" w:rsidR="00126A1B" w:rsidRPr="00126A1B" w:rsidRDefault="00126A1B" w:rsidP="00126A1B">
      <w:pPr>
        <w:rPr>
          <w:rFonts w:ascii="Poppins" w:hAnsi="Poppins" w:cs="Poppins"/>
          <w:b/>
          <w:bCs/>
          <w:noProof/>
        </w:rPr>
      </w:pPr>
      <w:r w:rsidRPr="00126A1B">
        <w:rPr>
          <w:rFonts w:ascii="Poppins" w:hAnsi="Poppins" w:cs="Poppins"/>
          <w:b/>
          <w:bCs/>
          <w:noProof/>
        </w:rPr>
        <w:t>Etapa 2 — Redução de colinearidade</w:t>
      </w:r>
    </w:p>
    <w:p w14:paraId="3B104568" w14:textId="259C014B" w:rsidR="00126A1B" w:rsidRPr="00126A1B" w:rsidRDefault="00126A1B" w:rsidP="00126A1B">
      <w:pPr>
        <w:numPr>
          <w:ilvl w:val="0"/>
          <w:numId w:val="8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Escolha uma variável altamente correlacionada</w:t>
      </w:r>
      <w:r w:rsidR="00797B1A">
        <w:rPr>
          <w:rFonts w:ascii="Poppins" w:hAnsi="Poppins" w:cs="Poppins"/>
          <w:noProof/>
        </w:rPr>
        <w:t>;</w:t>
      </w:r>
    </w:p>
    <w:p w14:paraId="7A437C6C" w14:textId="77777777" w:rsidR="00126A1B" w:rsidRPr="00126A1B" w:rsidRDefault="00126A1B" w:rsidP="00126A1B">
      <w:pPr>
        <w:numPr>
          <w:ilvl w:val="0"/>
          <w:numId w:val="8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Justifique se ela deve ser removida ou mantida.</w:t>
      </w:r>
    </w:p>
    <w:p w14:paraId="0A092CAE" w14:textId="47023B5F" w:rsidR="00126A1B" w:rsidRPr="00126A1B" w:rsidRDefault="00126A1B" w:rsidP="00126A1B">
      <w:pPr>
        <w:rPr>
          <w:rFonts w:ascii="Poppins" w:hAnsi="Poppins" w:cs="Poppins"/>
          <w:noProof/>
        </w:rPr>
      </w:pPr>
    </w:p>
    <w:p w14:paraId="1D03C2FD" w14:textId="77777777" w:rsidR="00126A1B" w:rsidRPr="00126A1B" w:rsidRDefault="00126A1B" w:rsidP="00126A1B">
      <w:pPr>
        <w:rPr>
          <w:rFonts w:ascii="Poppins" w:hAnsi="Poppins" w:cs="Poppins"/>
          <w:b/>
          <w:bCs/>
          <w:noProof/>
        </w:rPr>
      </w:pPr>
      <w:r w:rsidRPr="00126A1B">
        <w:rPr>
          <w:rFonts w:ascii="Poppins" w:hAnsi="Poppins" w:cs="Poppins"/>
          <w:b/>
          <w:bCs/>
          <w:noProof/>
        </w:rPr>
        <w:t xml:space="preserve">Etapa 3 — Criação de nova </w:t>
      </w:r>
      <w:r w:rsidRPr="00BB6998">
        <w:rPr>
          <w:rFonts w:ascii="Poppins" w:hAnsi="Poppins" w:cs="Poppins"/>
          <w:b/>
          <w:bCs/>
          <w:i/>
          <w:iCs/>
          <w:noProof/>
        </w:rPr>
        <w:t>feature</w:t>
      </w:r>
    </w:p>
    <w:p w14:paraId="345C2B18" w14:textId="77777777" w:rsidR="00126A1B" w:rsidRPr="00126A1B" w:rsidRDefault="00126A1B" w:rsidP="00126A1B">
      <w:p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 xml:space="preserve">Crie uma </w:t>
      </w:r>
      <w:r w:rsidRPr="00BB6998">
        <w:rPr>
          <w:rFonts w:ascii="Poppins" w:hAnsi="Poppins" w:cs="Poppins"/>
          <w:i/>
          <w:iCs/>
          <w:noProof/>
        </w:rPr>
        <w:t>feature</w:t>
      </w:r>
      <w:r w:rsidRPr="00126A1B">
        <w:rPr>
          <w:rFonts w:ascii="Poppins" w:hAnsi="Poppins" w:cs="Poppins"/>
          <w:noProof/>
        </w:rPr>
        <w:t xml:space="preserve"> combinada, por exemplo:</w:t>
      </w:r>
    </w:p>
    <w:p w14:paraId="4EEE00A0" w14:textId="77777777" w:rsidR="00126A1B" w:rsidRPr="00126A1B" w:rsidRDefault="00126A1B" w:rsidP="00126A1B">
      <w:p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dados["engajamento_total"] = dados["frequencia"] + dados["participacao"]</w:t>
      </w:r>
    </w:p>
    <w:p w14:paraId="1B9AC9DA" w14:textId="77777777" w:rsidR="00126A1B" w:rsidRPr="00126A1B" w:rsidRDefault="00126A1B" w:rsidP="00126A1B">
      <w:p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Explique por que essa combinação pode ser útil.</w:t>
      </w:r>
    </w:p>
    <w:p w14:paraId="3CC8979C" w14:textId="77777777" w:rsidR="00126A1B" w:rsidRDefault="00126A1B" w:rsidP="00126A1B">
      <w:pPr>
        <w:rPr>
          <w:rFonts w:ascii="Poppins" w:hAnsi="Poppins" w:cs="Poppins"/>
          <w:b/>
          <w:bCs/>
          <w:noProof/>
        </w:rPr>
      </w:pPr>
    </w:p>
    <w:p w14:paraId="22097D92" w14:textId="684C7701" w:rsidR="00126A1B" w:rsidRPr="00126A1B" w:rsidRDefault="00126A1B" w:rsidP="00126A1B">
      <w:pPr>
        <w:rPr>
          <w:rFonts w:ascii="Poppins" w:hAnsi="Poppins" w:cs="Poppins"/>
          <w:b/>
          <w:bCs/>
          <w:noProof/>
        </w:rPr>
      </w:pPr>
      <w:r w:rsidRPr="00126A1B">
        <w:rPr>
          <w:rFonts w:ascii="Poppins" w:hAnsi="Poppins" w:cs="Poppins"/>
          <w:b/>
          <w:bCs/>
          <w:noProof/>
        </w:rPr>
        <w:t>Etapa 4 — Aplicação de PCA</w:t>
      </w:r>
    </w:p>
    <w:p w14:paraId="61230C0D" w14:textId="77777777" w:rsidR="00126A1B" w:rsidRPr="00126A1B" w:rsidRDefault="00126A1B" w:rsidP="00126A1B">
      <w:p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Utilize PCA para reduzir dimensionalidade.</w:t>
      </w:r>
    </w:p>
    <w:p w14:paraId="1892298A" w14:textId="6CEA4FAB" w:rsidR="00126A1B" w:rsidRPr="00126A1B" w:rsidRDefault="00126A1B" w:rsidP="00126A1B">
      <w:pPr>
        <w:numPr>
          <w:ilvl w:val="0"/>
          <w:numId w:val="9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Aplique PCA</w:t>
      </w:r>
      <w:r w:rsidR="00797B1A">
        <w:rPr>
          <w:rFonts w:ascii="Poppins" w:hAnsi="Poppins" w:cs="Poppins"/>
          <w:noProof/>
        </w:rPr>
        <w:t>;</w:t>
      </w:r>
    </w:p>
    <w:p w14:paraId="3A504C4E" w14:textId="73FF4083" w:rsidR="00126A1B" w:rsidRPr="00126A1B" w:rsidRDefault="00126A1B" w:rsidP="00126A1B">
      <w:pPr>
        <w:numPr>
          <w:ilvl w:val="0"/>
          <w:numId w:val="9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Observe variância explicada</w:t>
      </w:r>
      <w:r w:rsidR="00797B1A">
        <w:rPr>
          <w:rFonts w:ascii="Poppins" w:hAnsi="Poppins" w:cs="Poppins"/>
          <w:noProof/>
        </w:rPr>
        <w:t>;</w:t>
      </w:r>
    </w:p>
    <w:p w14:paraId="358C1684" w14:textId="77777777" w:rsidR="00126A1B" w:rsidRPr="00126A1B" w:rsidRDefault="00126A1B" w:rsidP="00126A1B">
      <w:pPr>
        <w:numPr>
          <w:ilvl w:val="0"/>
          <w:numId w:val="9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Explique o que aconteceu com os dados.</w:t>
      </w:r>
    </w:p>
    <w:p w14:paraId="5A48990C" w14:textId="666789A3" w:rsidR="00126A1B" w:rsidRPr="00126A1B" w:rsidRDefault="00126A1B" w:rsidP="00126A1B">
      <w:pPr>
        <w:rPr>
          <w:rFonts w:ascii="Poppins" w:hAnsi="Poppins" w:cs="Poppins"/>
          <w:noProof/>
        </w:rPr>
      </w:pPr>
    </w:p>
    <w:p w14:paraId="2E244C0F" w14:textId="77777777" w:rsidR="00126A1B" w:rsidRPr="00126A1B" w:rsidRDefault="00126A1B" w:rsidP="00126A1B">
      <w:pPr>
        <w:rPr>
          <w:rFonts w:ascii="Poppins" w:hAnsi="Poppins" w:cs="Poppins"/>
          <w:b/>
          <w:bCs/>
          <w:noProof/>
        </w:rPr>
      </w:pPr>
      <w:r w:rsidRPr="00126A1B">
        <w:rPr>
          <w:rFonts w:ascii="Poppins" w:hAnsi="Poppins" w:cs="Poppins"/>
          <w:b/>
          <w:bCs/>
          <w:noProof/>
        </w:rPr>
        <w:t>Etapa 5 — Análise final</w:t>
      </w:r>
    </w:p>
    <w:p w14:paraId="4186A81A" w14:textId="77777777" w:rsidR="00126A1B" w:rsidRPr="00126A1B" w:rsidRDefault="00126A1B" w:rsidP="00126A1B">
      <w:p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Responda:</w:t>
      </w:r>
    </w:p>
    <w:p w14:paraId="65EBC050" w14:textId="77777777" w:rsidR="00126A1B" w:rsidRPr="00126A1B" w:rsidRDefault="00126A1B" w:rsidP="00126A1B">
      <w:pPr>
        <w:numPr>
          <w:ilvl w:val="0"/>
          <w:numId w:val="10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 xml:space="preserve">Como a seleção de </w:t>
      </w:r>
      <w:r w:rsidRPr="00BB6998">
        <w:rPr>
          <w:rFonts w:ascii="Poppins" w:hAnsi="Poppins" w:cs="Poppins"/>
          <w:i/>
          <w:iCs/>
          <w:noProof/>
        </w:rPr>
        <w:t>features</w:t>
      </w:r>
      <w:r w:rsidRPr="00126A1B">
        <w:rPr>
          <w:rFonts w:ascii="Poppins" w:hAnsi="Poppins" w:cs="Poppins"/>
          <w:noProof/>
        </w:rPr>
        <w:t xml:space="preserve"> ajuda na generalização?</w:t>
      </w:r>
    </w:p>
    <w:p w14:paraId="203DB939" w14:textId="77777777" w:rsidR="00126A1B" w:rsidRPr="00126A1B" w:rsidRDefault="00126A1B" w:rsidP="00126A1B">
      <w:pPr>
        <w:numPr>
          <w:ilvl w:val="0"/>
          <w:numId w:val="10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Por que colinearidade pode prejudicar modelos?</w:t>
      </w:r>
    </w:p>
    <w:p w14:paraId="7AF7725B" w14:textId="77777777" w:rsidR="00126A1B" w:rsidRDefault="00126A1B" w:rsidP="00126A1B">
      <w:pPr>
        <w:numPr>
          <w:ilvl w:val="0"/>
          <w:numId w:val="10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Quando usar PCA?</w:t>
      </w:r>
    </w:p>
    <w:p w14:paraId="3554A1B7" w14:textId="5417ACCE" w:rsidR="00BC230C" w:rsidRPr="00BB6998" w:rsidRDefault="00BC230C" w:rsidP="00D836DE">
      <w:pPr>
        <w:numPr>
          <w:ilvl w:val="0"/>
          <w:numId w:val="10"/>
        </w:numPr>
        <w:rPr>
          <w:rFonts w:ascii="Poppins" w:hAnsi="Poppins" w:cs="Poppins"/>
          <w:noProof/>
        </w:rPr>
      </w:pPr>
      <w:r w:rsidRPr="00BC230C">
        <w:rPr>
          <w:rFonts w:ascii="Poppins" w:hAnsi="Poppins" w:cs="Poppins"/>
          <w:noProof/>
        </w:rPr>
        <w:t xml:space="preserve">O modelo apresentou melhora após a </w:t>
      </w:r>
      <w:r w:rsidRPr="00BB6998">
        <w:rPr>
          <w:rFonts w:ascii="Poppins" w:hAnsi="Poppins" w:cs="Poppins"/>
          <w:noProof/>
        </w:rPr>
        <w:t xml:space="preserve">seleção ou </w:t>
      </w:r>
      <w:r w:rsidR="00797B1A" w:rsidRPr="00BB6998">
        <w:rPr>
          <w:rFonts w:ascii="Poppins" w:hAnsi="Poppins" w:cs="Poppins"/>
          <w:noProof/>
        </w:rPr>
        <w:t xml:space="preserve">a </w:t>
      </w:r>
      <w:r w:rsidRPr="00BB6998">
        <w:rPr>
          <w:rFonts w:ascii="Poppins" w:hAnsi="Poppins" w:cs="Poppins"/>
          <w:noProof/>
        </w:rPr>
        <w:t>transformação das variáveis? Por quê?</w:t>
      </w:r>
    </w:p>
    <w:p w14:paraId="6DAD041A" w14:textId="447866C9" w:rsidR="00BC230C" w:rsidRPr="00BC230C" w:rsidRDefault="00BC230C" w:rsidP="005B7C90">
      <w:pPr>
        <w:numPr>
          <w:ilvl w:val="0"/>
          <w:numId w:val="10"/>
        </w:numPr>
        <w:rPr>
          <w:rFonts w:ascii="Poppins" w:hAnsi="Poppins" w:cs="Poppins"/>
          <w:noProof/>
        </w:rPr>
      </w:pPr>
      <w:r w:rsidRPr="00BB6998">
        <w:rPr>
          <w:rFonts w:ascii="Poppins" w:hAnsi="Poppins" w:cs="Poppins"/>
          <w:noProof/>
        </w:rPr>
        <w:t>Quais variáveis pareciam trazer informações redundantes</w:t>
      </w:r>
      <w:r w:rsidRPr="00BC230C">
        <w:rPr>
          <w:rFonts w:ascii="Poppins" w:hAnsi="Poppins" w:cs="Poppins"/>
          <w:noProof/>
        </w:rPr>
        <w:t>?</w:t>
      </w:r>
    </w:p>
    <w:p w14:paraId="4771E2B5" w14:textId="119B4246" w:rsidR="00BC230C" w:rsidRPr="00BC230C" w:rsidRDefault="00BC230C" w:rsidP="005431A2">
      <w:pPr>
        <w:numPr>
          <w:ilvl w:val="0"/>
          <w:numId w:val="10"/>
        </w:numPr>
        <w:rPr>
          <w:rFonts w:ascii="Poppins" w:hAnsi="Poppins" w:cs="Poppins"/>
          <w:noProof/>
        </w:rPr>
      </w:pPr>
      <w:r w:rsidRPr="00BC230C">
        <w:rPr>
          <w:rFonts w:ascii="Poppins" w:hAnsi="Poppins" w:cs="Poppins"/>
          <w:noProof/>
        </w:rPr>
        <w:t>A redução de dimensionalidade alterou a interpretação dos dados?</w:t>
      </w:r>
    </w:p>
    <w:p w14:paraId="4B85F035" w14:textId="77132499" w:rsidR="00BC230C" w:rsidRPr="00126A1B" w:rsidRDefault="00BC230C" w:rsidP="00BC230C">
      <w:pPr>
        <w:numPr>
          <w:ilvl w:val="0"/>
          <w:numId w:val="10"/>
        </w:numPr>
        <w:rPr>
          <w:rFonts w:ascii="Poppins" w:hAnsi="Poppins" w:cs="Poppins"/>
          <w:noProof/>
        </w:rPr>
      </w:pPr>
      <w:r w:rsidRPr="00BC230C">
        <w:rPr>
          <w:rFonts w:ascii="Poppins" w:hAnsi="Poppins" w:cs="Poppins"/>
          <w:noProof/>
        </w:rPr>
        <w:t>Houve impacto no desempenho do modelo após aplicar PCA ou remover variáveis correlacionadas?</w:t>
      </w:r>
    </w:p>
    <w:p w14:paraId="01EB052C" w14:textId="2D18302C" w:rsidR="00126A1B" w:rsidRPr="00126A1B" w:rsidRDefault="00126A1B" w:rsidP="00126A1B">
      <w:pPr>
        <w:rPr>
          <w:rFonts w:ascii="Poppins" w:hAnsi="Poppins" w:cs="Poppins"/>
          <w:noProof/>
        </w:rPr>
      </w:pPr>
    </w:p>
    <w:p w14:paraId="3032230E" w14:textId="77777777" w:rsidR="00126A1B" w:rsidRPr="00126A1B" w:rsidRDefault="00126A1B" w:rsidP="00126A1B">
      <w:pPr>
        <w:rPr>
          <w:rFonts w:ascii="Poppins" w:hAnsi="Poppins" w:cs="Poppins"/>
          <w:b/>
          <w:bCs/>
          <w:noProof/>
        </w:rPr>
      </w:pPr>
      <w:r w:rsidRPr="00126A1B">
        <w:rPr>
          <w:rFonts w:ascii="Poppins" w:hAnsi="Poppins" w:cs="Poppins"/>
          <w:b/>
          <w:bCs/>
          <w:noProof/>
        </w:rPr>
        <w:t>Formato do registro</w:t>
      </w:r>
    </w:p>
    <w:p w14:paraId="0E77A12A" w14:textId="77777777" w:rsidR="00126A1B" w:rsidRPr="00126A1B" w:rsidRDefault="00126A1B" w:rsidP="00126A1B">
      <w:p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Entregar:</w:t>
      </w:r>
    </w:p>
    <w:p w14:paraId="1E6E80E8" w14:textId="306BCB59" w:rsidR="00126A1B" w:rsidRPr="00126A1B" w:rsidRDefault="00126A1B" w:rsidP="00126A1B">
      <w:pPr>
        <w:numPr>
          <w:ilvl w:val="0"/>
          <w:numId w:val="11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Código completo</w:t>
      </w:r>
      <w:r w:rsidR="00797B1A">
        <w:rPr>
          <w:rFonts w:ascii="Poppins" w:hAnsi="Poppins" w:cs="Poppins"/>
          <w:noProof/>
        </w:rPr>
        <w:t>;</w:t>
      </w:r>
    </w:p>
    <w:p w14:paraId="1054040C" w14:textId="20326B86" w:rsidR="00126A1B" w:rsidRPr="00126A1B" w:rsidRDefault="00126A1B" w:rsidP="00126A1B">
      <w:pPr>
        <w:numPr>
          <w:ilvl w:val="0"/>
          <w:numId w:val="11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>Relatório (15 a 20 linhas) explicando decisões</w:t>
      </w:r>
      <w:r w:rsidR="00797B1A">
        <w:rPr>
          <w:rFonts w:ascii="Poppins" w:hAnsi="Poppins" w:cs="Poppins"/>
          <w:noProof/>
        </w:rPr>
        <w:t>;</w:t>
      </w:r>
    </w:p>
    <w:p w14:paraId="022C09F1" w14:textId="5622E109" w:rsidR="00126A1B" w:rsidRDefault="00126A1B" w:rsidP="00126A1B">
      <w:pPr>
        <w:numPr>
          <w:ilvl w:val="0"/>
          <w:numId w:val="11"/>
        </w:numPr>
        <w:rPr>
          <w:rFonts w:ascii="Poppins" w:hAnsi="Poppins" w:cs="Poppins"/>
          <w:noProof/>
        </w:rPr>
      </w:pPr>
      <w:r w:rsidRPr="00126A1B">
        <w:rPr>
          <w:rFonts w:ascii="Poppins" w:hAnsi="Poppins" w:cs="Poppins"/>
          <w:noProof/>
        </w:rPr>
        <w:t xml:space="preserve">Conclusão sobre impacto das </w:t>
      </w:r>
      <w:r w:rsidRPr="00BB6998">
        <w:rPr>
          <w:rFonts w:ascii="Poppins" w:hAnsi="Poppins" w:cs="Poppins"/>
          <w:i/>
          <w:iCs/>
          <w:noProof/>
        </w:rPr>
        <w:t>features</w:t>
      </w:r>
      <w:r w:rsidR="00797B1A" w:rsidRPr="00BB6998">
        <w:rPr>
          <w:rFonts w:ascii="Poppins" w:hAnsi="Poppins" w:cs="Poppins"/>
          <w:noProof/>
        </w:rPr>
        <w:t>;</w:t>
      </w:r>
    </w:p>
    <w:p w14:paraId="20CDA4A0" w14:textId="47F5DA51" w:rsidR="00BC230C" w:rsidRPr="00126A1B" w:rsidRDefault="00BC230C" w:rsidP="00126A1B">
      <w:pPr>
        <w:numPr>
          <w:ilvl w:val="0"/>
          <w:numId w:val="11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Converse com seus colegas e compare as soluções apresentadas</w:t>
      </w:r>
      <w:r w:rsidR="00797B1A">
        <w:rPr>
          <w:rFonts w:ascii="Poppins" w:hAnsi="Poppins" w:cs="Poppins"/>
          <w:noProof/>
        </w:rPr>
        <w:t>.</w:t>
      </w:r>
    </w:p>
    <w:p w14:paraId="11AEEA30" w14:textId="033DB584" w:rsidR="005A5A09" w:rsidRPr="00126A1B" w:rsidRDefault="005A5A09" w:rsidP="00126A1B">
      <w:pPr>
        <w:rPr>
          <w:rFonts w:ascii="Poppins" w:hAnsi="Poppins" w:cs="Poppins"/>
          <w:noProof/>
        </w:rPr>
      </w:pPr>
    </w:p>
    <w:sectPr w:rsidR="005A5A09" w:rsidRPr="00126A1B" w:rsidSect="00553CA2">
      <w:headerReference w:type="default" r:id="rId10"/>
      <w:footerReference w:type="even" r:id="rId11"/>
      <w:footerReference w:type="default" r:id="rId12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D34EF" w14:textId="77777777" w:rsidR="00B15456" w:rsidRDefault="00B15456">
      <w:r>
        <w:separator/>
      </w:r>
    </w:p>
  </w:endnote>
  <w:endnote w:type="continuationSeparator" w:id="0">
    <w:p w14:paraId="6FF96753" w14:textId="77777777" w:rsidR="00B15456" w:rsidRDefault="00B15456">
      <w:r>
        <w:continuationSeparator/>
      </w:r>
    </w:p>
  </w:endnote>
  <w:endnote w:type="continuationNotice" w:id="1">
    <w:p w14:paraId="1C374204" w14:textId="77777777" w:rsidR="00B15456" w:rsidRDefault="00B154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08ACC4CB" w14:textId="1966B95E" w:rsidR="00DD5EA9" w:rsidRDefault="00DD5EA9" w:rsidP="00DD5EA9">
            <w:pPr>
              <w:pStyle w:val="Rodap"/>
              <w:jc w:val="center"/>
              <w:rPr>
                <w:color w:val="000000"/>
              </w:rPr>
            </w:pPr>
            <w:r w:rsidRPr="00DD5EA9">
              <w:rPr>
                <w:color w:val="000000"/>
                <w:sz w:val="22"/>
                <w:szCs w:val="22"/>
              </w:rPr>
              <w:t>[Técnico em Desenvolvimento de Sistemas] [Aplicações Práticas da IA Generativa] [Inteligência Artificial</w:t>
            </w:r>
            <w:r>
              <w:rPr>
                <w:color w:val="000000"/>
              </w:rPr>
              <w:t>]</w:t>
            </w:r>
          </w:p>
          <w:p w14:paraId="214D1726" w14:textId="2F8B28E6" w:rsidR="00E227A8" w:rsidRPr="00E227A8" w:rsidRDefault="003009B4" w:rsidP="00DD5EA9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E3732" w14:textId="77777777" w:rsidR="00B15456" w:rsidRDefault="00B15456">
      <w:r>
        <w:separator/>
      </w:r>
    </w:p>
  </w:footnote>
  <w:footnote w:type="continuationSeparator" w:id="0">
    <w:p w14:paraId="4A959103" w14:textId="77777777" w:rsidR="00B15456" w:rsidRDefault="00B15456">
      <w:r>
        <w:continuationSeparator/>
      </w:r>
    </w:p>
  </w:footnote>
  <w:footnote w:type="continuationNotice" w:id="1">
    <w:p w14:paraId="12531670" w14:textId="77777777" w:rsidR="00B15456" w:rsidRDefault="00B1545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D3DC0"/>
    <w:multiLevelType w:val="multilevel"/>
    <w:tmpl w:val="5DE4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C1845"/>
    <w:multiLevelType w:val="multilevel"/>
    <w:tmpl w:val="7716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042E1"/>
    <w:multiLevelType w:val="multilevel"/>
    <w:tmpl w:val="E166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9945FA"/>
    <w:multiLevelType w:val="multilevel"/>
    <w:tmpl w:val="ABD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845F7"/>
    <w:multiLevelType w:val="multilevel"/>
    <w:tmpl w:val="BC66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C16335"/>
    <w:multiLevelType w:val="multilevel"/>
    <w:tmpl w:val="64B8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72942"/>
    <w:multiLevelType w:val="multilevel"/>
    <w:tmpl w:val="23EA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DEE64F9"/>
    <w:multiLevelType w:val="hybridMultilevel"/>
    <w:tmpl w:val="C6E83876"/>
    <w:lvl w:ilvl="0" w:tplc="993865F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140A5E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222077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2C4E364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41EF21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571C3D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FB66065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6C5218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28056A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 w16cid:durableId="1067728627">
    <w:abstractNumId w:val="3"/>
  </w:num>
  <w:num w:numId="2" w16cid:durableId="1115713199">
    <w:abstractNumId w:val="4"/>
  </w:num>
  <w:num w:numId="3" w16cid:durableId="1821843517">
    <w:abstractNumId w:val="10"/>
  </w:num>
  <w:num w:numId="4" w16cid:durableId="1682665340">
    <w:abstractNumId w:val="7"/>
  </w:num>
  <w:num w:numId="5" w16cid:durableId="379133205">
    <w:abstractNumId w:val="1"/>
  </w:num>
  <w:num w:numId="6" w16cid:durableId="702250627">
    <w:abstractNumId w:val="9"/>
  </w:num>
  <w:num w:numId="7" w16cid:durableId="209537199">
    <w:abstractNumId w:val="8"/>
  </w:num>
  <w:num w:numId="8" w16cid:durableId="577373131">
    <w:abstractNumId w:val="5"/>
  </w:num>
  <w:num w:numId="9" w16cid:durableId="1709140712">
    <w:abstractNumId w:val="6"/>
  </w:num>
  <w:num w:numId="10" w16cid:durableId="845100319">
    <w:abstractNumId w:val="0"/>
  </w:num>
  <w:num w:numId="11" w16cid:durableId="1815876049">
    <w:abstractNumId w:val="2"/>
  </w:num>
  <w:num w:numId="12" w16cid:durableId="533424792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93C5A"/>
    <w:rsid w:val="000A4E65"/>
    <w:rsid w:val="000C6619"/>
    <w:rsid w:val="000F7DE9"/>
    <w:rsid w:val="00124756"/>
    <w:rsid w:val="00125DD8"/>
    <w:rsid w:val="00126A1B"/>
    <w:rsid w:val="0013637A"/>
    <w:rsid w:val="00160195"/>
    <w:rsid w:val="001653BC"/>
    <w:rsid w:val="0017163B"/>
    <w:rsid w:val="001A2D86"/>
    <w:rsid w:val="001A32C9"/>
    <w:rsid w:val="001C335A"/>
    <w:rsid w:val="001E7BC0"/>
    <w:rsid w:val="002344C7"/>
    <w:rsid w:val="002372B1"/>
    <w:rsid w:val="00252F67"/>
    <w:rsid w:val="00253DD3"/>
    <w:rsid w:val="00256D8D"/>
    <w:rsid w:val="002632D3"/>
    <w:rsid w:val="00264B6B"/>
    <w:rsid w:val="002A6788"/>
    <w:rsid w:val="002C6EC9"/>
    <w:rsid w:val="002D1A6D"/>
    <w:rsid w:val="002D513E"/>
    <w:rsid w:val="002D51E3"/>
    <w:rsid w:val="002E6314"/>
    <w:rsid w:val="003009B4"/>
    <w:rsid w:val="003031BD"/>
    <w:rsid w:val="00335CF6"/>
    <w:rsid w:val="003365AE"/>
    <w:rsid w:val="00367C72"/>
    <w:rsid w:val="003C032E"/>
    <w:rsid w:val="003D71CA"/>
    <w:rsid w:val="003F6BB1"/>
    <w:rsid w:val="00454835"/>
    <w:rsid w:val="00464B32"/>
    <w:rsid w:val="00486030"/>
    <w:rsid w:val="00491C71"/>
    <w:rsid w:val="004B66A3"/>
    <w:rsid w:val="004E713D"/>
    <w:rsid w:val="0054497C"/>
    <w:rsid w:val="0054587F"/>
    <w:rsid w:val="005517B2"/>
    <w:rsid w:val="00553CA2"/>
    <w:rsid w:val="00585F34"/>
    <w:rsid w:val="005A5A09"/>
    <w:rsid w:val="005B5283"/>
    <w:rsid w:val="005E4165"/>
    <w:rsid w:val="005E4EC1"/>
    <w:rsid w:val="005F74BB"/>
    <w:rsid w:val="0060776C"/>
    <w:rsid w:val="0063273B"/>
    <w:rsid w:val="00676B29"/>
    <w:rsid w:val="006843C9"/>
    <w:rsid w:val="006B3AE9"/>
    <w:rsid w:val="00724530"/>
    <w:rsid w:val="00734594"/>
    <w:rsid w:val="007671B4"/>
    <w:rsid w:val="00773A8C"/>
    <w:rsid w:val="0078262D"/>
    <w:rsid w:val="00797B1A"/>
    <w:rsid w:val="007B6ABF"/>
    <w:rsid w:val="007D7362"/>
    <w:rsid w:val="007E47AC"/>
    <w:rsid w:val="00814BB3"/>
    <w:rsid w:val="00814E58"/>
    <w:rsid w:val="0083474B"/>
    <w:rsid w:val="00841D59"/>
    <w:rsid w:val="00851368"/>
    <w:rsid w:val="00867E18"/>
    <w:rsid w:val="008925A9"/>
    <w:rsid w:val="008B4C24"/>
    <w:rsid w:val="008C1F28"/>
    <w:rsid w:val="008F775A"/>
    <w:rsid w:val="0092769D"/>
    <w:rsid w:val="0095704F"/>
    <w:rsid w:val="00966015"/>
    <w:rsid w:val="00996BDB"/>
    <w:rsid w:val="009B33B6"/>
    <w:rsid w:val="009B658C"/>
    <w:rsid w:val="009C00E5"/>
    <w:rsid w:val="00A32467"/>
    <w:rsid w:val="00AA60A0"/>
    <w:rsid w:val="00AC5589"/>
    <w:rsid w:val="00AD78A6"/>
    <w:rsid w:val="00B15456"/>
    <w:rsid w:val="00B45591"/>
    <w:rsid w:val="00B96664"/>
    <w:rsid w:val="00BA6A76"/>
    <w:rsid w:val="00BB6998"/>
    <w:rsid w:val="00BC230C"/>
    <w:rsid w:val="00BE664A"/>
    <w:rsid w:val="00C12E4A"/>
    <w:rsid w:val="00C42339"/>
    <w:rsid w:val="00C4723D"/>
    <w:rsid w:val="00C6070E"/>
    <w:rsid w:val="00C62CE1"/>
    <w:rsid w:val="00C76CC9"/>
    <w:rsid w:val="00CA4523"/>
    <w:rsid w:val="00CC0076"/>
    <w:rsid w:val="00CC2A45"/>
    <w:rsid w:val="00CF76E4"/>
    <w:rsid w:val="00D03B93"/>
    <w:rsid w:val="00D05B9C"/>
    <w:rsid w:val="00D0621B"/>
    <w:rsid w:val="00D3660B"/>
    <w:rsid w:val="00D43A1A"/>
    <w:rsid w:val="00D553AB"/>
    <w:rsid w:val="00D61A8F"/>
    <w:rsid w:val="00D67FCB"/>
    <w:rsid w:val="00DD5204"/>
    <w:rsid w:val="00DD5EA9"/>
    <w:rsid w:val="00DE0C0D"/>
    <w:rsid w:val="00DE3B05"/>
    <w:rsid w:val="00E10D86"/>
    <w:rsid w:val="00E227A8"/>
    <w:rsid w:val="00E32DB0"/>
    <w:rsid w:val="00E400A6"/>
    <w:rsid w:val="00E71901"/>
    <w:rsid w:val="00E73E76"/>
    <w:rsid w:val="00E77AF3"/>
    <w:rsid w:val="00EA2F32"/>
    <w:rsid w:val="00EA3B37"/>
    <w:rsid w:val="00EF47B1"/>
    <w:rsid w:val="00EF4AFE"/>
    <w:rsid w:val="00F044D7"/>
    <w:rsid w:val="00F472E5"/>
    <w:rsid w:val="00F51FEF"/>
    <w:rsid w:val="00F52AA0"/>
    <w:rsid w:val="00F57059"/>
    <w:rsid w:val="00F574CE"/>
    <w:rsid w:val="00FD7F1E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C0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2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3</Pages>
  <Words>483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Gustavo Cadaval</cp:lastModifiedBy>
  <cp:revision>2</cp:revision>
  <cp:lastPrinted>2006-08-31T06:40:00Z</cp:lastPrinted>
  <dcterms:created xsi:type="dcterms:W3CDTF">2026-04-10T01:21:00Z</dcterms:created>
  <dcterms:modified xsi:type="dcterms:W3CDTF">2026-04-10T01:21:00Z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