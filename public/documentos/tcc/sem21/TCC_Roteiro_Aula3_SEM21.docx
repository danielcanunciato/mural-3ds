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7777777" w:rsidR="000D1CF0" w:rsidRPr="00A36064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A36064">
        <w:rPr>
          <w:rFonts w:ascii="Poppins" w:hAnsi="Poppins" w:cs="Poppins"/>
          <w:bCs/>
          <w:szCs w:val="32"/>
        </w:rPr>
        <w:t>Roteiro de Atividade Prática</w:t>
      </w:r>
    </w:p>
    <w:p w14:paraId="24BD6D77" w14:textId="77777777" w:rsidR="000D1CF0" w:rsidRPr="00A36064" w:rsidRDefault="000D1CF0" w:rsidP="000D1CF0"/>
    <w:p w14:paraId="121D2442" w14:textId="77777777" w:rsidR="000D1CF0" w:rsidRPr="00A36064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A36064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A36064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A36064">
        <w:rPr>
          <w:rFonts w:ascii="Poppins Light" w:hAnsi="Poppins Light" w:cs="Poppins Light"/>
          <w:b w:val="0"/>
          <w:sz w:val="24"/>
          <w:szCs w:val="16"/>
          <w:u w:val="none"/>
        </w:rPr>
        <w:tab/>
        <w:t xml:space="preserve"> Turma: </w:t>
      </w:r>
      <w:r w:rsidRPr="00A36064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A36064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7584095C" w14:textId="62011344" w:rsidR="00410BD4" w:rsidRDefault="00410BD4" w:rsidP="00410BD4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37D9FE27" w14:textId="77777777" w:rsidR="00410BD4" w:rsidRDefault="00410BD4" w:rsidP="00410BD4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20832620" w14:textId="77777777" w:rsidR="00410BD4" w:rsidRDefault="00410BD4" w:rsidP="00410BD4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4DEE7F06" w14:textId="77777777" w:rsidR="00410BD4" w:rsidRDefault="00410BD4" w:rsidP="00410BD4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2801D1CD" w14:textId="77777777" w:rsidR="00410BD4" w:rsidRDefault="00410BD4" w:rsidP="00410BD4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5F75CDF7" w14:textId="656802A2" w:rsidR="000D1CF0" w:rsidRPr="00A36064" w:rsidRDefault="000D1CF0" w:rsidP="00410BD4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F6AF892" w14:textId="077C9786" w:rsidR="00130267" w:rsidRPr="00A36064" w:rsidRDefault="00130267" w:rsidP="00130267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245D24AA" w14:textId="41E2626C" w:rsidR="006E4879" w:rsidRPr="00A36064" w:rsidRDefault="007835B6" w:rsidP="00130267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A36064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4E6A2C7" wp14:editId="368CC095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A8A" w14:textId="77777777" w:rsidR="00130267" w:rsidRPr="00A36064" w:rsidRDefault="00130267" w:rsidP="00130267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54622D22" w:rsidR="0060776C" w:rsidRPr="00A36064" w:rsidRDefault="0060776C" w:rsidP="00130267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A36064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A36064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A36064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6376F0" w:rsidRPr="00A36064">
        <w:t xml:space="preserve"> </w:t>
      </w:r>
      <w:r w:rsidR="006376F0" w:rsidRPr="00A36064">
        <w:rPr>
          <w:rFonts w:ascii="Poppins" w:hAnsi="Poppins" w:cs="Poppins"/>
          <w:b/>
          <w:bCs/>
          <w:noProof/>
          <w:sz w:val="32"/>
          <w:szCs w:val="32"/>
        </w:rPr>
        <w:t>Elaboração do Relatório do MVP</w:t>
      </w:r>
    </w:p>
    <w:p w14:paraId="010D9A41" w14:textId="77777777" w:rsidR="00CE38A4" w:rsidRPr="00A36064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A36064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A36064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A36064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70F6E4DD" w14:textId="6C2051F2" w:rsidR="00846C6C" w:rsidRPr="00A36064" w:rsidRDefault="006376F0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t>Estruturar e registrar as principais informações sobre o MVP desenvolvido pelo grupo</w:t>
      </w:r>
      <w:r w:rsidR="00130267" w:rsidRPr="00A36064">
        <w:rPr>
          <w:rFonts w:ascii="Poppins Light" w:hAnsi="Poppins Light" w:cs="Poppins Light"/>
          <w:noProof/>
        </w:rPr>
        <w:t>,</w:t>
      </w:r>
      <w:r w:rsidRPr="00A36064">
        <w:rPr>
          <w:rFonts w:ascii="Poppins Light" w:hAnsi="Poppins Light" w:cs="Poppins Light"/>
          <w:noProof/>
        </w:rPr>
        <w:t xml:space="preserve"> em um relatório organizado.</w:t>
      </w:r>
    </w:p>
    <w:p w14:paraId="63FC4438" w14:textId="77777777" w:rsidR="00337AD1" w:rsidRPr="00A36064" w:rsidRDefault="00337AD1" w:rsidP="00337AD1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Pr="00A36064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A36064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1157099" w14:textId="6BF8E678" w:rsidR="006376F0" w:rsidRPr="00A36064" w:rsidRDefault="006376F0" w:rsidP="00CB22C7">
      <w:pPr>
        <w:pStyle w:val="PargrafodaLista"/>
        <w:numPr>
          <w:ilvl w:val="0"/>
          <w:numId w:val="4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t>Lápis ou caneta</w:t>
      </w:r>
      <w:r w:rsidR="00D113BC" w:rsidRPr="005E56F9">
        <w:rPr>
          <w:rFonts w:ascii="Poppins Light" w:hAnsi="Poppins Light" w:cs="Poppins Light"/>
          <w:noProof/>
        </w:rPr>
        <w:t>.</w:t>
      </w:r>
    </w:p>
    <w:p w14:paraId="6816F06E" w14:textId="2ADD6AA7" w:rsidR="00846C6C" w:rsidRPr="00A36064" w:rsidRDefault="00E67509" w:rsidP="00CB22C7">
      <w:pPr>
        <w:pStyle w:val="PargrafodaLista"/>
        <w:numPr>
          <w:ilvl w:val="0"/>
          <w:numId w:val="41"/>
        </w:numPr>
        <w:spacing w:line="276" w:lineRule="auto"/>
        <w:jc w:val="both"/>
        <w:rPr>
          <w:rFonts w:ascii="Poppins" w:hAnsi="Poppins" w:cs="Poppins"/>
          <w:b/>
          <w:bCs/>
          <w:noProof/>
        </w:rPr>
      </w:pPr>
      <w:r w:rsidRPr="00A36064">
        <w:rPr>
          <w:rFonts w:ascii="Poppins Light" w:hAnsi="Poppins Light" w:cs="Poppins Light"/>
          <w:noProof/>
        </w:rPr>
        <w:t>Computador ou dispositivo digital (opcional).</w:t>
      </w:r>
    </w:p>
    <w:p w14:paraId="33269B67" w14:textId="77777777" w:rsidR="00CB22C7" w:rsidRPr="00A36064" w:rsidRDefault="00CB22C7" w:rsidP="00CB22C7">
      <w:pPr>
        <w:pStyle w:val="PargrafodaLista"/>
        <w:spacing w:line="276" w:lineRule="auto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4AB6F662" w:rsidR="00E227A8" w:rsidRPr="00A36064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A36064">
        <w:rPr>
          <w:rFonts w:ascii="Poppins" w:hAnsi="Poppins" w:cs="Poppins"/>
          <w:b/>
          <w:bCs/>
          <w:noProof/>
          <w:sz w:val="32"/>
          <w:szCs w:val="32"/>
        </w:rPr>
        <w:t>Procedimento</w:t>
      </w:r>
    </w:p>
    <w:p w14:paraId="30EBE3EF" w14:textId="73015732" w:rsidR="006376F0" w:rsidRPr="00A36064" w:rsidRDefault="00BF565C" w:rsidP="006376F0">
      <w:p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E0440EB" wp14:editId="18CB0EB5">
            <wp:simplePos x="0" y="0"/>
            <wp:positionH relativeFrom="column">
              <wp:posOffset>2656205</wp:posOffset>
            </wp:positionH>
            <wp:positionV relativeFrom="paragraph">
              <wp:posOffset>69215</wp:posOffset>
            </wp:positionV>
            <wp:extent cx="1692910" cy="359410"/>
            <wp:effectExtent l="0" t="0" r="2540" b="2540"/>
            <wp:wrapNone/>
            <wp:docPr id="147583252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B06BB" w14:textId="28FB2D2A" w:rsidR="00417A55" w:rsidRPr="00A36064" w:rsidRDefault="00417A55" w:rsidP="00417A55">
      <w:pPr>
        <w:numPr>
          <w:ilvl w:val="0"/>
          <w:numId w:val="33"/>
        </w:num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b/>
          <w:bCs/>
          <w:noProof/>
        </w:rPr>
        <w:t>Preenchimento do relatório:</w:t>
      </w:r>
    </w:p>
    <w:p w14:paraId="631E35C8" w14:textId="3122A645" w:rsidR="00417A55" w:rsidRPr="00A36064" w:rsidRDefault="00417A55" w:rsidP="00417A55">
      <w:pPr>
        <w:numPr>
          <w:ilvl w:val="0"/>
          <w:numId w:val="34"/>
        </w:num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t xml:space="preserve">Cada grupo deverá preencher todos os campos do modelo de relatório </w:t>
      </w:r>
      <w:r w:rsidR="00130267" w:rsidRPr="00A36064">
        <w:rPr>
          <w:rFonts w:ascii="Poppins Light" w:hAnsi="Poppins Light" w:cs="Poppins Light"/>
          <w:noProof/>
        </w:rPr>
        <w:t>(dispon</w:t>
      </w:r>
      <w:r w:rsidR="000D1B05" w:rsidRPr="00A36064">
        <w:rPr>
          <w:rFonts w:ascii="Poppins Light" w:hAnsi="Poppins Light" w:cs="Poppins Light"/>
          <w:noProof/>
        </w:rPr>
        <w:t>í</w:t>
      </w:r>
      <w:r w:rsidR="00130267" w:rsidRPr="00A36064">
        <w:rPr>
          <w:rFonts w:ascii="Poppins Light" w:hAnsi="Poppins Light" w:cs="Poppins Light"/>
          <w:noProof/>
        </w:rPr>
        <w:t xml:space="preserve">vel </w:t>
      </w:r>
      <w:r w:rsidR="00C16086" w:rsidRPr="00A36064">
        <w:rPr>
          <w:rFonts w:ascii="Poppins Light" w:hAnsi="Poppins Light" w:cs="Poppins Light"/>
          <w:noProof/>
        </w:rPr>
        <w:t>a seguir</w:t>
      </w:r>
      <w:r w:rsidR="00130267" w:rsidRPr="00A36064">
        <w:rPr>
          <w:rFonts w:ascii="Poppins Light" w:hAnsi="Poppins Light" w:cs="Poppins Light"/>
          <w:noProof/>
        </w:rPr>
        <w:t>)</w:t>
      </w:r>
      <w:r w:rsidRPr="00A36064">
        <w:rPr>
          <w:rFonts w:ascii="Poppins Light" w:hAnsi="Poppins Light" w:cs="Poppins Light"/>
          <w:noProof/>
        </w:rPr>
        <w:t xml:space="preserve"> com atenção e em equipe, garantindo que as informações sejam claras e completas.</w:t>
      </w:r>
    </w:p>
    <w:p w14:paraId="1902319F" w14:textId="10590051" w:rsidR="00910FBD" w:rsidRPr="00A36064" w:rsidRDefault="00417A55" w:rsidP="00417A55">
      <w:pPr>
        <w:numPr>
          <w:ilvl w:val="0"/>
          <w:numId w:val="34"/>
        </w:num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t xml:space="preserve">O preenchimento pode ser feito de forma manual (à mão) ou digital (no computador ou </w:t>
      </w:r>
      <w:r w:rsidR="003A651E" w:rsidRPr="00A36064">
        <w:rPr>
          <w:rFonts w:ascii="Poppins Light" w:hAnsi="Poppins Light" w:cs="Poppins Light"/>
          <w:noProof/>
        </w:rPr>
        <w:t xml:space="preserve">em </w:t>
      </w:r>
      <w:r w:rsidRPr="00A36064">
        <w:rPr>
          <w:rFonts w:ascii="Poppins Light" w:hAnsi="Poppins Light" w:cs="Poppins Light"/>
          <w:noProof/>
        </w:rPr>
        <w:t>outro dispositivo eletrônico).</w:t>
      </w:r>
    </w:p>
    <w:p w14:paraId="3650A82D" w14:textId="77777777" w:rsidR="003129DE" w:rsidRPr="00A36064" w:rsidRDefault="003129DE" w:rsidP="003129DE">
      <w:pPr>
        <w:ind w:left="720"/>
        <w:jc w:val="both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6940"/>
      </w:tblGrid>
      <w:tr w:rsidR="00E67509" w:rsidRPr="00A36064" w14:paraId="6D248797" w14:textId="77777777">
        <w:tc>
          <w:tcPr>
            <w:tcW w:w="9629" w:type="dxa"/>
            <w:gridSpan w:val="2"/>
            <w:shd w:val="clear" w:color="auto" w:fill="000000" w:themeFill="text1"/>
          </w:tcPr>
          <w:p w14:paraId="4D398B51" w14:textId="70FB22C2" w:rsidR="007357C7" w:rsidRPr="00A36064" w:rsidRDefault="00910FBD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 Light" w:hAnsi="Poppins Light" w:cs="Poppins Light"/>
                <w:noProof/>
              </w:rPr>
              <w:br w:type="page"/>
            </w:r>
            <w:r w:rsidR="007357C7" w:rsidRPr="00A36064">
              <w:rPr>
                <w:rFonts w:ascii="Poppins" w:hAnsi="Poppins" w:cs="Poppins"/>
                <w:b/>
                <w:bCs/>
              </w:rPr>
              <w:t>PROJETO MULTIDISCIPLINAR</w:t>
            </w:r>
          </w:p>
          <w:p w14:paraId="1D01E7C1" w14:textId="15ED5744" w:rsidR="00E67509" w:rsidRPr="00A36064" w:rsidRDefault="00E67509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 xml:space="preserve">Relatório </w:t>
            </w:r>
            <w:r w:rsidR="007357C7" w:rsidRPr="00A36064">
              <w:rPr>
                <w:rFonts w:ascii="Poppins" w:hAnsi="Poppins" w:cs="Poppins"/>
                <w:b/>
                <w:bCs/>
              </w:rPr>
              <w:t>f</w:t>
            </w:r>
            <w:r w:rsidRPr="00A36064">
              <w:rPr>
                <w:rFonts w:ascii="Poppins" w:hAnsi="Poppins" w:cs="Poppins"/>
                <w:b/>
                <w:bCs/>
              </w:rPr>
              <w:t>inal do MVP</w:t>
            </w:r>
          </w:p>
        </w:tc>
      </w:tr>
      <w:tr w:rsidR="00417A55" w:rsidRPr="00A36064" w14:paraId="207F4CF5" w14:textId="77777777">
        <w:tc>
          <w:tcPr>
            <w:tcW w:w="9629" w:type="dxa"/>
            <w:gridSpan w:val="2"/>
            <w:tcBorders>
              <w:bottom w:val="dashSmallGap" w:sz="4" w:space="0" w:color="auto"/>
            </w:tcBorders>
            <w:shd w:val="clear" w:color="auto" w:fill="F2F2F2" w:themeFill="background1" w:themeFillShade="F2"/>
          </w:tcPr>
          <w:p w14:paraId="2D7299B4" w14:textId="080DD920" w:rsidR="00417A55" w:rsidRPr="00A36064" w:rsidRDefault="00E67509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1. Identificação do projeto</w:t>
            </w:r>
          </w:p>
        </w:tc>
      </w:tr>
      <w:tr w:rsidR="00E67509" w:rsidRPr="00A36064" w14:paraId="658DA5C1" w14:textId="77777777" w:rsidTr="00E67509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EB8202E" w14:textId="7115F484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Nome do projeto: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B75E98E" w14:textId="77777777" w:rsidR="00E67509" w:rsidRPr="00A36064" w:rsidRDefault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E67509" w:rsidRPr="00A36064" w14:paraId="3C40C0B5" w14:textId="77777777" w:rsidTr="00E67509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61CCDA9" w14:textId="14AC5665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Integrantes do grupo: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61A5BCF" w14:textId="77777777" w:rsidR="00E67509" w:rsidRPr="00A36064" w:rsidRDefault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417A55" w:rsidRPr="00A36064" w14:paraId="0FAFFF9F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12BA49DB" w14:textId="2BE07EBF" w:rsidR="00417A55" w:rsidRPr="00A36064" w:rsidRDefault="00E67509" w:rsidP="00E67509">
            <w:pPr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2. Descrição do MVP</w:t>
            </w:r>
          </w:p>
        </w:tc>
      </w:tr>
      <w:tr w:rsidR="00E67509" w:rsidRPr="00A36064" w14:paraId="52D85B1F" w14:textId="77777777" w:rsidTr="00E67509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DEE3EEA" w14:textId="0FDBA28B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Objetivo: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766EE7F" w14:textId="4C6FC927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E67509" w:rsidRPr="00A36064" w14:paraId="6D8DBB74" w14:textId="77777777" w:rsidTr="00E67509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B226217" w14:textId="2F91241D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Problemas resolvidos: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E9D247D" w14:textId="77777777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E67509" w:rsidRPr="00A36064" w14:paraId="16F3F986" w14:textId="77777777" w:rsidTr="00E67509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12C9E0F" w14:textId="58D7137D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Público-alvo: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0FD0D4C" w14:textId="7784BCD9" w:rsidR="00E67509" w:rsidRPr="00A36064" w:rsidRDefault="00E67509" w:rsidP="00E67509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417A55" w:rsidRPr="00A36064" w14:paraId="4067E9AF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28B84626" w14:textId="4DFD216F" w:rsidR="00417A55" w:rsidRPr="00A36064" w:rsidRDefault="00E67509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3. Principais funcionalidades desenvolvidas</w:t>
            </w:r>
          </w:p>
        </w:tc>
      </w:tr>
      <w:tr w:rsidR="00E67509" w:rsidRPr="00A36064" w14:paraId="2F0393B0" w14:textId="77777777" w:rsidTr="007357C7">
        <w:trPr>
          <w:trHeight w:val="3686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05F54FD0" w14:textId="77777777" w:rsidR="00E67509" w:rsidRPr="00A36064" w:rsidRDefault="00E67509">
            <w:pPr>
              <w:jc w:val="both"/>
              <w:rPr>
                <w:rFonts w:ascii="Poppins" w:hAnsi="Poppins" w:cs="Poppins"/>
              </w:rPr>
            </w:pPr>
          </w:p>
        </w:tc>
      </w:tr>
      <w:tr w:rsidR="00E67509" w:rsidRPr="00A36064" w14:paraId="4A1FBE9D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7E9C3810" w14:textId="7DDADC4B" w:rsidR="00E67509" w:rsidRPr="00A36064" w:rsidRDefault="007357C7" w:rsidP="007357C7">
            <w:r w:rsidRPr="00A36064">
              <w:rPr>
                <w:rFonts w:ascii="Poppins" w:hAnsi="Poppins" w:cs="Poppins"/>
                <w:b/>
                <w:bCs/>
              </w:rPr>
              <w:t>4. Resultados obtidos</w:t>
            </w:r>
          </w:p>
        </w:tc>
      </w:tr>
      <w:tr w:rsidR="00E67509" w:rsidRPr="00A36064" w14:paraId="433BE103" w14:textId="77777777" w:rsidTr="007357C7">
        <w:trPr>
          <w:trHeight w:val="3686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3EE0702A" w14:textId="77777777" w:rsidR="00E67509" w:rsidRPr="00A36064" w:rsidRDefault="00E67509">
            <w:pPr>
              <w:jc w:val="both"/>
              <w:rPr>
                <w:rFonts w:ascii="Poppins" w:hAnsi="Poppins" w:cs="Poppins"/>
              </w:rPr>
            </w:pPr>
          </w:p>
        </w:tc>
      </w:tr>
      <w:tr w:rsidR="00E67509" w:rsidRPr="00A36064" w14:paraId="739A5247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2206A2A5" w14:textId="25AF2E66" w:rsidR="00E67509" w:rsidRPr="00A36064" w:rsidRDefault="00E67509" w:rsidP="00E67509">
            <w:pPr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5. Lições aprendidas</w:t>
            </w:r>
          </w:p>
        </w:tc>
      </w:tr>
      <w:tr w:rsidR="00E67509" w:rsidRPr="00A36064" w14:paraId="5667991B" w14:textId="77777777" w:rsidTr="007357C7">
        <w:trPr>
          <w:trHeight w:val="3402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025372CB" w14:textId="77777777" w:rsidR="007357C7" w:rsidRPr="00A36064" w:rsidRDefault="007357C7" w:rsidP="007357C7">
            <w:pPr>
              <w:jc w:val="both"/>
              <w:rPr>
                <w:rFonts w:ascii="Poppins" w:hAnsi="Poppins" w:cs="Poppins"/>
              </w:rPr>
            </w:pPr>
          </w:p>
        </w:tc>
      </w:tr>
      <w:tr w:rsidR="00E67509" w:rsidRPr="00A36064" w14:paraId="6E452773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5F6985F6" w14:textId="00F6019B" w:rsidR="00E67509" w:rsidRPr="00A36064" w:rsidRDefault="00E67509" w:rsidP="007357C7">
            <w:r w:rsidRPr="00A36064">
              <w:rPr>
                <w:rFonts w:ascii="Poppins" w:hAnsi="Poppins" w:cs="Poppins"/>
                <w:b/>
                <w:bCs/>
              </w:rPr>
              <w:t>6. Melhorias futuras</w:t>
            </w:r>
          </w:p>
        </w:tc>
      </w:tr>
      <w:tr w:rsidR="00E67509" w:rsidRPr="00A36064" w14:paraId="2A549BF8" w14:textId="77777777" w:rsidTr="007357C7">
        <w:trPr>
          <w:trHeight w:val="3402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6E0754FF" w14:textId="77777777" w:rsidR="00E67509" w:rsidRPr="00A36064" w:rsidRDefault="00E67509">
            <w:pPr>
              <w:jc w:val="both"/>
              <w:rPr>
                <w:rFonts w:ascii="Poppins" w:hAnsi="Poppins" w:cs="Poppins"/>
              </w:rPr>
            </w:pPr>
          </w:p>
        </w:tc>
      </w:tr>
    </w:tbl>
    <w:p w14:paraId="6D394DF7" w14:textId="0504AB4E" w:rsidR="006376F0" w:rsidRPr="00715575" w:rsidRDefault="43C88117" w:rsidP="00417A55">
      <w:pPr>
        <w:jc w:val="both"/>
        <w:rPr>
          <w:rFonts w:ascii="Poppins Light" w:hAnsi="Poppins Light" w:cs="Poppins Light"/>
          <w:noProof/>
          <w:sz w:val="20"/>
          <w:szCs w:val="20"/>
        </w:rPr>
      </w:pPr>
      <w:r w:rsidRPr="00715575">
        <w:rPr>
          <w:rFonts w:ascii="Poppins Light" w:hAnsi="Poppins Light" w:cs="Poppins Light"/>
          <w:noProof/>
          <w:sz w:val="20"/>
          <w:szCs w:val="20"/>
        </w:rPr>
        <w:t>Produzido pela SEDUC-SP.</w:t>
      </w:r>
    </w:p>
    <w:p w14:paraId="0B77C228" w14:textId="77777777" w:rsidR="003E437B" w:rsidRPr="00A36064" w:rsidRDefault="003E437B" w:rsidP="00417A55">
      <w:pPr>
        <w:jc w:val="both"/>
        <w:rPr>
          <w:rFonts w:ascii="Poppins Light" w:hAnsi="Poppins Light" w:cs="Poppins Light"/>
          <w:noProof/>
        </w:rPr>
      </w:pPr>
    </w:p>
    <w:p w14:paraId="71CE4764" w14:textId="1195BEC4" w:rsidR="00BF565C" w:rsidRPr="00A36064" w:rsidRDefault="00BF565C" w:rsidP="00417A55">
      <w:p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38C42D5C" wp14:editId="590CF930">
            <wp:extent cx="1800000" cy="381818"/>
            <wp:effectExtent l="0" t="0" r="0" b="0"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D340" w14:textId="55A105D4" w:rsidR="00BF565C" w:rsidRPr="00A36064" w:rsidRDefault="00BF565C" w:rsidP="00417A55">
      <w:p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noProof/>
        </w:rPr>
        <w:t xml:space="preserve">Veja </w:t>
      </w:r>
      <w:r w:rsidR="000B18FC" w:rsidRPr="00A36064">
        <w:rPr>
          <w:rFonts w:ascii="Poppins Light" w:hAnsi="Poppins Light" w:cs="Poppins Light"/>
          <w:noProof/>
        </w:rPr>
        <w:t xml:space="preserve">a seguir </w:t>
      </w:r>
      <w:r w:rsidRPr="00A36064">
        <w:rPr>
          <w:rFonts w:ascii="Poppins Light" w:hAnsi="Poppins Light" w:cs="Poppins Light"/>
          <w:noProof/>
        </w:rPr>
        <w:t xml:space="preserve">um modelo de relatório final do MVP, que descreve o projeto </w:t>
      </w:r>
      <w:r w:rsidRPr="00715575">
        <w:rPr>
          <w:rFonts w:ascii="Poppins Light" w:hAnsi="Poppins Light" w:cs="Poppins Light"/>
          <w:noProof/>
        </w:rPr>
        <w:t>OrganizaFácil</w:t>
      </w:r>
      <w:r w:rsidRPr="00A36064">
        <w:rPr>
          <w:rFonts w:ascii="Poppins Light" w:hAnsi="Poppins Light" w:cs="Poppins Light"/>
          <w:noProof/>
        </w:rPr>
        <w:t>, um aplicativo de organização de tarefas escolares, como exemplo para inspiração.</w:t>
      </w:r>
    </w:p>
    <w:p w14:paraId="4B57DC52" w14:textId="7A8ADB2C" w:rsidR="00BF565C" w:rsidRDefault="00BF565C" w:rsidP="00417A55">
      <w:pPr>
        <w:jc w:val="both"/>
        <w:rPr>
          <w:rFonts w:ascii="Poppins Light" w:hAnsi="Poppins Light" w:cs="Poppins Light"/>
          <w:noProof/>
        </w:rPr>
      </w:pPr>
    </w:p>
    <w:p w14:paraId="3C071834" w14:textId="77777777" w:rsidR="00F24101" w:rsidRPr="00A36064" w:rsidRDefault="00F24101" w:rsidP="00417A55">
      <w:pPr>
        <w:jc w:val="both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6940"/>
      </w:tblGrid>
      <w:tr w:rsidR="00BF565C" w:rsidRPr="00A36064" w14:paraId="21ED06B9" w14:textId="77777777">
        <w:tc>
          <w:tcPr>
            <w:tcW w:w="9629" w:type="dxa"/>
            <w:gridSpan w:val="2"/>
            <w:shd w:val="clear" w:color="auto" w:fill="000000" w:themeFill="text1"/>
          </w:tcPr>
          <w:p w14:paraId="0F0CC130" w14:textId="77777777" w:rsidR="00BF565C" w:rsidRPr="00A36064" w:rsidRDefault="00BF565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PROJETO MULTIDISCIPLINAR</w:t>
            </w:r>
          </w:p>
          <w:p w14:paraId="775C105F" w14:textId="77777777" w:rsidR="00BF565C" w:rsidRPr="00A36064" w:rsidRDefault="00BF565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Relatório final do MVP</w:t>
            </w:r>
          </w:p>
        </w:tc>
      </w:tr>
      <w:tr w:rsidR="00BF565C" w:rsidRPr="00A36064" w14:paraId="14E16C2E" w14:textId="77777777">
        <w:tc>
          <w:tcPr>
            <w:tcW w:w="9629" w:type="dxa"/>
            <w:gridSpan w:val="2"/>
            <w:tcBorders>
              <w:bottom w:val="dashSmallGap" w:sz="4" w:space="0" w:color="auto"/>
            </w:tcBorders>
            <w:shd w:val="clear" w:color="auto" w:fill="F2F2F2" w:themeFill="background1" w:themeFillShade="F2"/>
          </w:tcPr>
          <w:p w14:paraId="1D27A493" w14:textId="77777777" w:rsidR="00BF565C" w:rsidRPr="00A36064" w:rsidRDefault="00BF565C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1. Identificação do projeto</w:t>
            </w:r>
          </w:p>
        </w:tc>
      </w:tr>
      <w:tr w:rsidR="00BF565C" w:rsidRPr="00A36064" w14:paraId="5D350D46" w14:textId="77777777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6FFCCD8" w14:textId="77777777" w:rsidR="00BF565C" w:rsidRPr="00A36064" w:rsidRDefault="00BF565C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Nome do projeto: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E6253C9" w14:textId="6D15B1C1" w:rsidR="00BF565C" w:rsidRPr="00A36064" w:rsidRDefault="00BF565C" w:rsidP="00BF565C">
            <w:p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OrganizaFácil – Aplicativo de </w:t>
            </w:r>
            <w:r w:rsidR="00D15CDA"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o</w:t>
            </w: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rganização de </w:t>
            </w:r>
            <w:r w:rsidR="00D15CDA"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t</w:t>
            </w: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arefas </w:t>
            </w:r>
            <w:r w:rsidR="00D15CDA"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e</w:t>
            </w: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scolares</w:t>
            </w:r>
          </w:p>
        </w:tc>
      </w:tr>
      <w:tr w:rsidR="00BF565C" w:rsidRPr="00A36064" w14:paraId="0981089D" w14:textId="77777777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74B2CAA" w14:textId="77777777" w:rsidR="00BF565C" w:rsidRPr="00A36064" w:rsidRDefault="00BF565C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Integrantes do grupo: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9FD67B8" w14:textId="7A4F151E" w:rsidR="00BF565C" w:rsidRPr="00A36064" w:rsidRDefault="00BF565C" w:rsidP="00BF565C">
            <w:p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João Silva, Maria Oliveira, Lucas Costa, Ana Santos</w:t>
            </w:r>
          </w:p>
        </w:tc>
      </w:tr>
      <w:tr w:rsidR="00BF565C" w:rsidRPr="00A36064" w14:paraId="0B6732E2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363431CC" w14:textId="77777777" w:rsidR="00BF565C" w:rsidRPr="00A36064" w:rsidRDefault="00BF565C">
            <w:pPr>
              <w:rPr>
                <w:rFonts w:ascii="Poppins" w:hAnsi="Poppins" w:cs="Poppins"/>
                <w:b/>
                <w:bCs/>
                <w:color w:val="000000" w:themeColor="text1"/>
              </w:rPr>
            </w:pPr>
            <w:r w:rsidRPr="00A36064">
              <w:rPr>
                <w:rFonts w:ascii="Poppins" w:hAnsi="Poppins" w:cs="Poppins"/>
                <w:b/>
                <w:bCs/>
                <w:color w:val="000000" w:themeColor="text1"/>
              </w:rPr>
              <w:t>2. Descrição do MVP</w:t>
            </w:r>
          </w:p>
        </w:tc>
      </w:tr>
      <w:tr w:rsidR="00BF565C" w:rsidRPr="00A36064" w14:paraId="7CD2CFEB" w14:textId="77777777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117BE6E" w14:textId="77777777" w:rsidR="00BF565C" w:rsidRPr="00A36064" w:rsidRDefault="00BF565C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Objetivo: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6F12986" w14:textId="4E4E7DF1" w:rsidR="00BF565C" w:rsidRPr="00A36064" w:rsidRDefault="00BF565C" w:rsidP="00BF565C">
            <w:p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O objetivo do aplicativo OrganizaFácil é ajudar estudantes do </w:t>
            </w:r>
            <w:r w:rsidR="000B0291"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Ensino Médio</w:t>
            </w: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 a organizar suas tarefas escolares, controlar prazos e melhorar sua produtividade no dia a dia acadêmico.</w:t>
            </w:r>
          </w:p>
        </w:tc>
      </w:tr>
      <w:tr w:rsidR="00BF565C" w:rsidRPr="00A36064" w14:paraId="6FE0FB34" w14:textId="77777777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E7F6D32" w14:textId="77777777" w:rsidR="00BF565C" w:rsidRPr="00A36064" w:rsidRDefault="00BF565C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Problemas resolvidos: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98CF6B3" w14:textId="0725DAD7" w:rsidR="00BF565C" w:rsidRPr="00A36064" w:rsidRDefault="00BF565C" w:rsidP="00BF565C">
            <w:p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O MVP visa resolver a dificuldade que muitos estudantes têm de se organizar, resultando em tarefas esquecidas ou entregues com atraso. Ele proporciona uma visão clara das atividades diárias, oferecendo lembretes e o gerenciamento dos prazos de entrega.</w:t>
            </w:r>
          </w:p>
        </w:tc>
      </w:tr>
      <w:tr w:rsidR="00BF565C" w:rsidRPr="00A36064" w14:paraId="01BF476F" w14:textId="77777777">
        <w:trPr>
          <w:trHeight w:val="964"/>
        </w:trPr>
        <w:tc>
          <w:tcPr>
            <w:tcW w:w="268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511F35A" w14:textId="77777777" w:rsidR="00BF565C" w:rsidRPr="00A36064" w:rsidRDefault="00BF565C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lastRenderedPageBreak/>
              <w:t xml:space="preserve">Público-alvo: </w:t>
            </w:r>
          </w:p>
        </w:tc>
        <w:tc>
          <w:tcPr>
            <w:tcW w:w="69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CB1881B" w14:textId="34426F27" w:rsidR="00BF565C" w:rsidRPr="00A36064" w:rsidRDefault="00BF565C" w:rsidP="00BF565C">
            <w:p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Estudantes do </w:t>
            </w:r>
            <w:r w:rsidR="000B0291"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 xml:space="preserve">Ensino Médio </w:t>
            </w: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e universitários que buscam uma maneira prática e eficiente de se organizar no ambiente escolar.</w:t>
            </w:r>
          </w:p>
        </w:tc>
      </w:tr>
      <w:tr w:rsidR="00BF565C" w:rsidRPr="00A36064" w14:paraId="5D61BD49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222415B6" w14:textId="77777777" w:rsidR="00BF565C" w:rsidRPr="00A36064" w:rsidRDefault="00BF565C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3. Principais funcionalidades desenvolvidas</w:t>
            </w:r>
          </w:p>
        </w:tc>
      </w:tr>
      <w:tr w:rsidR="00BF565C" w:rsidRPr="00A36064" w14:paraId="7ACD21E3" w14:textId="77777777" w:rsidTr="00BF565C">
        <w:trPr>
          <w:trHeight w:val="2215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5F20F9B9" w14:textId="77777777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Cadastro e login de usuários.</w:t>
            </w:r>
          </w:p>
          <w:p w14:paraId="0F190A39" w14:textId="77777777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Criação e edição de tarefas, com campos para descrição, data de entrega e prioridade.</w:t>
            </w:r>
          </w:p>
          <w:p w14:paraId="4EA9E248" w14:textId="77777777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Calendário interativo para visualização das tarefas e prazos.</w:t>
            </w:r>
          </w:p>
          <w:p w14:paraId="1CE5E05D" w14:textId="77777777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Notificações </w:t>
            </w:r>
            <w:r w:rsidRPr="00715575">
              <w:rPr>
                <w:rFonts w:ascii="Poppins" w:hAnsi="Poppins" w:cs="Poppins"/>
                <w:i/>
                <w:iCs/>
                <w:sz w:val="22"/>
                <w:szCs w:val="22"/>
              </w:rPr>
              <w:t>push</w:t>
            </w:r>
            <w:r w:rsidRPr="00A36064">
              <w:rPr>
                <w:rFonts w:ascii="Poppins" w:hAnsi="Poppins" w:cs="Poppins"/>
                <w:sz w:val="22"/>
                <w:szCs w:val="22"/>
              </w:rPr>
              <w:t xml:space="preserve"> para alertar sobre tarefas a serem entregues em breve.</w:t>
            </w:r>
          </w:p>
          <w:p w14:paraId="09A78605" w14:textId="4EEAB31B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i/>
                <w:iCs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Tela de resumo das tarefas do dia e da semana.</w:t>
            </w:r>
          </w:p>
        </w:tc>
      </w:tr>
      <w:tr w:rsidR="00BF565C" w:rsidRPr="00A36064" w14:paraId="72A05F08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2A9A0AE3" w14:textId="77777777" w:rsidR="00BF565C" w:rsidRPr="00A36064" w:rsidRDefault="00BF565C">
            <w:r w:rsidRPr="00A36064">
              <w:rPr>
                <w:rFonts w:ascii="Poppins" w:hAnsi="Poppins" w:cs="Poppins"/>
                <w:b/>
                <w:bCs/>
              </w:rPr>
              <w:t>4. Resultados obtidos</w:t>
            </w:r>
          </w:p>
        </w:tc>
      </w:tr>
      <w:tr w:rsidR="00BF565C" w:rsidRPr="00A36064" w14:paraId="52A538D0" w14:textId="77777777" w:rsidTr="00BF565C">
        <w:trPr>
          <w:trHeight w:val="1882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68C68733" w14:textId="19E78BDA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O MVP foi testado com um grupo de </w:t>
            </w:r>
            <w:r w:rsidR="00AF1039" w:rsidRPr="00A36064">
              <w:rPr>
                <w:rFonts w:ascii="Poppins" w:hAnsi="Poppins" w:cs="Poppins"/>
                <w:sz w:val="22"/>
                <w:szCs w:val="22"/>
              </w:rPr>
              <w:t xml:space="preserve">vinte </w:t>
            </w:r>
            <w:r w:rsidRPr="00A36064">
              <w:rPr>
                <w:rFonts w:ascii="Poppins" w:hAnsi="Poppins" w:cs="Poppins"/>
                <w:sz w:val="22"/>
                <w:szCs w:val="22"/>
              </w:rPr>
              <w:t xml:space="preserve">estudantes e 85% dos participantes relataram uma </w:t>
            </w:r>
            <w:r w:rsidR="00B44B4F" w:rsidRPr="00A36064">
              <w:rPr>
                <w:rFonts w:ascii="Poppins" w:hAnsi="Poppins" w:cs="Poppins"/>
                <w:sz w:val="22"/>
                <w:szCs w:val="22"/>
              </w:rPr>
              <w:t>melhor</w:t>
            </w:r>
            <w:r w:rsidR="00B44B4F">
              <w:rPr>
                <w:rFonts w:ascii="Poppins" w:hAnsi="Poppins" w:cs="Poppins"/>
                <w:sz w:val="22"/>
                <w:szCs w:val="22"/>
              </w:rPr>
              <w:t>ia</w:t>
            </w:r>
            <w:r w:rsidR="00B44B4F" w:rsidRPr="00A36064">
              <w:rPr>
                <w:rFonts w:ascii="Poppins" w:hAnsi="Poppins" w:cs="Poppins"/>
                <w:sz w:val="22"/>
                <w:szCs w:val="22"/>
              </w:rPr>
              <w:t xml:space="preserve"> </w:t>
            </w:r>
            <w:r w:rsidRPr="00A36064">
              <w:rPr>
                <w:rFonts w:ascii="Poppins" w:hAnsi="Poppins" w:cs="Poppins"/>
                <w:sz w:val="22"/>
                <w:szCs w:val="22"/>
              </w:rPr>
              <w:t>na organização das suas atividades acadêmicas.</w:t>
            </w:r>
          </w:p>
          <w:p w14:paraId="6C2D42C1" w14:textId="54E82454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O tempo médio gasto para concluir as tarefas aumentou em 25%, com os alunos cumprindo mais prazos e evitando procrastinação.</w:t>
            </w:r>
          </w:p>
          <w:p w14:paraId="0D6ABB6F" w14:textId="7580E064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i/>
                <w:iCs/>
                <w:color w:val="808080" w:themeColor="background1" w:themeShade="80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A interface do usuário foi avaliada como intuitiva por 90% dos participantes.</w:t>
            </w:r>
          </w:p>
        </w:tc>
      </w:tr>
      <w:tr w:rsidR="00BF565C" w:rsidRPr="00A36064" w14:paraId="2753BC54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278152D7" w14:textId="77777777" w:rsidR="00BF565C" w:rsidRPr="00A36064" w:rsidRDefault="00BF565C">
            <w:pPr>
              <w:rPr>
                <w:rFonts w:ascii="Poppins" w:hAnsi="Poppins" w:cs="Poppins"/>
                <w:b/>
                <w:bCs/>
              </w:rPr>
            </w:pPr>
            <w:r w:rsidRPr="00A36064">
              <w:rPr>
                <w:rFonts w:ascii="Poppins" w:hAnsi="Poppins" w:cs="Poppins"/>
                <w:b/>
                <w:bCs/>
              </w:rPr>
              <w:t>5. Lições aprendidas</w:t>
            </w:r>
          </w:p>
        </w:tc>
      </w:tr>
      <w:tr w:rsidR="00BF565C" w:rsidRPr="00A36064" w14:paraId="2B895A06" w14:textId="77777777" w:rsidTr="00BF565C">
        <w:trPr>
          <w:trHeight w:val="2453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2A520BB6" w14:textId="64B1111B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A importância de testar constantemente o MVP com o público-alvo para ajustar a interface e as funcionalidades conforme as necessidades reais dos usuários.</w:t>
            </w:r>
          </w:p>
          <w:p w14:paraId="289820E8" w14:textId="67F89B27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A necessidade de uma integração mais fluida com calendários de outras plataformas (como Google Calendar) para maior flexibilidade e praticidade.</w:t>
            </w:r>
          </w:p>
          <w:p w14:paraId="526C9B29" w14:textId="6ABD223A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i/>
                <w:iCs/>
                <w:color w:val="808080" w:themeColor="background1" w:themeShade="80"/>
                <w:sz w:val="22"/>
                <w:szCs w:val="22"/>
              </w:rPr>
            </w:pPr>
            <w:r w:rsidRPr="00A36064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O desenvolvimento de funcionalidades de personalização (como temas e notificações personalizadas) pode aumentar a adesão ao aplicativo.</w:t>
            </w:r>
          </w:p>
        </w:tc>
      </w:tr>
      <w:tr w:rsidR="00BF565C" w:rsidRPr="00A36064" w14:paraId="3366378E" w14:textId="77777777">
        <w:tc>
          <w:tcPr>
            <w:tcW w:w="962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4F4F61C2" w14:textId="77777777" w:rsidR="00BF565C" w:rsidRPr="00A36064" w:rsidRDefault="00BF565C">
            <w:r w:rsidRPr="00A36064">
              <w:rPr>
                <w:rFonts w:ascii="Poppins" w:hAnsi="Poppins" w:cs="Poppins"/>
                <w:b/>
                <w:bCs/>
              </w:rPr>
              <w:t>6. Melhorias futuras</w:t>
            </w:r>
          </w:p>
        </w:tc>
      </w:tr>
      <w:tr w:rsidR="00BF565C" w:rsidRPr="00A36064" w14:paraId="5E3D61B2" w14:textId="77777777" w:rsidTr="00BF565C">
        <w:trPr>
          <w:trHeight w:val="2683"/>
        </w:trPr>
        <w:tc>
          <w:tcPr>
            <w:tcW w:w="9629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52597402" w14:textId="5581B46E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 xml:space="preserve">Implementar integração com </w:t>
            </w:r>
            <w:r w:rsidR="005F3359">
              <w:rPr>
                <w:rFonts w:ascii="Poppins" w:hAnsi="Poppins" w:cs="Poppins"/>
                <w:sz w:val="22"/>
                <w:szCs w:val="22"/>
              </w:rPr>
              <w:t xml:space="preserve">o </w:t>
            </w:r>
            <w:r w:rsidRPr="00A36064">
              <w:rPr>
                <w:rFonts w:ascii="Poppins" w:hAnsi="Poppins" w:cs="Poppins"/>
                <w:sz w:val="22"/>
                <w:szCs w:val="22"/>
              </w:rPr>
              <w:t>Google Calendar e outras plataformas de organização.</w:t>
            </w:r>
          </w:p>
          <w:p w14:paraId="4CC44672" w14:textId="235D5C58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Adicionar funcionalidades de acompanhamento de desempenho acadêmico, como gráficos de produtividade e notas.</w:t>
            </w:r>
          </w:p>
          <w:p w14:paraId="20CF5576" w14:textId="531C9748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Criar um modo off</w:t>
            </w:r>
            <w:r w:rsidR="006B18C7" w:rsidRPr="00A36064">
              <w:rPr>
                <w:rFonts w:ascii="Poppins" w:hAnsi="Poppins" w:cs="Poppins"/>
                <w:sz w:val="22"/>
                <w:szCs w:val="22"/>
              </w:rPr>
              <w:t>-</w:t>
            </w:r>
            <w:r w:rsidRPr="00A36064">
              <w:rPr>
                <w:rFonts w:ascii="Poppins" w:hAnsi="Poppins" w:cs="Poppins"/>
                <w:sz w:val="22"/>
                <w:szCs w:val="22"/>
              </w:rPr>
              <w:t xml:space="preserve">line, permitindo </w:t>
            </w:r>
            <w:r w:rsidR="002B22DD" w:rsidRPr="00A36064">
              <w:rPr>
                <w:rFonts w:ascii="Poppins" w:hAnsi="Poppins" w:cs="Poppins"/>
                <w:sz w:val="22"/>
                <w:szCs w:val="22"/>
              </w:rPr>
              <w:t>a</w:t>
            </w:r>
            <w:r w:rsidRPr="00A36064">
              <w:rPr>
                <w:rFonts w:ascii="Poppins" w:hAnsi="Poppins" w:cs="Poppins"/>
                <w:sz w:val="22"/>
                <w:szCs w:val="22"/>
              </w:rPr>
              <w:t xml:space="preserve">os usuários </w:t>
            </w:r>
            <w:r w:rsidR="002B22DD" w:rsidRPr="00A36064">
              <w:rPr>
                <w:rFonts w:ascii="Poppins" w:hAnsi="Poppins" w:cs="Poppins"/>
                <w:sz w:val="22"/>
                <w:szCs w:val="22"/>
              </w:rPr>
              <w:t xml:space="preserve">que </w:t>
            </w:r>
            <w:r w:rsidRPr="00A36064">
              <w:rPr>
                <w:rFonts w:ascii="Poppins" w:hAnsi="Poppins" w:cs="Poppins"/>
                <w:sz w:val="22"/>
                <w:szCs w:val="22"/>
              </w:rPr>
              <w:t>acessem suas tarefas mesmo sem conexão à internet.</w:t>
            </w:r>
          </w:p>
          <w:p w14:paraId="736E0186" w14:textId="62ECF5A5" w:rsidR="00BF565C" w:rsidRPr="00A36064" w:rsidRDefault="00BF565C" w:rsidP="00BF565C">
            <w:pPr>
              <w:pStyle w:val="PargrafodaLista"/>
              <w:numPr>
                <w:ilvl w:val="0"/>
                <w:numId w:val="38"/>
              </w:numPr>
              <w:jc w:val="both"/>
              <w:rPr>
                <w:rFonts w:ascii="Poppins" w:hAnsi="Poppins" w:cs="Poppins"/>
                <w:i/>
                <w:iCs/>
                <w:color w:val="808080" w:themeColor="background1" w:themeShade="80"/>
                <w:sz w:val="22"/>
                <w:szCs w:val="22"/>
              </w:rPr>
            </w:pPr>
            <w:r w:rsidRPr="00A36064">
              <w:rPr>
                <w:rFonts w:ascii="Poppins" w:hAnsi="Poppins" w:cs="Poppins"/>
                <w:sz w:val="22"/>
                <w:szCs w:val="22"/>
              </w:rPr>
              <w:t>Adicionar um sistema de gamificação para motivar os alunos a completar suas tarefas dentro do prazo.</w:t>
            </w:r>
          </w:p>
        </w:tc>
      </w:tr>
    </w:tbl>
    <w:p w14:paraId="63455AB6" w14:textId="668A7CDC" w:rsidR="003E437B" w:rsidRPr="00715575" w:rsidRDefault="43C88117" w:rsidP="00E56911">
      <w:pPr>
        <w:ind w:left="720"/>
        <w:jc w:val="both"/>
        <w:rPr>
          <w:rFonts w:ascii="Poppins Light" w:hAnsi="Poppins Light" w:cs="Poppins Light"/>
          <w:noProof/>
          <w:sz w:val="20"/>
          <w:szCs w:val="20"/>
        </w:rPr>
      </w:pPr>
      <w:r w:rsidRPr="00715575">
        <w:rPr>
          <w:rFonts w:ascii="Poppins Light" w:hAnsi="Poppins Light" w:cs="Poppins Light"/>
          <w:noProof/>
          <w:sz w:val="20"/>
          <w:szCs w:val="20"/>
        </w:rPr>
        <w:t>Produzido pela SEDUC-SP.</w:t>
      </w:r>
    </w:p>
    <w:p w14:paraId="57EE9057" w14:textId="77777777" w:rsidR="00E56911" w:rsidRPr="00A36064" w:rsidRDefault="00E56911" w:rsidP="00E56911">
      <w:pPr>
        <w:ind w:left="720"/>
        <w:jc w:val="both"/>
        <w:rPr>
          <w:rFonts w:ascii="Poppins Light" w:hAnsi="Poppins Light" w:cs="Poppins Light"/>
          <w:noProof/>
        </w:rPr>
      </w:pPr>
    </w:p>
    <w:p w14:paraId="0EB6BE33" w14:textId="5F4922F7" w:rsidR="00910FBD" w:rsidRPr="00A36064" w:rsidRDefault="00BF565C" w:rsidP="00910FBD">
      <w:pPr>
        <w:numPr>
          <w:ilvl w:val="0"/>
          <w:numId w:val="33"/>
        </w:numPr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28D4FD5D" wp14:editId="093C1D6F">
            <wp:simplePos x="0" y="0"/>
            <wp:positionH relativeFrom="column">
              <wp:posOffset>2143125</wp:posOffset>
            </wp:positionH>
            <wp:positionV relativeFrom="paragraph">
              <wp:posOffset>-38735</wp:posOffset>
            </wp:positionV>
            <wp:extent cx="1799590" cy="407670"/>
            <wp:effectExtent l="0" t="0" r="0" b="0"/>
            <wp:wrapNone/>
            <wp:docPr id="827641282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1282" name="Imagem 1" descr="Uma imagem contendo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FBD" w:rsidRPr="00A36064">
        <w:rPr>
          <w:rFonts w:ascii="Poppins Light" w:hAnsi="Poppins Light" w:cs="Poppins Light"/>
          <w:b/>
          <w:bCs/>
          <w:noProof/>
        </w:rPr>
        <w:t>Revisão do relatório</w:t>
      </w:r>
      <w:r w:rsidR="00910FBD" w:rsidRPr="00A36064">
        <w:rPr>
          <w:rFonts w:ascii="Poppins Light" w:hAnsi="Poppins Light" w:cs="Poppins Light"/>
          <w:b/>
          <w:bCs/>
        </w:rPr>
        <w:t>:</w:t>
      </w:r>
      <w:r w:rsidRPr="00A36064">
        <w:rPr>
          <w:rFonts w:ascii="Poppins Light" w:hAnsi="Poppins Light" w:cs="Poppins Light"/>
          <w:b/>
          <w:bCs/>
          <w:noProof/>
        </w:rPr>
        <w:t xml:space="preserve"> </w:t>
      </w:r>
    </w:p>
    <w:p w14:paraId="720458BD" w14:textId="77777777" w:rsidR="00BF565C" w:rsidRPr="00A36064" w:rsidRDefault="00BF565C" w:rsidP="00910FBD">
      <w:pPr>
        <w:ind w:left="720"/>
        <w:jc w:val="both"/>
        <w:rPr>
          <w:rFonts w:ascii="Poppins Light" w:hAnsi="Poppins Light" w:cs="Poppins Light"/>
        </w:rPr>
      </w:pPr>
    </w:p>
    <w:p w14:paraId="248D2C6E" w14:textId="67C4552C" w:rsidR="00910FBD" w:rsidRPr="00A36064" w:rsidRDefault="00910FBD" w:rsidP="00910FBD">
      <w:pPr>
        <w:ind w:left="720"/>
        <w:jc w:val="both"/>
        <w:rPr>
          <w:rFonts w:ascii="Poppins Light" w:hAnsi="Poppins Light" w:cs="Poppins Light"/>
          <w:noProof/>
        </w:rPr>
      </w:pPr>
      <w:r w:rsidRPr="00A36064">
        <w:rPr>
          <w:rFonts w:ascii="Poppins Light" w:hAnsi="Poppins Light" w:cs="Poppins Light"/>
        </w:rPr>
        <w:lastRenderedPageBreak/>
        <w:t>Após preencher o modelo, revise em grupo para garantir que todas as informações estejam completas, organizadas e sem erros.</w:t>
      </w:r>
    </w:p>
    <w:p w14:paraId="755CE0E1" w14:textId="37309B86" w:rsidR="00910FBD" w:rsidRPr="00A36064" w:rsidRDefault="00910FBD" w:rsidP="00910FBD">
      <w:pPr>
        <w:pStyle w:val="PargrafodaLista"/>
        <w:numPr>
          <w:ilvl w:val="0"/>
          <w:numId w:val="33"/>
        </w:numPr>
        <w:spacing w:before="100" w:beforeAutospacing="1" w:after="100" w:afterAutospacing="1"/>
        <w:jc w:val="both"/>
        <w:rPr>
          <w:rFonts w:ascii="Poppins Light" w:hAnsi="Poppins Light" w:cs="Poppins Light"/>
        </w:rPr>
      </w:pPr>
      <w:r w:rsidRPr="00A36064">
        <w:rPr>
          <w:rFonts w:ascii="Poppins Light" w:hAnsi="Poppins Light" w:cs="Poppins Light"/>
          <w:b/>
          <w:bCs/>
        </w:rPr>
        <w:t>Entrega no AVA:</w:t>
      </w:r>
    </w:p>
    <w:p w14:paraId="26ECC16A" w14:textId="7E735FE9" w:rsidR="00910FBD" w:rsidRPr="00A36064" w:rsidRDefault="00910FBD" w:rsidP="00910FBD">
      <w:pPr>
        <w:pStyle w:val="PargrafodaLista"/>
        <w:numPr>
          <w:ilvl w:val="0"/>
          <w:numId w:val="37"/>
        </w:numPr>
        <w:spacing w:before="100" w:beforeAutospacing="1" w:after="100" w:afterAutospacing="1"/>
        <w:jc w:val="both"/>
        <w:rPr>
          <w:rFonts w:ascii="Poppins Light" w:hAnsi="Poppins Light" w:cs="Poppins Light"/>
        </w:rPr>
      </w:pPr>
      <w:r w:rsidRPr="00A36064">
        <w:rPr>
          <w:rFonts w:ascii="Poppins Light" w:hAnsi="Poppins Light" w:cs="Poppins Light"/>
          <w:b/>
          <w:bCs/>
        </w:rPr>
        <w:t xml:space="preserve">Relatórios preenchidos digitalmente: </w:t>
      </w:r>
      <w:r w:rsidRPr="00A36064">
        <w:rPr>
          <w:rFonts w:ascii="Poppins Light" w:hAnsi="Poppins Light" w:cs="Poppins Light"/>
        </w:rPr>
        <w:t>Carregue o arquivo digital preenchido diretamente no AVA.</w:t>
      </w:r>
    </w:p>
    <w:p w14:paraId="0E9FC1DD" w14:textId="12F3D0ED" w:rsidR="00910FBD" w:rsidRPr="00A36064" w:rsidRDefault="00910FBD" w:rsidP="00910FBD">
      <w:pPr>
        <w:pStyle w:val="PargrafodaLista"/>
        <w:numPr>
          <w:ilvl w:val="0"/>
          <w:numId w:val="37"/>
        </w:numPr>
        <w:spacing w:before="100" w:beforeAutospacing="1" w:after="100" w:afterAutospacing="1"/>
        <w:jc w:val="both"/>
        <w:rPr>
          <w:rFonts w:ascii="Poppins Light" w:hAnsi="Poppins Light" w:cs="Poppins Light"/>
        </w:rPr>
      </w:pPr>
      <w:r w:rsidRPr="00A36064">
        <w:rPr>
          <w:rFonts w:ascii="Poppins Light" w:hAnsi="Poppins Light" w:cs="Poppins Light"/>
          <w:b/>
          <w:bCs/>
        </w:rPr>
        <w:t xml:space="preserve">Relatórios preenchidos manualmente: </w:t>
      </w:r>
      <w:r w:rsidRPr="00A36064">
        <w:rPr>
          <w:rFonts w:ascii="Poppins Light" w:hAnsi="Poppins Light" w:cs="Poppins Light"/>
        </w:rPr>
        <w:t>Tire uma foto clara da folha preenchida e faça o upload da imagem no AVA.</w:t>
      </w:r>
    </w:p>
    <w:sectPr w:rsidR="00910FBD" w:rsidRPr="00A36064" w:rsidSect="006376F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A05885" w16cex:dateUtc="2025-02-11T21:40:00Z"/>
  <w16cex:commentExtensible w16cex:durableId="205BD4EE" w16cex:dateUtc="2025-02-13T14:02:00Z"/>
  <w16cex:commentExtensible w16cex:durableId="190210DB" w16cex:dateUtc="2025-02-12T15:23:00Z"/>
  <w16cex:commentExtensible w16cex:durableId="0578809F" w16cex:dateUtc="2025-02-13T14:03:00Z"/>
  <w16cex:commentExtensible w16cex:durableId="4CB06031" w16cex:dateUtc="2025-02-12T15:23:00Z"/>
  <w16cex:commentExtensible w16cex:durableId="4CEBD404" w16cex:dateUtc="2025-02-13T1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B11DDB" w16cid:durableId="6CA05885"/>
  <w16cid:commentId w16cid:paraId="68AF6A78" w16cid:durableId="205BD4EE"/>
  <w16cid:commentId w16cid:paraId="1345A119" w16cid:durableId="190210DB"/>
  <w16cid:commentId w16cid:paraId="7A7B6307" w16cid:durableId="0578809F"/>
  <w16cid:commentId w16cid:paraId="57120052" w16cid:durableId="4CB06031"/>
  <w16cid:commentId w16cid:paraId="26F65983" w16cid:durableId="4CEBD40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73262" w14:textId="77777777" w:rsidR="00424E9E" w:rsidRDefault="00424E9E">
      <w:r>
        <w:separator/>
      </w:r>
    </w:p>
  </w:endnote>
  <w:endnote w:type="continuationSeparator" w:id="0">
    <w:p w14:paraId="4D7E8B9A" w14:textId="77777777" w:rsidR="00424E9E" w:rsidRDefault="00424E9E">
      <w:r>
        <w:continuationSeparator/>
      </w:r>
    </w:p>
  </w:endnote>
  <w:endnote w:type="continuationNotice" w:id="1">
    <w:p w14:paraId="47969EB9" w14:textId="77777777" w:rsidR="00424E9E" w:rsidRDefault="00424E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0F1DEB" w14:textId="77777777" w:rsidR="00DC584B" w:rsidRDefault="00DC58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2A2D8" w14:textId="51E6DCAE" w:rsidR="00F24101" w:rsidRPr="00F24101" w:rsidRDefault="00F24101" w:rsidP="00F24101">
    <w:pPr>
      <w:pStyle w:val="Rodap"/>
      <w:jc w:val="center"/>
      <w:rPr>
        <w:rFonts w:ascii="Poppins" w:hAnsi="Poppins" w:cs="Poppins"/>
      </w:rPr>
    </w:pPr>
    <w:r w:rsidRPr="00F24101">
      <w:rPr>
        <w:rFonts w:ascii="Poppins" w:hAnsi="Poppins" w:cs="Poppins"/>
        <w:sz w:val="20"/>
      </w:rPr>
      <w:t>[PMD]ANO2B3S21A3AP</w:t>
    </w:r>
  </w:p>
  <w:p w14:paraId="79FD157F" w14:textId="77777777" w:rsidR="00F24101" w:rsidRDefault="00F2410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CEEB0" w14:textId="77777777" w:rsidR="00DC584B" w:rsidRDefault="00DC58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4570D4" w14:textId="77777777" w:rsidR="00424E9E" w:rsidRDefault="00424E9E">
      <w:r>
        <w:separator/>
      </w:r>
    </w:p>
  </w:footnote>
  <w:footnote w:type="continuationSeparator" w:id="0">
    <w:p w14:paraId="4F737493" w14:textId="77777777" w:rsidR="00424E9E" w:rsidRDefault="00424E9E">
      <w:r>
        <w:continuationSeparator/>
      </w:r>
    </w:p>
  </w:footnote>
  <w:footnote w:type="continuationNotice" w:id="1">
    <w:p w14:paraId="4F24252D" w14:textId="77777777" w:rsidR="00424E9E" w:rsidRDefault="00424E9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AA7C2" w14:textId="77777777" w:rsidR="00DC584B" w:rsidRDefault="00DC58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E349E" w14:textId="54941A39" w:rsidR="00F24101" w:rsidRDefault="00DC584B" w:rsidP="00F24101">
    <w:pPr>
      <w:pStyle w:val="Cabealho"/>
      <w:jc w:val="right"/>
    </w:pPr>
    <w:r>
      <w:rPr>
        <w:noProof/>
      </w:rPr>
      <w:drawing>
        <wp:inline distT="0" distB="0" distL="0" distR="0" wp14:anchorId="50BED559" wp14:editId="7237B972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ED3A13" w14:textId="77777777" w:rsidR="00F24101" w:rsidRDefault="00F2410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E06DA" w14:textId="77777777" w:rsidR="00DC584B" w:rsidRDefault="00DC58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502CE1"/>
    <w:multiLevelType w:val="hybridMultilevel"/>
    <w:tmpl w:val="CC7AF1A4"/>
    <w:lvl w:ilvl="0" w:tplc="8AC2D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07177"/>
    <w:multiLevelType w:val="multilevel"/>
    <w:tmpl w:val="722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88E"/>
    <w:multiLevelType w:val="multilevel"/>
    <w:tmpl w:val="AAF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D00A8"/>
    <w:multiLevelType w:val="multilevel"/>
    <w:tmpl w:val="BC8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23ED4"/>
    <w:multiLevelType w:val="hybridMultilevel"/>
    <w:tmpl w:val="F3DA9412"/>
    <w:lvl w:ilvl="0" w:tplc="01463E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E62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C218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0E0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08FC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86B5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703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D6B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062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02949"/>
    <w:multiLevelType w:val="multilevel"/>
    <w:tmpl w:val="1D08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12354"/>
    <w:multiLevelType w:val="hybridMultilevel"/>
    <w:tmpl w:val="E8B4C72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D5471D"/>
    <w:multiLevelType w:val="multilevel"/>
    <w:tmpl w:val="B44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47AF4"/>
    <w:multiLevelType w:val="hybridMultilevel"/>
    <w:tmpl w:val="8C8EC18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7682A44"/>
    <w:multiLevelType w:val="multilevel"/>
    <w:tmpl w:val="656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06E0E"/>
    <w:multiLevelType w:val="multilevel"/>
    <w:tmpl w:val="AA8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669B6"/>
    <w:multiLevelType w:val="hybridMultilevel"/>
    <w:tmpl w:val="8AA8E2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E8A4BCF"/>
    <w:multiLevelType w:val="hybridMultilevel"/>
    <w:tmpl w:val="F556829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9509B4"/>
    <w:multiLevelType w:val="hybridMultilevel"/>
    <w:tmpl w:val="027214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B3096E"/>
    <w:multiLevelType w:val="hybridMultilevel"/>
    <w:tmpl w:val="E8047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3F3B49"/>
    <w:multiLevelType w:val="hybridMultilevel"/>
    <w:tmpl w:val="4F7CAD32"/>
    <w:lvl w:ilvl="0" w:tplc="C84EE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ECB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8B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929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04B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6B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E0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C7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73C452D"/>
    <w:multiLevelType w:val="hybridMultilevel"/>
    <w:tmpl w:val="02E8E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4735C"/>
    <w:multiLevelType w:val="multilevel"/>
    <w:tmpl w:val="BA5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30EF8"/>
    <w:multiLevelType w:val="hybridMultilevel"/>
    <w:tmpl w:val="97BEE15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2" w15:restartNumberingAfterBreak="0">
    <w:nsid w:val="68635F8E"/>
    <w:multiLevelType w:val="hybridMultilevel"/>
    <w:tmpl w:val="07942F0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AC00D9C"/>
    <w:multiLevelType w:val="hybridMultilevel"/>
    <w:tmpl w:val="9C560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99280D"/>
    <w:multiLevelType w:val="multilevel"/>
    <w:tmpl w:val="44B0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F109D"/>
    <w:multiLevelType w:val="multilevel"/>
    <w:tmpl w:val="FCEA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DA18F6"/>
    <w:multiLevelType w:val="multilevel"/>
    <w:tmpl w:val="A0A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39"/>
  </w:num>
  <w:num w:numId="4">
    <w:abstractNumId w:val="18"/>
  </w:num>
  <w:num w:numId="5">
    <w:abstractNumId w:val="25"/>
  </w:num>
  <w:num w:numId="6">
    <w:abstractNumId w:val="0"/>
  </w:num>
  <w:num w:numId="7">
    <w:abstractNumId w:val="13"/>
  </w:num>
  <w:num w:numId="8">
    <w:abstractNumId w:val="8"/>
  </w:num>
  <w:num w:numId="9">
    <w:abstractNumId w:val="34"/>
  </w:num>
  <w:num w:numId="10">
    <w:abstractNumId w:val="37"/>
  </w:num>
  <w:num w:numId="11">
    <w:abstractNumId w:val="17"/>
  </w:num>
  <w:num w:numId="12">
    <w:abstractNumId w:val="24"/>
  </w:num>
  <w:num w:numId="13">
    <w:abstractNumId w:val="14"/>
  </w:num>
  <w:num w:numId="14">
    <w:abstractNumId w:val="2"/>
  </w:num>
  <w:num w:numId="15">
    <w:abstractNumId w:val="15"/>
  </w:num>
  <w:num w:numId="16">
    <w:abstractNumId w:val="35"/>
  </w:num>
  <w:num w:numId="17">
    <w:abstractNumId w:val="6"/>
  </w:num>
  <w:num w:numId="18">
    <w:abstractNumId w:val="28"/>
  </w:num>
  <w:num w:numId="19">
    <w:abstractNumId w:val="21"/>
  </w:num>
  <w:num w:numId="20">
    <w:abstractNumId w:val="5"/>
  </w:num>
  <w:num w:numId="21">
    <w:abstractNumId w:val="16"/>
  </w:num>
  <w:num w:numId="22">
    <w:abstractNumId w:val="40"/>
  </w:num>
  <w:num w:numId="23">
    <w:abstractNumId w:val="33"/>
  </w:num>
  <w:num w:numId="24">
    <w:abstractNumId w:val="32"/>
  </w:num>
  <w:num w:numId="25">
    <w:abstractNumId w:val="19"/>
  </w:num>
  <w:num w:numId="26">
    <w:abstractNumId w:val="26"/>
  </w:num>
  <w:num w:numId="27">
    <w:abstractNumId w:val="12"/>
  </w:num>
  <w:num w:numId="28">
    <w:abstractNumId w:val="36"/>
  </w:num>
  <w:num w:numId="29">
    <w:abstractNumId w:val="38"/>
  </w:num>
  <w:num w:numId="30">
    <w:abstractNumId w:val="7"/>
  </w:num>
  <w:num w:numId="31">
    <w:abstractNumId w:val="31"/>
  </w:num>
  <w:num w:numId="32">
    <w:abstractNumId w:val="30"/>
  </w:num>
  <w:num w:numId="33">
    <w:abstractNumId w:val="11"/>
  </w:num>
  <w:num w:numId="34">
    <w:abstractNumId w:val="3"/>
  </w:num>
  <w:num w:numId="35">
    <w:abstractNumId w:val="4"/>
  </w:num>
  <w:num w:numId="36">
    <w:abstractNumId w:val="20"/>
  </w:num>
  <w:num w:numId="37">
    <w:abstractNumId w:val="23"/>
  </w:num>
  <w:num w:numId="38">
    <w:abstractNumId w:val="29"/>
  </w:num>
  <w:num w:numId="39">
    <w:abstractNumId w:val="27"/>
  </w:num>
  <w:num w:numId="40">
    <w:abstractNumId w:val="1"/>
  </w:num>
  <w:num w:numId="41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40A2"/>
    <w:rsid w:val="000458D0"/>
    <w:rsid w:val="00053C3E"/>
    <w:rsid w:val="00067C7B"/>
    <w:rsid w:val="00070FBB"/>
    <w:rsid w:val="000756D6"/>
    <w:rsid w:val="00093C5A"/>
    <w:rsid w:val="000A4E65"/>
    <w:rsid w:val="000B0291"/>
    <w:rsid w:val="000B18FC"/>
    <w:rsid w:val="000C6619"/>
    <w:rsid w:val="000D1B05"/>
    <w:rsid w:val="000D1CF0"/>
    <w:rsid w:val="000D549A"/>
    <w:rsid w:val="000E4070"/>
    <w:rsid w:val="000E537E"/>
    <w:rsid w:val="000F7DE9"/>
    <w:rsid w:val="001104FA"/>
    <w:rsid w:val="00111954"/>
    <w:rsid w:val="00120526"/>
    <w:rsid w:val="00124756"/>
    <w:rsid w:val="00130267"/>
    <w:rsid w:val="00135530"/>
    <w:rsid w:val="00143142"/>
    <w:rsid w:val="00160195"/>
    <w:rsid w:val="0017310D"/>
    <w:rsid w:val="00194990"/>
    <w:rsid w:val="001A2D86"/>
    <w:rsid w:val="001A32C9"/>
    <w:rsid w:val="001B69B9"/>
    <w:rsid w:val="001C335A"/>
    <w:rsid w:val="001D6108"/>
    <w:rsid w:val="001E09D6"/>
    <w:rsid w:val="001E7BC0"/>
    <w:rsid w:val="002344C7"/>
    <w:rsid w:val="002372B1"/>
    <w:rsid w:val="002460B2"/>
    <w:rsid w:val="00252F67"/>
    <w:rsid w:val="00256D8D"/>
    <w:rsid w:val="002632D3"/>
    <w:rsid w:val="0026399C"/>
    <w:rsid w:val="00264B6B"/>
    <w:rsid w:val="002915FF"/>
    <w:rsid w:val="002A5D5B"/>
    <w:rsid w:val="002B22DD"/>
    <w:rsid w:val="002C6EC9"/>
    <w:rsid w:val="002D015F"/>
    <w:rsid w:val="002D1A6D"/>
    <w:rsid w:val="002D51E3"/>
    <w:rsid w:val="002E6314"/>
    <w:rsid w:val="003009B4"/>
    <w:rsid w:val="00301F41"/>
    <w:rsid w:val="003031BD"/>
    <w:rsid w:val="003129DE"/>
    <w:rsid w:val="003365AE"/>
    <w:rsid w:val="00337AD1"/>
    <w:rsid w:val="00367C72"/>
    <w:rsid w:val="00383BFB"/>
    <w:rsid w:val="00391442"/>
    <w:rsid w:val="00395679"/>
    <w:rsid w:val="003A3E33"/>
    <w:rsid w:val="003A651E"/>
    <w:rsid w:val="003B79C8"/>
    <w:rsid w:val="003C032E"/>
    <w:rsid w:val="003D4017"/>
    <w:rsid w:val="003D71CA"/>
    <w:rsid w:val="003E273E"/>
    <w:rsid w:val="003E437B"/>
    <w:rsid w:val="003E681F"/>
    <w:rsid w:val="004069D2"/>
    <w:rsid w:val="00410BD4"/>
    <w:rsid w:val="004114C6"/>
    <w:rsid w:val="00417A55"/>
    <w:rsid w:val="00424E9E"/>
    <w:rsid w:val="00454835"/>
    <w:rsid w:val="00464B32"/>
    <w:rsid w:val="004812E7"/>
    <w:rsid w:val="00491C71"/>
    <w:rsid w:val="004958AB"/>
    <w:rsid w:val="004B0031"/>
    <w:rsid w:val="004B66A3"/>
    <w:rsid w:val="004E713D"/>
    <w:rsid w:val="004F035C"/>
    <w:rsid w:val="004F0A6D"/>
    <w:rsid w:val="004F3487"/>
    <w:rsid w:val="004F5CBD"/>
    <w:rsid w:val="00504E0D"/>
    <w:rsid w:val="00516FC8"/>
    <w:rsid w:val="00527CD5"/>
    <w:rsid w:val="00537989"/>
    <w:rsid w:val="0054587F"/>
    <w:rsid w:val="005517B2"/>
    <w:rsid w:val="005728AF"/>
    <w:rsid w:val="00580A6A"/>
    <w:rsid w:val="00585F34"/>
    <w:rsid w:val="005A5A09"/>
    <w:rsid w:val="005E0318"/>
    <w:rsid w:val="005E4165"/>
    <w:rsid w:val="005F3359"/>
    <w:rsid w:val="005F74BB"/>
    <w:rsid w:val="0060776C"/>
    <w:rsid w:val="0063273B"/>
    <w:rsid w:val="006376F0"/>
    <w:rsid w:val="006446D7"/>
    <w:rsid w:val="00676B29"/>
    <w:rsid w:val="006846D8"/>
    <w:rsid w:val="006B1682"/>
    <w:rsid w:val="006B18C7"/>
    <w:rsid w:val="006B3AE9"/>
    <w:rsid w:val="006C4A1C"/>
    <w:rsid w:val="006E4879"/>
    <w:rsid w:val="006E7DF7"/>
    <w:rsid w:val="006F044D"/>
    <w:rsid w:val="006F60D3"/>
    <w:rsid w:val="00715575"/>
    <w:rsid w:val="007228E5"/>
    <w:rsid w:val="007357C7"/>
    <w:rsid w:val="00740C4C"/>
    <w:rsid w:val="00760511"/>
    <w:rsid w:val="007671B4"/>
    <w:rsid w:val="00773A8C"/>
    <w:rsid w:val="0078262D"/>
    <w:rsid w:val="007835B6"/>
    <w:rsid w:val="007B6ABF"/>
    <w:rsid w:val="007D7139"/>
    <w:rsid w:val="007E25FE"/>
    <w:rsid w:val="007E6EE7"/>
    <w:rsid w:val="0081074D"/>
    <w:rsid w:val="00814E58"/>
    <w:rsid w:val="0083474B"/>
    <w:rsid w:val="00841D59"/>
    <w:rsid w:val="00846C6C"/>
    <w:rsid w:val="00851368"/>
    <w:rsid w:val="008925A9"/>
    <w:rsid w:val="00896129"/>
    <w:rsid w:val="008B3406"/>
    <w:rsid w:val="008B4C24"/>
    <w:rsid w:val="008D5889"/>
    <w:rsid w:val="008D5A2F"/>
    <w:rsid w:val="008F4ED6"/>
    <w:rsid w:val="008F775A"/>
    <w:rsid w:val="00910FBD"/>
    <w:rsid w:val="00923D33"/>
    <w:rsid w:val="0092769D"/>
    <w:rsid w:val="00936192"/>
    <w:rsid w:val="00952061"/>
    <w:rsid w:val="00966015"/>
    <w:rsid w:val="00995614"/>
    <w:rsid w:val="009B33B6"/>
    <w:rsid w:val="009E7EA8"/>
    <w:rsid w:val="00A25CFE"/>
    <w:rsid w:val="00A36064"/>
    <w:rsid w:val="00A46872"/>
    <w:rsid w:val="00A82A82"/>
    <w:rsid w:val="00A96A89"/>
    <w:rsid w:val="00A97E0B"/>
    <w:rsid w:val="00AA60A0"/>
    <w:rsid w:val="00AA7DB0"/>
    <w:rsid w:val="00AB3384"/>
    <w:rsid w:val="00AC4C6E"/>
    <w:rsid w:val="00AD78A6"/>
    <w:rsid w:val="00AF1039"/>
    <w:rsid w:val="00B44B4F"/>
    <w:rsid w:val="00B45591"/>
    <w:rsid w:val="00B82946"/>
    <w:rsid w:val="00B835C5"/>
    <w:rsid w:val="00BA6A76"/>
    <w:rsid w:val="00BB3B20"/>
    <w:rsid w:val="00BD0AD7"/>
    <w:rsid w:val="00BF565C"/>
    <w:rsid w:val="00C12E4A"/>
    <w:rsid w:val="00C16086"/>
    <w:rsid w:val="00C21D31"/>
    <w:rsid w:val="00C42339"/>
    <w:rsid w:val="00C4723D"/>
    <w:rsid w:val="00C6070E"/>
    <w:rsid w:val="00C62CE1"/>
    <w:rsid w:val="00C7450F"/>
    <w:rsid w:val="00C970CB"/>
    <w:rsid w:val="00CA4523"/>
    <w:rsid w:val="00CB22C7"/>
    <w:rsid w:val="00CC2A45"/>
    <w:rsid w:val="00CD1E89"/>
    <w:rsid w:val="00CD7005"/>
    <w:rsid w:val="00CE2F2E"/>
    <w:rsid w:val="00CE38A4"/>
    <w:rsid w:val="00CF1B87"/>
    <w:rsid w:val="00CF76E4"/>
    <w:rsid w:val="00D03B93"/>
    <w:rsid w:val="00D05B9C"/>
    <w:rsid w:val="00D113BC"/>
    <w:rsid w:val="00D15CDA"/>
    <w:rsid w:val="00D36712"/>
    <w:rsid w:val="00D553AB"/>
    <w:rsid w:val="00D61A8F"/>
    <w:rsid w:val="00D74331"/>
    <w:rsid w:val="00D76E67"/>
    <w:rsid w:val="00DB7E31"/>
    <w:rsid w:val="00DC3AA7"/>
    <w:rsid w:val="00DC584B"/>
    <w:rsid w:val="00DD5204"/>
    <w:rsid w:val="00DE0C0D"/>
    <w:rsid w:val="00DE5DA9"/>
    <w:rsid w:val="00E10D86"/>
    <w:rsid w:val="00E12442"/>
    <w:rsid w:val="00E227A8"/>
    <w:rsid w:val="00E26AEE"/>
    <w:rsid w:val="00E400A6"/>
    <w:rsid w:val="00E56911"/>
    <w:rsid w:val="00E57744"/>
    <w:rsid w:val="00E67509"/>
    <w:rsid w:val="00E71901"/>
    <w:rsid w:val="00E7323F"/>
    <w:rsid w:val="00E73E76"/>
    <w:rsid w:val="00E77AF3"/>
    <w:rsid w:val="00E920CC"/>
    <w:rsid w:val="00EA3B37"/>
    <w:rsid w:val="00ED6C96"/>
    <w:rsid w:val="00EF47B1"/>
    <w:rsid w:val="00EF4AFE"/>
    <w:rsid w:val="00F044D7"/>
    <w:rsid w:val="00F16AFC"/>
    <w:rsid w:val="00F24101"/>
    <w:rsid w:val="00F45DC2"/>
    <w:rsid w:val="00F472E5"/>
    <w:rsid w:val="00F51FEF"/>
    <w:rsid w:val="00F52AA0"/>
    <w:rsid w:val="00F57059"/>
    <w:rsid w:val="00FA4730"/>
    <w:rsid w:val="00FD7F1E"/>
    <w:rsid w:val="00FF1369"/>
    <w:rsid w:val="00FF3340"/>
    <w:rsid w:val="00FF3ECB"/>
    <w:rsid w:val="00FF4F3D"/>
    <w:rsid w:val="43C88117"/>
    <w:rsid w:val="676CD724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FE0CC68-D5DD-4B1F-BAF4-65A8CE6F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846C6C"/>
  </w:style>
  <w:style w:type="character" w:styleId="Forte">
    <w:name w:val="Strong"/>
    <w:basedOn w:val="Fontepargpadro"/>
    <w:uiPriority w:val="22"/>
    <w:qFormat/>
    <w:rsid w:val="00910FB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410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4101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F241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3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34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941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07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1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016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173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362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171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3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CE731-7E10-417D-B1E5-7DD5979B39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B7BD48EE-4C70-49E0-944B-EBD7B950D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718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2006-08-31T10:40:00Z</cp:lastPrinted>
  <dcterms:created xsi:type="dcterms:W3CDTF">2026-05-29T13:57:00Z</dcterms:created>
  <dcterms:modified xsi:type="dcterms:W3CDTF">2026-05-29T13:57:00Z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