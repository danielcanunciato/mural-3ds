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A1FA9" w14:textId="77777777" w:rsidR="000D1CF0" w:rsidRPr="002D67F6" w:rsidRDefault="316AA971" w:rsidP="000D1CF0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GoBack"/>
      <w:bookmarkEnd w:id="0"/>
      <w:r w:rsidRPr="002D67F6">
        <w:rPr>
          <w:rFonts w:ascii="Poppins" w:hAnsi="Poppins" w:cs="Poppins"/>
        </w:rPr>
        <w:t>Roteiro de Atividade Prática</w:t>
      </w:r>
    </w:p>
    <w:p w14:paraId="24BD6D77" w14:textId="77777777" w:rsidR="000D1CF0" w:rsidRPr="002D67F6" w:rsidRDefault="000D1CF0" w:rsidP="000D1CF0"/>
    <w:p w14:paraId="121D2442" w14:textId="77777777" w:rsidR="000D1CF0" w:rsidRPr="002D67F6" w:rsidRDefault="000D1CF0" w:rsidP="000D1CF0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2D67F6">
        <w:rPr>
          <w:rFonts w:ascii="Poppins Light" w:hAnsi="Poppins Light" w:cs="Poppins Light"/>
          <w:b w:val="0"/>
          <w:sz w:val="24"/>
          <w:szCs w:val="16"/>
          <w:u w:val="none"/>
        </w:rPr>
        <w:t xml:space="preserve">Nome: </w:t>
      </w:r>
      <w:r w:rsidRPr="002D67F6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2D67F6">
        <w:rPr>
          <w:rFonts w:ascii="Poppins Light" w:hAnsi="Poppins Light" w:cs="Poppins Light"/>
          <w:b w:val="0"/>
          <w:sz w:val="24"/>
          <w:szCs w:val="16"/>
          <w:u w:val="none"/>
        </w:rPr>
        <w:tab/>
        <w:t xml:space="preserve"> Turma: </w:t>
      </w:r>
      <w:r w:rsidRPr="002D67F6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2D67F6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78C6A4C6" w14:textId="77777777" w:rsidR="00D205F5" w:rsidRDefault="00D205F5" w:rsidP="00D205F5">
      <w:pPr>
        <w:tabs>
          <w:tab w:val="right" w:leader="underscore" w:pos="9214"/>
        </w:tabs>
        <w:spacing w:line="288" w:lineRule="auto"/>
        <w:jc w:val="both"/>
        <w:rPr>
          <w:rFonts w:ascii="Arial" w:hAnsi="Arial" w:cs="Arial"/>
        </w:rPr>
      </w:pPr>
      <w:r>
        <w:rPr>
          <w:rFonts w:ascii="Poppins Light" w:hAnsi="Poppins Light" w:cs="Poppins Light"/>
        </w:rPr>
        <w:t xml:space="preserve">Nome: </w:t>
      </w:r>
      <w:r>
        <w:rPr>
          <w:rFonts w:ascii="Arial" w:hAnsi="Arial" w:cs="Arial"/>
        </w:rPr>
        <w:tab/>
        <w:t xml:space="preserve">                                                                                     </w:t>
      </w:r>
    </w:p>
    <w:p w14:paraId="0AD96F94" w14:textId="77777777" w:rsidR="00D205F5" w:rsidRDefault="00D205F5" w:rsidP="00D205F5">
      <w:pPr>
        <w:tabs>
          <w:tab w:val="right" w:leader="underscore" w:pos="9214"/>
        </w:tabs>
        <w:spacing w:line="288" w:lineRule="auto"/>
        <w:jc w:val="both"/>
        <w:rPr>
          <w:rFonts w:ascii="Arial" w:hAnsi="Arial" w:cs="Arial"/>
        </w:rPr>
      </w:pPr>
      <w:r>
        <w:rPr>
          <w:rFonts w:ascii="Poppins Light" w:hAnsi="Poppins Light" w:cs="Poppins Light"/>
        </w:rPr>
        <w:t xml:space="preserve">Nome: </w:t>
      </w:r>
      <w:r>
        <w:rPr>
          <w:rFonts w:ascii="Arial" w:hAnsi="Arial" w:cs="Arial"/>
        </w:rPr>
        <w:tab/>
        <w:t xml:space="preserve">                                                                                     </w:t>
      </w:r>
    </w:p>
    <w:p w14:paraId="5645C68C" w14:textId="77777777" w:rsidR="00D205F5" w:rsidRDefault="00D205F5" w:rsidP="00D205F5">
      <w:pPr>
        <w:tabs>
          <w:tab w:val="right" w:leader="underscore" w:pos="9214"/>
        </w:tabs>
        <w:spacing w:line="288" w:lineRule="auto"/>
        <w:jc w:val="both"/>
        <w:rPr>
          <w:rFonts w:ascii="Arial" w:hAnsi="Arial" w:cs="Arial"/>
        </w:rPr>
      </w:pPr>
      <w:r>
        <w:rPr>
          <w:rFonts w:ascii="Poppins Light" w:hAnsi="Poppins Light" w:cs="Poppins Light"/>
        </w:rPr>
        <w:t xml:space="preserve">Nome: </w:t>
      </w:r>
      <w:r>
        <w:rPr>
          <w:rFonts w:ascii="Arial" w:hAnsi="Arial" w:cs="Arial"/>
        </w:rPr>
        <w:tab/>
        <w:t xml:space="preserve">                                                                                     </w:t>
      </w:r>
    </w:p>
    <w:p w14:paraId="47288800" w14:textId="77777777" w:rsidR="00D205F5" w:rsidRDefault="00D205F5" w:rsidP="00D205F5">
      <w:pPr>
        <w:tabs>
          <w:tab w:val="right" w:leader="underscore" w:pos="9214"/>
        </w:tabs>
        <w:spacing w:line="288" w:lineRule="auto"/>
        <w:jc w:val="both"/>
        <w:rPr>
          <w:rFonts w:ascii="Arial" w:hAnsi="Arial" w:cs="Arial"/>
        </w:rPr>
      </w:pPr>
      <w:r>
        <w:rPr>
          <w:rFonts w:ascii="Poppins Light" w:hAnsi="Poppins Light" w:cs="Poppins Light"/>
        </w:rPr>
        <w:t xml:space="preserve">Nome: </w:t>
      </w:r>
      <w:r>
        <w:rPr>
          <w:rFonts w:ascii="Arial" w:hAnsi="Arial" w:cs="Arial"/>
        </w:rPr>
        <w:tab/>
        <w:t xml:space="preserve">                                                                                     </w:t>
      </w:r>
    </w:p>
    <w:p w14:paraId="7A0A8901" w14:textId="77777777" w:rsidR="00D205F5" w:rsidRDefault="00D205F5" w:rsidP="00D205F5">
      <w:pPr>
        <w:tabs>
          <w:tab w:val="right" w:leader="underscore" w:pos="9214"/>
        </w:tabs>
        <w:spacing w:line="288" w:lineRule="auto"/>
        <w:jc w:val="both"/>
        <w:rPr>
          <w:rFonts w:ascii="Arial" w:hAnsi="Arial" w:cs="Arial"/>
        </w:rPr>
      </w:pPr>
      <w:r>
        <w:rPr>
          <w:rFonts w:ascii="Poppins Light" w:hAnsi="Poppins Light" w:cs="Poppins Light"/>
        </w:rPr>
        <w:t xml:space="preserve">Nome: </w:t>
      </w:r>
      <w:r>
        <w:rPr>
          <w:rFonts w:ascii="Arial" w:hAnsi="Arial" w:cs="Arial"/>
        </w:rPr>
        <w:tab/>
        <w:t xml:space="preserve">                                                                                     </w:t>
      </w:r>
    </w:p>
    <w:p w14:paraId="0D295805" w14:textId="5B549FB3" w:rsidR="000D1CF0" w:rsidRPr="002D67F6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5F75CDF7" w14:textId="77777777" w:rsidR="000D1CF0" w:rsidRPr="002D67F6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462F4359" w14:textId="7C591A0E" w:rsidR="005F30D0" w:rsidRPr="002D67F6" w:rsidRDefault="00A42F1A" w:rsidP="003E273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2D67F6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01497351" wp14:editId="126BCCD4">
            <wp:extent cx="6120765" cy="2032000"/>
            <wp:effectExtent l="0" t="0" r="0" b="6350"/>
            <wp:docPr id="15505257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5728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F3FA" w14:textId="77777777" w:rsidR="00C33182" w:rsidRPr="002D67F6" w:rsidRDefault="00C33182" w:rsidP="003E273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1F8AC49D" w14:textId="77777777" w:rsidR="00C33182" w:rsidRPr="002D67F6" w:rsidRDefault="00C33182" w:rsidP="003E273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010D9A41" w14:textId="1E3774E4" w:rsidR="00CE38A4" w:rsidRPr="002D67F6" w:rsidRDefault="0060776C" w:rsidP="003E273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2D67F6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2D67F6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2D67F6">
        <w:rPr>
          <w:rFonts w:ascii="Poppins" w:hAnsi="Poppins" w:cs="Poppins"/>
          <w:b/>
          <w:bCs/>
          <w:noProof/>
          <w:sz w:val="32"/>
          <w:szCs w:val="32"/>
        </w:rPr>
        <w:t>:</w:t>
      </w:r>
      <w:r w:rsidR="00CE38A4" w:rsidRPr="002D67F6">
        <w:rPr>
          <w:rFonts w:ascii="Poppins" w:hAnsi="Poppins" w:cs="Poppins"/>
          <w:b/>
          <w:bCs/>
          <w:noProof/>
          <w:sz w:val="32"/>
          <w:szCs w:val="32"/>
        </w:rPr>
        <w:t xml:space="preserve"> </w:t>
      </w:r>
      <w:r w:rsidR="00D97F53" w:rsidRPr="002D67F6">
        <w:rPr>
          <w:rFonts w:ascii="Poppins" w:hAnsi="Poppins" w:cs="Poppins"/>
          <w:b/>
          <w:bCs/>
          <w:noProof/>
          <w:sz w:val="32"/>
          <w:szCs w:val="32"/>
        </w:rPr>
        <w:t>Verificação final do MVP</w:t>
      </w:r>
    </w:p>
    <w:p w14:paraId="0DAE3640" w14:textId="77777777" w:rsidR="00D97F53" w:rsidRPr="002D67F6" w:rsidRDefault="00D97F53" w:rsidP="003E273E">
      <w:pPr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2D67F6" w:rsidRDefault="00E227A8" w:rsidP="003E273E">
      <w:pPr>
        <w:jc w:val="both"/>
        <w:rPr>
          <w:rFonts w:ascii="Poppins" w:hAnsi="Poppins" w:cs="Poppins"/>
          <w:b/>
          <w:bCs/>
          <w:noProof/>
          <w:sz w:val="28"/>
          <w:szCs w:val="28"/>
        </w:rPr>
      </w:pPr>
      <w:r w:rsidRPr="002D67F6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6CB8E536" w14:textId="77777777" w:rsidR="003E273E" w:rsidRPr="002D67F6" w:rsidRDefault="003E273E" w:rsidP="003E273E">
      <w:pPr>
        <w:jc w:val="both"/>
        <w:rPr>
          <w:rFonts w:ascii="Poppins" w:hAnsi="Poppins" w:cs="Poppins"/>
          <w:b/>
          <w:bCs/>
          <w:noProof/>
        </w:rPr>
      </w:pPr>
    </w:p>
    <w:p w14:paraId="1D5FB9C4" w14:textId="0A9BC111" w:rsidR="00D97F53" w:rsidRPr="002D67F6" w:rsidRDefault="00D97F53" w:rsidP="00D97F53">
      <w:pPr>
        <w:pStyle w:val="PargrafodaLista"/>
        <w:numPr>
          <w:ilvl w:val="0"/>
          <w:numId w:val="16"/>
        </w:numPr>
        <w:jc w:val="both"/>
        <w:rPr>
          <w:rFonts w:ascii="Poppins Light" w:hAnsi="Poppins Light" w:cs="Poppins Light"/>
          <w:noProof/>
        </w:rPr>
      </w:pPr>
      <w:r w:rsidRPr="002D67F6">
        <w:rPr>
          <w:rFonts w:ascii="Poppins Light" w:hAnsi="Poppins Light" w:cs="Poppins Light"/>
          <w:noProof/>
        </w:rPr>
        <w:t>Revisar o MVP desenvolvido pelo grupo a fim de verificar se todas as funcionalidades estão operando corretamente e se o produto atende aos requisitos definidos no planejamento inicial.</w:t>
      </w:r>
    </w:p>
    <w:p w14:paraId="3DDCEF1E" w14:textId="77777777" w:rsidR="00D97F53" w:rsidRPr="002D67F6" w:rsidRDefault="00D97F53" w:rsidP="003E681F">
      <w:pPr>
        <w:pStyle w:val="PargrafodaLista"/>
        <w:ind w:left="360"/>
        <w:jc w:val="both"/>
        <w:rPr>
          <w:rFonts w:ascii="Poppins Light" w:hAnsi="Poppins Light" w:cs="Poppins Light"/>
          <w:noProof/>
        </w:rPr>
      </w:pPr>
    </w:p>
    <w:p w14:paraId="050BB83B" w14:textId="77777777" w:rsidR="00E227A8" w:rsidRPr="002D67F6" w:rsidRDefault="00E227A8" w:rsidP="003E273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2D67F6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180EC95F" w14:textId="064709D5" w:rsidR="00974820" w:rsidRPr="002D67F6" w:rsidRDefault="00974820" w:rsidP="00974820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2D67F6">
        <w:rPr>
          <w:rFonts w:ascii="Poppins Light" w:hAnsi="Poppins Light" w:cs="Poppins Light"/>
          <w:noProof/>
        </w:rPr>
        <w:t>Roteiro de Atividade Prática</w:t>
      </w:r>
      <w:r w:rsidR="00293130" w:rsidRPr="00A671BC">
        <w:rPr>
          <w:rFonts w:ascii="Poppins Light" w:hAnsi="Poppins Light" w:cs="Poppins Light"/>
          <w:noProof/>
        </w:rPr>
        <w:t>.</w:t>
      </w:r>
    </w:p>
    <w:p w14:paraId="6278E0E1" w14:textId="6E50F2EA" w:rsidR="00754079" w:rsidRPr="002D67F6" w:rsidRDefault="00974820" w:rsidP="00D50919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2D67F6">
        <w:rPr>
          <w:rFonts w:ascii="Poppins Light" w:hAnsi="Poppins Light" w:cs="Poppins Light"/>
          <w:noProof/>
        </w:rPr>
        <w:lastRenderedPageBreak/>
        <w:t>Lápis ou caneta</w:t>
      </w:r>
      <w:r w:rsidR="00293130" w:rsidRPr="002D67F6">
        <w:rPr>
          <w:rFonts w:ascii="Poppins Light" w:hAnsi="Poppins Light" w:cs="Poppins Light"/>
          <w:noProof/>
        </w:rPr>
        <w:t>.</w:t>
      </w:r>
    </w:p>
    <w:p w14:paraId="7E963352" w14:textId="23FF4578" w:rsidR="00974820" w:rsidRPr="00A921C9" w:rsidRDefault="00754079" w:rsidP="00E7592C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A921C9">
        <w:rPr>
          <w:rFonts w:ascii="Poppins Light" w:hAnsi="Poppins Light" w:cs="Poppins Light"/>
          <w:noProof/>
        </w:rPr>
        <w:t>Outros materiais específicos necessários para a revisão dos projetos.</w:t>
      </w:r>
      <w:r w:rsidR="00974820" w:rsidRPr="00A921C9">
        <w:rPr>
          <w:rFonts w:ascii="Poppins" w:hAnsi="Poppins" w:cs="Poppins"/>
          <w:b/>
          <w:bCs/>
          <w:noProof/>
          <w:sz w:val="32"/>
          <w:szCs w:val="32"/>
        </w:rPr>
        <w:br w:type="page"/>
      </w:r>
    </w:p>
    <w:p w14:paraId="0ED21B0B" w14:textId="09E38FB8" w:rsidR="00E227A8" w:rsidRPr="002D67F6" w:rsidRDefault="00CC6C15" w:rsidP="00516FC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2D67F6">
        <w:rPr>
          <w:rFonts w:ascii="Poppins Light" w:hAnsi="Poppins Light" w:cs="Poppins Light"/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30C82830" wp14:editId="5CAF1F2E">
            <wp:simplePos x="0" y="0"/>
            <wp:positionH relativeFrom="column">
              <wp:posOffset>2047875</wp:posOffset>
            </wp:positionH>
            <wp:positionV relativeFrom="paragraph">
              <wp:posOffset>199390</wp:posOffset>
            </wp:positionV>
            <wp:extent cx="1692910" cy="359410"/>
            <wp:effectExtent l="0" t="0" r="2540" b="2540"/>
            <wp:wrapNone/>
            <wp:docPr id="1475832525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51316" name="Imagem 1" descr="Interface gráfica do usuário&#10;&#10;Descrição gerada automaticamente com confiança média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7CD5" w:rsidRPr="002D67F6">
        <w:rPr>
          <w:rFonts w:ascii="Poppins" w:hAnsi="Poppins" w:cs="Poppins"/>
          <w:b/>
          <w:bCs/>
          <w:noProof/>
          <w:sz w:val="32"/>
          <w:szCs w:val="32"/>
        </w:rPr>
        <w:t>Procedimento</w:t>
      </w:r>
    </w:p>
    <w:p w14:paraId="40F60765" w14:textId="5A5BAC08" w:rsidR="00D97F53" w:rsidRPr="002D67F6" w:rsidRDefault="00D97F53" w:rsidP="00D97F53">
      <w:pPr>
        <w:numPr>
          <w:ilvl w:val="0"/>
          <w:numId w:val="22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2D67F6">
        <w:rPr>
          <w:rFonts w:ascii="Poppins Light" w:hAnsi="Poppins Light" w:cs="Poppins Light"/>
          <w:b/>
          <w:bCs/>
        </w:rPr>
        <w:t>Lei</w:t>
      </w:r>
      <w:r w:rsidR="006066B4" w:rsidRPr="002D67F6">
        <w:rPr>
          <w:rFonts w:ascii="Poppins Light" w:hAnsi="Poppins Light" w:cs="Poppins Light"/>
          <w:b/>
          <w:bCs/>
        </w:rPr>
        <w:t xml:space="preserve">tura do </w:t>
      </w:r>
      <w:r w:rsidRPr="00B17315">
        <w:rPr>
          <w:rFonts w:ascii="Poppins Light" w:hAnsi="Poppins Light" w:cs="Poppins Light"/>
          <w:b/>
          <w:bCs/>
        </w:rPr>
        <w:t>checklist</w:t>
      </w:r>
      <w:r w:rsidRPr="002D67F6">
        <w:rPr>
          <w:rFonts w:ascii="Poppins Light" w:hAnsi="Poppins Light" w:cs="Poppins Light"/>
        </w:rPr>
        <w:t xml:space="preserve">: </w:t>
      </w:r>
    </w:p>
    <w:p w14:paraId="0AFDB78F" w14:textId="3283E03D" w:rsidR="00D97F53" w:rsidRPr="002D67F6" w:rsidRDefault="00D97F53" w:rsidP="00D97F53">
      <w:pPr>
        <w:spacing w:after="160" w:line="259" w:lineRule="auto"/>
        <w:ind w:left="720"/>
        <w:jc w:val="both"/>
        <w:rPr>
          <w:rFonts w:ascii="Poppins" w:hAnsi="Poppins" w:cs="Poppins"/>
        </w:rPr>
      </w:pPr>
      <w:r w:rsidRPr="002D67F6">
        <w:rPr>
          <w:rFonts w:ascii="Poppins Light" w:hAnsi="Poppins Light" w:cs="Poppins Light"/>
        </w:rPr>
        <w:t>Leia</w:t>
      </w:r>
      <w:r w:rsidR="005F30D0" w:rsidRPr="002D67F6">
        <w:rPr>
          <w:rFonts w:ascii="Poppins Light" w:hAnsi="Poppins Light" w:cs="Poppins Light"/>
        </w:rPr>
        <w:t>m</w:t>
      </w:r>
      <w:r w:rsidRPr="002D67F6">
        <w:rPr>
          <w:rFonts w:ascii="Poppins Light" w:hAnsi="Poppins Light" w:cs="Poppins Light"/>
        </w:rPr>
        <w:t xml:space="preserve"> cada item do </w:t>
      </w:r>
      <w:r w:rsidRPr="00B17315">
        <w:rPr>
          <w:rFonts w:ascii="Poppins Light" w:hAnsi="Poppins Light" w:cs="Poppins Light"/>
        </w:rPr>
        <w:t>checklist</w:t>
      </w:r>
      <w:r w:rsidRPr="002D67F6">
        <w:rPr>
          <w:rFonts w:ascii="Poppins Light" w:hAnsi="Poppins Light" w:cs="Poppins Light"/>
        </w:rPr>
        <w:t xml:space="preserve"> </w:t>
      </w:r>
      <w:r w:rsidR="00526282" w:rsidRPr="002D67F6">
        <w:rPr>
          <w:rFonts w:ascii="Poppins Light" w:hAnsi="Poppins Light" w:cs="Poppins Light"/>
        </w:rPr>
        <w:t>a seguir</w:t>
      </w:r>
      <w:r w:rsidRPr="002D67F6">
        <w:rPr>
          <w:rFonts w:ascii="Poppins Light" w:hAnsi="Poppins Light" w:cs="Poppins Light"/>
        </w:rPr>
        <w:t xml:space="preserve">. Cada seleção precisa ser </w:t>
      </w:r>
      <w:r w:rsidR="006066B4" w:rsidRPr="002D67F6">
        <w:rPr>
          <w:rFonts w:ascii="Poppins Light" w:hAnsi="Poppins Light" w:cs="Poppins Light"/>
        </w:rPr>
        <w:t>conferida</w:t>
      </w:r>
      <w:r w:rsidRPr="002D67F6">
        <w:rPr>
          <w:rFonts w:ascii="Poppins Light" w:hAnsi="Poppins Light" w:cs="Poppins Light"/>
        </w:rPr>
        <w:t xml:space="preserve"> para garantir que o MVP esteja conforme o </w:t>
      </w:r>
      <w:r w:rsidR="006066B4" w:rsidRPr="002D67F6">
        <w:rPr>
          <w:rFonts w:ascii="Poppins Light" w:hAnsi="Poppins Light" w:cs="Poppins Light"/>
        </w:rPr>
        <w:t>planejado</w:t>
      </w:r>
      <w:r w:rsidRPr="002D67F6">
        <w:rPr>
          <w:rFonts w:ascii="Poppins Light" w:hAnsi="Poppins Light" w:cs="Poppins Light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8"/>
        <w:gridCol w:w="1141"/>
        <w:gridCol w:w="4240"/>
      </w:tblGrid>
      <w:tr w:rsidR="00AC2750" w:rsidRPr="002D67F6" w14:paraId="3C36F3E8" w14:textId="77777777" w:rsidTr="316AA971">
        <w:tc>
          <w:tcPr>
            <w:tcW w:w="4248" w:type="dxa"/>
            <w:shd w:val="clear" w:color="auto" w:fill="000000" w:themeFill="text1"/>
          </w:tcPr>
          <w:p w14:paraId="77AA33DE" w14:textId="6D4BBC18" w:rsidR="00AC2750" w:rsidRPr="002D67F6" w:rsidRDefault="00AC2750" w:rsidP="00AC2750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2D67F6">
              <w:rPr>
                <w:rFonts w:ascii="Poppins" w:hAnsi="Poppins" w:cs="Poppins"/>
                <w:b/>
                <w:bCs/>
              </w:rPr>
              <w:t>CRITÉRIO</w:t>
            </w:r>
          </w:p>
        </w:tc>
        <w:tc>
          <w:tcPr>
            <w:tcW w:w="1140" w:type="dxa"/>
            <w:shd w:val="clear" w:color="auto" w:fill="000000" w:themeFill="text1"/>
          </w:tcPr>
          <w:p w14:paraId="5794C70E" w14:textId="6363766A" w:rsidR="00AC2750" w:rsidRPr="002D67F6" w:rsidRDefault="00AC2750" w:rsidP="00AC2750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2D67F6">
              <w:rPr>
                <w:rFonts w:ascii="Poppins" w:hAnsi="Poppins" w:cs="Poppins"/>
                <w:b/>
                <w:bCs/>
              </w:rPr>
              <w:t>STATUS</w:t>
            </w:r>
          </w:p>
        </w:tc>
        <w:tc>
          <w:tcPr>
            <w:tcW w:w="4241" w:type="dxa"/>
            <w:shd w:val="clear" w:color="auto" w:fill="000000" w:themeFill="text1"/>
          </w:tcPr>
          <w:p w14:paraId="01A54439" w14:textId="3E230667" w:rsidR="00AC2750" w:rsidRPr="002D67F6" w:rsidRDefault="00AC2750" w:rsidP="00AC2750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2D67F6">
              <w:rPr>
                <w:rFonts w:ascii="Poppins" w:hAnsi="Poppins" w:cs="Poppins"/>
                <w:b/>
                <w:bCs/>
              </w:rPr>
              <w:t>OBSERVAÇÕES</w:t>
            </w:r>
          </w:p>
        </w:tc>
      </w:tr>
      <w:tr w:rsidR="00AC2750" w:rsidRPr="002D67F6" w14:paraId="2A8992D4" w14:textId="77777777" w:rsidTr="316AA971">
        <w:tc>
          <w:tcPr>
            <w:tcW w:w="9629" w:type="dxa"/>
            <w:gridSpan w:val="3"/>
            <w:tcBorders>
              <w:bottom w:val="dashSmallGap" w:sz="4" w:space="0" w:color="auto"/>
            </w:tcBorders>
            <w:shd w:val="clear" w:color="auto" w:fill="F2F2F2" w:themeFill="background1" w:themeFillShade="F2"/>
          </w:tcPr>
          <w:p w14:paraId="0EC4AF66" w14:textId="63F55EC0" w:rsidR="00AC2750" w:rsidRPr="002D67F6" w:rsidRDefault="00AC2750" w:rsidP="00AC2750">
            <w:pPr>
              <w:jc w:val="both"/>
              <w:rPr>
                <w:rFonts w:ascii="Poppins" w:hAnsi="Poppins" w:cs="Poppins"/>
                <w:b/>
                <w:bCs/>
              </w:rPr>
            </w:pPr>
            <w:r w:rsidRPr="002D67F6">
              <w:rPr>
                <w:rFonts w:ascii="Poppins" w:hAnsi="Poppins" w:cs="Poppins"/>
                <w:b/>
                <w:bCs/>
              </w:rPr>
              <w:t>Funcionalidade técnica</w:t>
            </w:r>
          </w:p>
        </w:tc>
      </w:tr>
      <w:tr w:rsidR="00AC2750" w:rsidRPr="002D67F6" w14:paraId="4C0A18E9" w14:textId="77777777" w:rsidTr="316AA971">
        <w:trPr>
          <w:trHeight w:val="964"/>
        </w:trPr>
        <w:tc>
          <w:tcPr>
            <w:tcW w:w="42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AD2A062" w14:textId="19A3098A" w:rsidR="00AC2750" w:rsidRPr="002D67F6" w:rsidRDefault="00AC2750" w:rsidP="00AC2750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1. Todas as funcionalidades principais estão operando corretamente?</w:t>
            </w:r>
          </w:p>
        </w:tc>
        <w:tc>
          <w:tcPr>
            <w:tcW w:w="11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0453634" w14:textId="10E0F2F2" w:rsidR="00AC2750" w:rsidRPr="002D67F6" w:rsidRDefault="00CC6C15" w:rsidP="00AC2750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) Sim</w:t>
            </w:r>
          </w:p>
          <w:p w14:paraId="7D5FD9D7" w14:textId="71DC6034" w:rsidR="006066B4" w:rsidRPr="002D67F6" w:rsidRDefault="006066B4" w:rsidP="00AC2750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) Não</w:t>
            </w:r>
          </w:p>
        </w:tc>
        <w:tc>
          <w:tcPr>
            <w:tcW w:w="424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1351240" w14:textId="77777777" w:rsidR="00AC2750" w:rsidRPr="002D67F6" w:rsidRDefault="00AC2750" w:rsidP="00AC2750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AC2750" w:rsidRPr="002D67F6" w14:paraId="1CEF6257" w14:textId="77777777" w:rsidTr="316AA971">
        <w:trPr>
          <w:trHeight w:val="964"/>
        </w:trPr>
        <w:tc>
          <w:tcPr>
            <w:tcW w:w="42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A6A7F8E" w14:textId="1EB1AC88" w:rsidR="00AC2750" w:rsidRPr="002D67F6" w:rsidRDefault="00AC2750" w:rsidP="00AC2750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2. Existe estabilidade no funcionamento?</w:t>
            </w:r>
          </w:p>
        </w:tc>
        <w:tc>
          <w:tcPr>
            <w:tcW w:w="11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87CBE77" w14:textId="22BD80A8" w:rsidR="006066B4" w:rsidRPr="002D67F6" w:rsidRDefault="00CC6C15" w:rsidP="006066B4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) Sim</w:t>
            </w:r>
          </w:p>
          <w:p w14:paraId="22AC4D6B" w14:textId="14A3D4B1" w:rsidR="00AC2750" w:rsidRPr="002D67F6" w:rsidRDefault="006066B4" w:rsidP="006066B4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) Não</w:t>
            </w:r>
          </w:p>
        </w:tc>
        <w:tc>
          <w:tcPr>
            <w:tcW w:w="424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4722CBC0" w14:textId="77777777" w:rsidR="00AC2750" w:rsidRPr="002D67F6" w:rsidRDefault="00AC2750" w:rsidP="00AC2750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AC2750" w:rsidRPr="002D67F6" w14:paraId="2099596D" w14:textId="77777777" w:rsidTr="316AA971">
        <w:trPr>
          <w:trHeight w:val="964"/>
        </w:trPr>
        <w:tc>
          <w:tcPr>
            <w:tcW w:w="42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69C5210" w14:textId="21349621" w:rsidR="00AC2750" w:rsidRPr="002D67F6" w:rsidRDefault="00AC2750" w:rsidP="00AC2750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3. O MVP atende às necessidades identificadas no planejamento inicial?</w:t>
            </w:r>
          </w:p>
        </w:tc>
        <w:tc>
          <w:tcPr>
            <w:tcW w:w="11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C234EA2" w14:textId="47B0D2C6" w:rsidR="006066B4" w:rsidRPr="002D67F6" w:rsidRDefault="00CC6C15" w:rsidP="006066B4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) Sim</w:t>
            </w:r>
          </w:p>
          <w:p w14:paraId="5604FAF7" w14:textId="218C8FDE" w:rsidR="00AC2750" w:rsidRPr="002D67F6" w:rsidRDefault="006066B4" w:rsidP="006066B4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) Não</w:t>
            </w:r>
          </w:p>
        </w:tc>
        <w:tc>
          <w:tcPr>
            <w:tcW w:w="424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81CB6B1" w14:textId="77777777" w:rsidR="00AC2750" w:rsidRPr="002D67F6" w:rsidRDefault="00AC2750" w:rsidP="00AC2750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AC2750" w:rsidRPr="002D67F6" w14:paraId="06088B6F" w14:textId="77777777" w:rsidTr="316AA971">
        <w:tc>
          <w:tcPr>
            <w:tcW w:w="9629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shd w:val="clear" w:color="auto" w:fill="F2F2F2" w:themeFill="background1" w:themeFillShade="F2"/>
            <w:vAlign w:val="center"/>
          </w:tcPr>
          <w:p w14:paraId="3B534EF3" w14:textId="07FBFA50" w:rsidR="00AC2750" w:rsidRPr="002D67F6" w:rsidRDefault="00AC2750" w:rsidP="00AC2750">
            <w:pPr>
              <w:jc w:val="both"/>
              <w:rPr>
                <w:rFonts w:ascii="Poppins" w:hAnsi="Poppins" w:cs="Poppins"/>
                <w:b/>
                <w:bCs/>
              </w:rPr>
            </w:pPr>
            <w:r w:rsidRPr="002D67F6">
              <w:rPr>
                <w:rFonts w:ascii="Poppins" w:hAnsi="Poppins" w:cs="Poppins"/>
                <w:b/>
                <w:bCs/>
              </w:rPr>
              <w:t>Estética/design</w:t>
            </w:r>
          </w:p>
        </w:tc>
      </w:tr>
      <w:tr w:rsidR="00AC2750" w:rsidRPr="002D67F6" w14:paraId="12F74EDF" w14:textId="77777777" w:rsidTr="316AA971">
        <w:trPr>
          <w:trHeight w:val="964"/>
        </w:trPr>
        <w:tc>
          <w:tcPr>
            <w:tcW w:w="42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0D9DBEC" w14:textId="60F01CAA" w:rsidR="00AC2750" w:rsidRPr="002D67F6" w:rsidRDefault="00AC2750" w:rsidP="00AC2750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4. O design é visualmente atraente e coerente com o tema do projeto?</w:t>
            </w:r>
          </w:p>
        </w:tc>
        <w:tc>
          <w:tcPr>
            <w:tcW w:w="11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8780A99" w14:textId="4DE2F719" w:rsidR="006066B4" w:rsidRPr="002D67F6" w:rsidRDefault="00CC6C15" w:rsidP="006066B4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) Sim</w:t>
            </w:r>
          </w:p>
          <w:p w14:paraId="10D6A1DD" w14:textId="203B45FB" w:rsidR="00AC2750" w:rsidRPr="002D67F6" w:rsidRDefault="006066B4" w:rsidP="006066B4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) Não</w:t>
            </w:r>
          </w:p>
        </w:tc>
        <w:tc>
          <w:tcPr>
            <w:tcW w:w="424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50C4672" w14:textId="77777777" w:rsidR="00AC2750" w:rsidRPr="002D67F6" w:rsidRDefault="00AC2750" w:rsidP="00AC2750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AC2750" w:rsidRPr="002D67F6" w14:paraId="0ACB10EC" w14:textId="77777777" w:rsidTr="316AA971">
        <w:trPr>
          <w:trHeight w:val="964"/>
        </w:trPr>
        <w:tc>
          <w:tcPr>
            <w:tcW w:w="42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499711E" w14:textId="76888E48" w:rsidR="00AC2750" w:rsidRPr="002D67F6" w:rsidRDefault="00AC2750" w:rsidP="00AC2750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5. Os elementos visuais estão bem-posicionados e harmoniosos?</w:t>
            </w:r>
          </w:p>
        </w:tc>
        <w:tc>
          <w:tcPr>
            <w:tcW w:w="11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CF88314" w14:textId="67DA9075" w:rsidR="006066B4" w:rsidRPr="002D67F6" w:rsidRDefault="00CC6C15" w:rsidP="006066B4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) Sim</w:t>
            </w:r>
          </w:p>
          <w:p w14:paraId="7D9556E6" w14:textId="04C96864" w:rsidR="00AC2750" w:rsidRPr="002D67F6" w:rsidRDefault="006066B4" w:rsidP="006066B4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) Não</w:t>
            </w:r>
          </w:p>
        </w:tc>
        <w:tc>
          <w:tcPr>
            <w:tcW w:w="424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533AEF0" w14:textId="77777777" w:rsidR="00AC2750" w:rsidRPr="002D67F6" w:rsidRDefault="00AC2750" w:rsidP="00AC2750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AC2750" w:rsidRPr="002D67F6" w14:paraId="1737E91F" w14:textId="77777777" w:rsidTr="316AA971">
        <w:tc>
          <w:tcPr>
            <w:tcW w:w="9629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shd w:val="clear" w:color="auto" w:fill="F2F2F2" w:themeFill="background1" w:themeFillShade="F2"/>
            <w:vAlign w:val="center"/>
          </w:tcPr>
          <w:p w14:paraId="7BC03180" w14:textId="57BE10D4" w:rsidR="00AC2750" w:rsidRPr="002D67F6" w:rsidRDefault="00AC2750" w:rsidP="00AC2750">
            <w:pPr>
              <w:jc w:val="both"/>
              <w:rPr>
                <w:rFonts w:ascii="Poppins" w:hAnsi="Poppins" w:cs="Poppins"/>
                <w:b/>
                <w:bCs/>
              </w:rPr>
            </w:pPr>
            <w:r w:rsidRPr="002D67F6">
              <w:rPr>
                <w:rFonts w:ascii="Poppins" w:hAnsi="Poppins" w:cs="Poppins"/>
                <w:b/>
                <w:bCs/>
              </w:rPr>
              <w:t>Sustentabilidade e inovação</w:t>
            </w:r>
          </w:p>
        </w:tc>
      </w:tr>
      <w:tr w:rsidR="00AC2750" w:rsidRPr="002D67F6" w14:paraId="6349E557" w14:textId="77777777" w:rsidTr="316AA971">
        <w:trPr>
          <w:trHeight w:val="964"/>
        </w:trPr>
        <w:tc>
          <w:tcPr>
            <w:tcW w:w="42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6F71A36" w14:textId="4B44C3B9" w:rsidR="00AC2750" w:rsidRPr="002D67F6" w:rsidRDefault="00AC2750" w:rsidP="00AC2750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6. O projeto apresenta ideias inovadoras ou criativas?</w:t>
            </w:r>
          </w:p>
        </w:tc>
        <w:tc>
          <w:tcPr>
            <w:tcW w:w="11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DB67ACD" w14:textId="4EDFA889" w:rsidR="006066B4" w:rsidRPr="002D67F6" w:rsidRDefault="00CC6C15" w:rsidP="006066B4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) Sim</w:t>
            </w:r>
          </w:p>
          <w:p w14:paraId="60B55C30" w14:textId="1C91E656" w:rsidR="00AC2750" w:rsidRPr="002D67F6" w:rsidRDefault="006066B4" w:rsidP="006066B4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) Não</w:t>
            </w:r>
          </w:p>
        </w:tc>
        <w:tc>
          <w:tcPr>
            <w:tcW w:w="424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89E7DB9" w14:textId="77777777" w:rsidR="00AC2750" w:rsidRPr="002D67F6" w:rsidRDefault="00AC2750" w:rsidP="00AC2750">
            <w:pPr>
              <w:jc w:val="both"/>
              <w:rPr>
                <w:rFonts w:ascii="Poppins" w:hAnsi="Poppins" w:cs="Poppins"/>
              </w:rPr>
            </w:pPr>
          </w:p>
        </w:tc>
      </w:tr>
      <w:tr w:rsidR="00AC2750" w:rsidRPr="002D67F6" w14:paraId="4344FFB0" w14:textId="77777777" w:rsidTr="316AA971">
        <w:trPr>
          <w:trHeight w:val="964"/>
        </w:trPr>
        <w:tc>
          <w:tcPr>
            <w:tcW w:w="42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4F03138" w14:textId="28156926" w:rsidR="00AC2750" w:rsidRPr="002D67F6" w:rsidRDefault="00AC2750" w:rsidP="00AC2750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7. Existem elementos que demonstram preocupação com a sustentabilidade?</w:t>
            </w:r>
          </w:p>
        </w:tc>
        <w:tc>
          <w:tcPr>
            <w:tcW w:w="11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43E3F3F" w14:textId="51A8FC2F" w:rsidR="006066B4" w:rsidRPr="002D67F6" w:rsidRDefault="00CC6C15" w:rsidP="006066B4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) Sim</w:t>
            </w:r>
          </w:p>
          <w:p w14:paraId="2D9CF96D" w14:textId="030D0ABD" w:rsidR="00AC2750" w:rsidRPr="002D67F6" w:rsidRDefault="006066B4" w:rsidP="006066B4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) Não</w:t>
            </w:r>
          </w:p>
        </w:tc>
        <w:tc>
          <w:tcPr>
            <w:tcW w:w="424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A199A65" w14:textId="77777777" w:rsidR="00AC2750" w:rsidRPr="002D67F6" w:rsidRDefault="00AC2750" w:rsidP="00AC2750">
            <w:pPr>
              <w:jc w:val="both"/>
              <w:rPr>
                <w:rFonts w:ascii="Poppins" w:hAnsi="Poppins" w:cs="Poppins"/>
              </w:rPr>
            </w:pPr>
          </w:p>
        </w:tc>
      </w:tr>
      <w:tr w:rsidR="00AC2750" w:rsidRPr="002D67F6" w14:paraId="0A746B3C" w14:textId="77777777" w:rsidTr="316AA971">
        <w:tc>
          <w:tcPr>
            <w:tcW w:w="9629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shd w:val="clear" w:color="auto" w:fill="F2F2F2" w:themeFill="background1" w:themeFillShade="F2"/>
            <w:vAlign w:val="center"/>
          </w:tcPr>
          <w:p w14:paraId="6E3BE2B0" w14:textId="664843FF" w:rsidR="00AC2750" w:rsidRPr="002D67F6" w:rsidRDefault="00AC2750" w:rsidP="00AC2750">
            <w:pPr>
              <w:jc w:val="both"/>
              <w:rPr>
                <w:rFonts w:ascii="Poppins" w:hAnsi="Poppins" w:cs="Poppins"/>
                <w:b/>
                <w:bCs/>
              </w:rPr>
            </w:pPr>
            <w:r w:rsidRPr="002D67F6">
              <w:rPr>
                <w:rFonts w:ascii="Poppins" w:hAnsi="Poppins" w:cs="Poppins"/>
                <w:b/>
                <w:bCs/>
              </w:rPr>
              <w:t xml:space="preserve">Requisitos do projeto </w:t>
            </w:r>
          </w:p>
        </w:tc>
      </w:tr>
      <w:tr w:rsidR="00AC2750" w:rsidRPr="002D67F6" w14:paraId="160917A9" w14:textId="77777777" w:rsidTr="316AA971">
        <w:trPr>
          <w:trHeight w:val="964"/>
        </w:trPr>
        <w:tc>
          <w:tcPr>
            <w:tcW w:w="42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F42827D" w14:textId="4D96B59B" w:rsidR="00AC2750" w:rsidRPr="002D67F6" w:rsidRDefault="00AC2750" w:rsidP="00AC2750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8. Todos os membros do grupo contribuíram de forma significativa?</w:t>
            </w:r>
          </w:p>
        </w:tc>
        <w:tc>
          <w:tcPr>
            <w:tcW w:w="11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661A6A4" w14:textId="4B73F63A" w:rsidR="006066B4" w:rsidRPr="002D67F6" w:rsidRDefault="00CC6C15" w:rsidP="006066B4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) Sim</w:t>
            </w:r>
          </w:p>
          <w:p w14:paraId="2594B6E6" w14:textId="0B429AFB" w:rsidR="00AC2750" w:rsidRPr="002D67F6" w:rsidRDefault="006066B4" w:rsidP="006066B4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) Não</w:t>
            </w:r>
          </w:p>
        </w:tc>
        <w:tc>
          <w:tcPr>
            <w:tcW w:w="424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53965F4" w14:textId="77777777" w:rsidR="00AC2750" w:rsidRPr="002D67F6" w:rsidRDefault="00AC2750" w:rsidP="00AC2750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AC2750" w:rsidRPr="002D67F6" w14:paraId="2AAD130A" w14:textId="77777777" w:rsidTr="316AA971">
        <w:trPr>
          <w:trHeight w:val="964"/>
        </w:trPr>
        <w:tc>
          <w:tcPr>
            <w:tcW w:w="42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5DD75F3" w14:textId="29C1EB67" w:rsidR="00AC2750" w:rsidRPr="002D67F6" w:rsidRDefault="00AC2750" w:rsidP="00AC2750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lastRenderedPageBreak/>
              <w:t>9. O projeto está preparado para ser apresentado em sua versão final?</w:t>
            </w:r>
          </w:p>
        </w:tc>
        <w:tc>
          <w:tcPr>
            <w:tcW w:w="11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540388C" w14:textId="0B342CC8" w:rsidR="006066B4" w:rsidRPr="002D67F6" w:rsidRDefault="00CC6C15" w:rsidP="006066B4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) Sim</w:t>
            </w:r>
          </w:p>
          <w:p w14:paraId="4C02D706" w14:textId="5BC61086" w:rsidR="00AC2750" w:rsidRPr="002D67F6" w:rsidRDefault="006066B4" w:rsidP="006066B4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) Não</w:t>
            </w:r>
          </w:p>
        </w:tc>
        <w:tc>
          <w:tcPr>
            <w:tcW w:w="424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3FFE2D0" w14:textId="77777777" w:rsidR="00AC2750" w:rsidRPr="002D67F6" w:rsidRDefault="00AC2750" w:rsidP="00AC2750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</w:tr>
    </w:tbl>
    <w:p w14:paraId="3C1B9838" w14:textId="7832124D" w:rsidR="00AC2750" w:rsidRPr="00B17315" w:rsidRDefault="3C6A9A3C" w:rsidP="3C6A9A3C">
      <w:pPr>
        <w:spacing w:after="160" w:line="257" w:lineRule="auto"/>
        <w:rPr>
          <w:rFonts w:ascii="Aptos" w:eastAsia="Aptos" w:hAnsi="Aptos" w:cs="Aptos"/>
          <w:color w:val="000000" w:themeColor="text1"/>
        </w:rPr>
      </w:pPr>
      <w:r w:rsidRPr="00B17315">
        <w:rPr>
          <w:rFonts w:ascii="Aptos" w:eastAsia="Aptos" w:hAnsi="Aptos" w:cs="Aptos"/>
          <w:color w:val="000000" w:themeColor="text1"/>
        </w:rPr>
        <w:t>Produzido pela SEDUC-SP.</w:t>
      </w:r>
    </w:p>
    <w:p w14:paraId="0E4F607F" w14:textId="14EE3624" w:rsidR="00AC2750" w:rsidRPr="002D67F6" w:rsidRDefault="00AC2750" w:rsidP="00AC2750">
      <w:pPr>
        <w:jc w:val="both"/>
        <w:rPr>
          <w:rFonts w:ascii="Poppins" w:hAnsi="Poppins" w:cs="Poppins"/>
        </w:rPr>
      </w:pPr>
    </w:p>
    <w:p w14:paraId="4367C6C6" w14:textId="58339F81" w:rsidR="00CC6C15" w:rsidRPr="002D67F6" w:rsidRDefault="00CC6C15" w:rsidP="00CC6C15">
      <w:pPr>
        <w:spacing w:after="160" w:line="259" w:lineRule="auto"/>
        <w:jc w:val="both"/>
        <w:rPr>
          <w:rFonts w:ascii="Poppins Light" w:hAnsi="Poppins Light" w:cs="Poppins Light"/>
        </w:rPr>
      </w:pPr>
      <w:r w:rsidRPr="002D67F6">
        <w:rPr>
          <w:rFonts w:ascii="Poppins Light" w:hAnsi="Poppins Light" w:cs="Poppins Light"/>
          <w:b/>
          <w:bCs/>
        </w:rPr>
        <w:t>Exemplo</w:t>
      </w:r>
      <w:r w:rsidRPr="002D67F6">
        <w:rPr>
          <w:rFonts w:ascii="Poppins Light" w:hAnsi="Poppins Light" w:cs="Poppins Light"/>
        </w:rPr>
        <w:t xml:space="preserve">: Veja </w:t>
      </w:r>
      <w:r w:rsidR="00561146" w:rsidRPr="002D67F6">
        <w:rPr>
          <w:rFonts w:ascii="Poppins Light" w:hAnsi="Poppins Light" w:cs="Poppins Light"/>
        </w:rPr>
        <w:t xml:space="preserve">a seguir </w:t>
      </w:r>
      <w:r w:rsidRPr="002D67F6">
        <w:rPr>
          <w:rFonts w:ascii="Poppins Light" w:hAnsi="Poppins Light" w:cs="Poppins Light"/>
        </w:rPr>
        <w:t>um exemplo de como a tabela poderia ser preenchida para o MVP d</w:t>
      </w:r>
      <w:r w:rsidR="000B6A7A" w:rsidRPr="002D67F6">
        <w:rPr>
          <w:rFonts w:ascii="Poppins Light" w:hAnsi="Poppins Light" w:cs="Poppins Light"/>
        </w:rPr>
        <w:t>e um</w:t>
      </w:r>
      <w:r w:rsidRPr="002D67F6">
        <w:rPr>
          <w:rFonts w:ascii="Poppins Light" w:hAnsi="Poppins Light" w:cs="Poppins Light"/>
        </w:rPr>
        <w:t xml:space="preserve"> aplicativo de organização de tarefas escolares:</w:t>
      </w:r>
    </w:p>
    <w:p w14:paraId="7F416C92" w14:textId="77777777" w:rsidR="00CC6C15" w:rsidRPr="002D67F6" w:rsidRDefault="00CC6C15" w:rsidP="00CC6C15">
      <w:pPr>
        <w:spacing w:after="160" w:line="259" w:lineRule="auto"/>
        <w:jc w:val="center"/>
        <w:rPr>
          <w:rFonts w:ascii="Poppins Light" w:hAnsi="Poppins Light" w:cs="Poppins Light"/>
          <w:b/>
          <w:bCs/>
        </w:rPr>
      </w:pPr>
      <w:r w:rsidRPr="002D67F6">
        <w:rPr>
          <w:rFonts w:ascii="Poppins Light" w:hAnsi="Poppins Light" w:cs="Poppins Light"/>
          <w:b/>
          <w:bCs/>
          <w:i/>
          <w:iCs/>
          <w:noProof/>
          <w:color w:val="808080" w:themeColor="background1" w:themeShade="80"/>
        </w:rPr>
        <w:drawing>
          <wp:inline distT="0" distB="0" distL="0" distR="0" wp14:anchorId="0BEF2AA8" wp14:editId="71442E31">
            <wp:extent cx="1800000" cy="381818"/>
            <wp:effectExtent l="0" t="0" r="0" b="0"/>
            <wp:docPr id="183365436" name="Imagem 1" descr="Interface gráfica do usuário, Aplicativ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10B798B1-9080-85F2-CBE3-7CDE70CDF2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Interface gráfica do usuário, Aplicativo&#10;&#10;Descrição gerada automaticamente">
                      <a:extLst>
                        <a:ext uri="{FF2B5EF4-FFF2-40B4-BE49-F238E27FC236}">
                          <a16:creationId xmlns:a16="http://schemas.microsoft.com/office/drawing/2014/main" id="{10B798B1-9080-85F2-CBE3-7CDE70CDF2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26"/>
        <w:gridCol w:w="456"/>
        <w:gridCol w:w="8447"/>
      </w:tblGrid>
      <w:tr w:rsidR="00CC6C15" w:rsidRPr="002D67F6" w14:paraId="70ACE81B" w14:textId="77777777" w:rsidTr="316AA971">
        <w:tc>
          <w:tcPr>
            <w:tcW w:w="4248" w:type="dxa"/>
            <w:shd w:val="clear" w:color="auto" w:fill="000000" w:themeFill="text1"/>
          </w:tcPr>
          <w:p w14:paraId="5F0853CE" w14:textId="4F91E970" w:rsidR="00CC6C15" w:rsidRPr="002D67F6" w:rsidRDefault="00CC6C15" w:rsidP="00E34518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2D67F6">
              <w:rPr>
                <w:rFonts w:ascii="Poppins" w:hAnsi="Poppins" w:cs="Poppins"/>
                <w:b/>
                <w:bCs/>
              </w:rPr>
              <w:t>CRITÉRIO</w:t>
            </w:r>
          </w:p>
        </w:tc>
        <w:tc>
          <w:tcPr>
            <w:tcW w:w="1141" w:type="dxa"/>
            <w:shd w:val="clear" w:color="auto" w:fill="000000" w:themeFill="text1"/>
          </w:tcPr>
          <w:p w14:paraId="5D83FA20" w14:textId="77777777" w:rsidR="00CC6C15" w:rsidRPr="002D67F6" w:rsidRDefault="00CC6C15" w:rsidP="00E34518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2D67F6">
              <w:rPr>
                <w:rFonts w:ascii="Poppins" w:hAnsi="Poppins" w:cs="Poppins"/>
                <w:b/>
                <w:bCs/>
              </w:rPr>
              <w:t>STATUS</w:t>
            </w:r>
          </w:p>
        </w:tc>
        <w:tc>
          <w:tcPr>
            <w:tcW w:w="4240" w:type="dxa"/>
            <w:shd w:val="clear" w:color="auto" w:fill="000000" w:themeFill="text1"/>
          </w:tcPr>
          <w:p w14:paraId="2B1F73DE" w14:textId="77777777" w:rsidR="00CC6C15" w:rsidRPr="002D67F6" w:rsidRDefault="00CC6C15" w:rsidP="00E34518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2D67F6">
              <w:rPr>
                <w:rFonts w:ascii="Poppins" w:hAnsi="Poppins" w:cs="Poppins"/>
                <w:b/>
                <w:bCs/>
              </w:rPr>
              <w:t>OBSERVAÇÕES</w:t>
            </w:r>
          </w:p>
        </w:tc>
      </w:tr>
      <w:tr w:rsidR="00CC6C15" w:rsidRPr="002D67F6" w14:paraId="2FE57F45" w14:textId="77777777" w:rsidTr="316AA971">
        <w:tc>
          <w:tcPr>
            <w:tcW w:w="9629" w:type="dxa"/>
            <w:gridSpan w:val="3"/>
            <w:tcBorders>
              <w:bottom w:val="dashSmallGap" w:sz="4" w:space="0" w:color="auto"/>
            </w:tcBorders>
            <w:shd w:val="clear" w:color="auto" w:fill="F2F2F2" w:themeFill="background1" w:themeFillShade="F2"/>
          </w:tcPr>
          <w:p w14:paraId="3451598E" w14:textId="77777777" w:rsidR="00CC6C15" w:rsidRPr="002D67F6" w:rsidRDefault="00CC6C15" w:rsidP="00E34518">
            <w:pPr>
              <w:jc w:val="both"/>
              <w:rPr>
                <w:rFonts w:ascii="Poppins" w:hAnsi="Poppins" w:cs="Poppins"/>
                <w:b/>
                <w:bCs/>
              </w:rPr>
            </w:pPr>
            <w:r w:rsidRPr="002D67F6">
              <w:rPr>
                <w:rFonts w:ascii="Poppins" w:hAnsi="Poppins" w:cs="Poppins"/>
                <w:b/>
                <w:bCs/>
              </w:rPr>
              <w:t>Funcionalidade técnica</w:t>
            </w:r>
          </w:p>
        </w:tc>
      </w:tr>
      <w:tr w:rsidR="00CC6C15" w:rsidRPr="002D67F6" w14:paraId="41FB7AE0" w14:textId="77777777" w:rsidTr="316AA971">
        <w:trPr>
          <w:trHeight w:val="964"/>
        </w:trPr>
        <w:tc>
          <w:tcPr>
            <w:tcW w:w="42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2503603" w14:textId="77777777" w:rsidR="00CC6C15" w:rsidRPr="002D67F6" w:rsidRDefault="00CC6C15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1. Todas as funcionalidades principais estão operando correta</w:t>
            </w:r>
            <w:r w:rsidRPr="002D67F6">
              <w:rPr>
                <w:rFonts w:ascii="Poppins" w:hAnsi="Poppins" w:cs="Poppins"/>
                <w:sz w:val="22"/>
                <w:szCs w:val="22"/>
              </w:rPr>
              <w:lastRenderedPageBreak/>
              <w:t>mente?</w:t>
            </w:r>
          </w:p>
        </w:tc>
        <w:tc>
          <w:tcPr>
            <w:tcW w:w="114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A34D08E" w14:textId="179D79FF" w:rsidR="00CC6C15" w:rsidRPr="002D67F6" w:rsidRDefault="00CC6C15" w:rsidP="00E34518">
            <w:pPr>
              <w:jc w:val="both"/>
              <w:rPr>
                <w:rFonts w:ascii="Poppins" w:hAnsi="Poppins" w:cs="Poppins"/>
                <w:b/>
                <w:bCs/>
                <w:sz w:val="22"/>
                <w:szCs w:val="22"/>
              </w:rPr>
            </w:pPr>
            <w:r w:rsidRPr="002D67F6">
              <w:rPr>
                <w:rFonts w:ascii="Poppins" w:hAnsi="Poppins" w:cs="Poppins"/>
                <w:b/>
                <w:bCs/>
                <w:sz w:val="22"/>
                <w:szCs w:val="22"/>
              </w:rPr>
              <w:lastRenderedPageBreak/>
              <w:t>( x )</w:t>
            </w:r>
            <w:r w:rsidR="0028494B" w:rsidRPr="002D67F6">
              <w:rPr>
                <w:rFonts w:ascii="Poppins" w:hAnsi="Poppins" w:cs="Poppins"/>
                <w:b/>
                <w:bCs/>
                <w:sz w:val="22"/>
                <w:szCs w:val="22"/>
              </w:rPr>
              <w:t xml:space="preserve"> </w:t>
            </w:r>
            <w:r w:rsidRPr="002D67F6">
              <w:rPr>
                <w:rFonts w:ascii="Poppins" w:hAnsi="Poppins" w:cs="Poppins"/>
                <w:b/>
                <w:bCs/>
                <w:sz w:val="22"/>
                <w:szCs w:val="22"/>
              </w:rPr>
              <w:t>Sim</w:t>
            </w:r>
          </w:p>
          <w:p w14:paraId="4731ABA8" w14:textId="6BA6B8EA" w:rsidR="00CC6C15" w:rsidRPr="002D67F6" w:rsidRDefault="00CC6C15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 ) Não</w:t>
            </w:r>
          </w:p>
        </w:tc>
        <w:tc>
          <w:tcPr>
            <w:tcW w:w="42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7931E3A" w14:textId="77777777" w:rsidR="00CC6C15" w:rsidRPr="002D67F6" w:rsidRDefault="00CC6C15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CC6C15" w:rsidRPr="002D67F6" w14:paraId="1E8D5B45" w14:textId="77777777" w:rsidTr="316AA971">
        <w:trPr>
          <w:trHeight w:val="964"/>
        </w:trPr>
        <w:tc>
          <w:tcPr>
            <w:tcW w:w="42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7A5BB1D" w14:textId="77777777" w:rsidR="00CC6C15" w:rsidRPr="002D67F6" w:rsidRDefault="00CC6C15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lastRenderedPageBreak/>
              <w:t>2. Existe estabilidade no funcionamento?</w:t>
            </w:r>
          </w:p>
        </w:tc>
        <w:tc>
          <w:tcPr>
            <w:tcW w:w="114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C083C46" w14:textId="7610D50D" w:rsidR="00CC6C15" w:rsidRPr="002D67F6" w:rsidRDefault="00CC6C15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 ) Sim</w:t>
            </w:r>
          </w:p>
          <w:p w14:paraId="42FD231E" w14:textId="62860A2B" w:rsidR="00CC6C15" w:rsidRPr="002D67F6" w:rsidRDefault="00CC6C15" w:rsidP="00E34518">
            <w:pPr>
              <w:jc w:val="both"/>
              <w:rPr>
                <w:rFonts w:ascii="Poppins" w:hAnsi="Poppins" w:cs="Poppins"/>
                <w:b/>
                <w:bCs/>
                <w:sz w:val="22"/>
                <w:szCs w:val="22"/>
              </w:rPr>
            </w:pPr>
            <w:r w:rsidRPr="002D67F6">
              <w:rPr>
                <w:rFonts w:ascii="Poppins" w:hAnsi="Poppins" w:cs="Poppins"/>
                <w:b/>
                <w:bCs/>
                <w:sz w:val="22"/>
                <w:szCs w:val="22"/>
              </w:rPr>
              <w:t>( x ) Não</w:t>
            </w:r>
          </w:p>
        </w:tc>
        <w:tc>
          <w:tcPr>
            <w:tcW w:w="42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4392000" w14:textId="757B6A95" w:rsidR="00CC6C15" w:rsidRPr="002D67F6" w:rsidRDefault="00CC6C15" w:rsidP="00E34518">
            <w:pPr>
              <w:jc w:val="both"/>
              <w:rPr>
                <w:rFonts w:ascii="Poppins" w:hAnsi="Poppins" w:cs="Poppins"/>
                <w:color w:val="808080" w:themeColor="background1" w:themeShade="80"/>
                <w:sz w:val="22"/>
                <w:szCs w:val="22"/>
              </w:rPr>
            </w:pPr>
            <w:r w:rsidRPr="002D67F6">
              <w:rPr>
                <w:rFonts w:ascii="Poppins" w:hAnsi="Poppins" w:cs="Poppins"/>
                <w:color w:val="000000" w:themeColor="text1"/>
                <w:sz w:val="22"/>
                <w:szCs w:val="22"/>
              </w:rPr>
              <w:t>O aplicativo apresenta travamentos ao adicionar muitas tarefas de uma só vez.</w:t>
            </w:r>
          </w:p>
        </w:tc>
      </w:tr>
      <w:tr w:rsidR="00CC6C15" w:rsidRPr="002D67F6" w14:paraId="0FF70339" w14:textId="77777777" w:rsidTr="316AA971">
        <w:trPr>
          <w:trHeight w:val="964"/>
        </w:trPr>
        <w:tc>
          <w:tcPr>
            <w:tcW w:w="42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FF3338B" w14:textId="77777777" w:rsidR="00CC6C15" w:rsidRPr="002D67F6" w:rsidRDefault="00CC6C15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3. O MVP atende às necessidades identificadas no planejamento inicial?</w:t>
            </w:r>
          </w:p>
        </w:tc>
        <w:tc>
          <w:tcPr>
            <w:tcW w:w="114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00D2E4B" w14:textId="209B3DD2" w:rsidR="00CC6C15" w:rsidRPr="002D67F6" w:rsidRDefault="00CC6C15" w:rsidP="00E34518">
            <w:pPr>
              <w:jc w:val="both"/>
              <w:rPr>
                <w:rFonts w:ascii="Poppins" w:hAnsi="Poppins" w:cs="Poppins"/>
                <w:b/>
                <w:bCs/>
                <w:sz w:val="22"/>
                <w:szCs w:val="22"/>
              </w:rPr>
            </w:pPr>
            <w:r w:rsidRPr="002D67F6">
              <w:rPr>
                <w:rFonts w:ascii="Poppins" w:hAnsi="Poppins" w:cs="Poppins"/>
                <w:b/>
                <w:bCs/>
                <w:sz w:val="22"/>
                <w:szCs w:val="22"/>
              </w:rPr>
              <w:t>( x )</w:t>
            </w:r>
            <w:r w:rsidR="0028494B" w:rsidRPr="002D67F6">
              <w:rPr>
                <w:rFonts w:ascii="Poppins" w:hAnsi="Poppins" w:cs="Poppins"/>
                <w:b/>
                <w:bCs/>
                <w:sz w:val="22"/>
                <w:szCs w:val="22"/>
              </w:rPr>
              <w:t xml:space="preserve"> </w:t>
            </w:r>
            <w:r w:rsidRPr="002D67F6">
              <w:rPr>
                <w:rFonts w:ascii="Poppins" w:hAnsi="Poppins" w:cs="Poppins"/>
                <w:b/>
                <w:bCs/>
                <w:sz w:val="22"/>
                <w:szCs w:val="22"/>
              </w:rPr>
              <w:t>Sim</w:t>
            </w:r>
          </w:p>
          <w:p w14:paraId="34B5C212" w14:textId="7ECA5139" w:rsidR="00CC6C15" w:rsidRPr="002D67F6" w:rsidRDefault="00CC6C15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 ) Não</w:t>
            </w:r>
          </w:p>
        </w:tc>
        <w:tc>
          <w:tcPr>
            <w:tcW w:w="42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BE309AD" w14:textId="77777777" w:rsidR="00CC6C15" w:rsidRPr="002D67F6" w:rsidRDefault="00CC6C15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CC6C15" w:rsidRPr="002D67F6" w14:paraId="3DA8EC6B" w14:textId="77777777" w:rsidTr="316AA971">
        <w:tc>
          <w:tcPr>
            <w:tcW w:w="9629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shd w:val="clear" w:color="auto" w:fill="F2F2F2" w:themeFill="background1" w:themeFillShade="F2"/>
            <w:vAlign w:val="center"/>
          </w:tcPr>
          <w:p w14:paraId="12435F3A" w14:textId="77777777" w:rsidR="00CC6C15" w:rsidRPr="002D67F6" w:rsidRDefault="00CC6C15" w:rsidP="00E34518">
            <w:pPr>
              <w:jc w:val="both"/>
              <w:rPr>
                <w:rFonts w:ascii="Poppins" w:hAnsi="Poppins" w:cs="Poppins"/>
                <w:b/>
                <w:bCs/>
              </w:rPr>
            </w:pPr>
            <w:r w:rsidRPr="002D67F6">
              <w:rPr>
                <w:rFonts w:ascii="Poppins" w:hAnsi="Poppins" w:cs="Poppins"/>
                <w:b/>
                <w:bCs/>
              </w:rPr>
              <w:t>Estética/design</w:t>
            </w:r>
          </w:p>
        </w:tc>
      </w:tr>
      <w:tr w:rsidR="00CC6C15" w:rsidRPr="002D67F6" w14:paraId="4BE6FE67" w14:textId="77777777" w:rsidTr="316AA971">
        <w:trPr>
          <w:trHeight w:val="964"/>
        </w:trPr>
        <w:tc>
          <w:tcPr>
            <w:tcW w:w="42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4828F21" w14:textId="77777777" w:rsidR="00CC6C15" w:rsidRPr="002D67F6" w:rsidRDefault="00CC6C15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4. O design é visu</w:t>
            </w:r>
            <w:r w:rsidRPr="002D67F6">
              <w:rPr>
                <w:rFonts w:ascii="Poppins" w:hAnsi="Poppins" w:cs="Poppins"/>
                <w:sz w:val="22"/>
                <w:szCs w:val="22"/>
              </w:rPr>
              <w:lastRenderedPageBreak/>
              <w:t>almente atraente e coerente com o tema do projeto?</w:t>
            </w:r>
          </w:p>
        </w:tc>
        <w:tc>
          <w:tcPr>
            <w:tcW w:w="114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6FB998B0" w14:textId="0F5DE808" w:rsidR="00CC6C15" w:rsidRPr="002D67F6" w:rsidRDefault="00CC6C15" w:rsidP="00E34518">
            <w:pPr>
              <w:jc w:val="both"/>
              <w:rPr>
                <w:rFonts w:ascii="Poppins" w:hAnsi="Poppins" w:cs="Poppins"/>
                <w:b/>
                <w:bCs/>
                <w:sz w:val="22"/>
                <w:szCs w:val="22"/>
              </w:rPr>
            </w:pPr>
            <w:r w:rsidRPr="002D67F6">
              <w:rPr>
                <w:rFonts w:ascii="Poppins" w:hAnsi="Poppins" w:cs="Poppins"/>
                <w:b/>
                <w:bCs/>
                <w:sz w:val="22"/>
                <w:szCs w:val="22"/>
              </w:rPr>
              <w:lastRenderedPageBreak/>
              <w:t>( x )</w:t>
            </w:r>
            <w:r w:rsidR="0028494B" w:rsidRPr="002D67F6">
              <w:rPr>
                <w:rFonts w:ascii="Poppins" w:hAnsi="Poppins" w:cs="Poppins"/>
                <w:b/>
                <w:bCs/>
                <w:sz w:val="22"/>
                <w:szCs w:val="22"/>
              </w:rPr>
              <w:t xml:space="preserve"> </w:t>
            </w:r>
            <w:r w:rsidRPr="002D67F6">
              <w:rPr>
                <w:rFonts w:ascii="Poppins" w:hAnsi="Poppins" w:cs="Poppins"/>
                <w:b/>
                <w:bCs/>
                <w:sz w:val="22"/>
                <w:szCs w:val="22"/>
              </w:rPr>
              <w:lastRenderedPageBreak/>
              <w:t>Sim</w:t>
            </w:r>
          </w:p>
          <w:p w14:paraId="3E237E84" w14:textId="329B0180" w:rsidR="00CC6C15" w:rsidRPr="002D67F6" w:rsidRDefault="00CC6C15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 ) Não</w:t>
            </w:r>
          </w:p>
        </w:tc>
        <w:tc>
          <w:tcPr>
            <w:tcW w:w="42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2B95B0D" w14:textId="77777777" w:rsidR="00CC6C15" w:rsidRPr="002D67F6" w:rsidRDefault="00CC6C15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</w:p>
        </w:tc>
      </w:tr>
      <w:tr w:rsidR="00CC6C15" w:rsidRPr="002D67F6" w14:paraId="557F5498" w14:textId="77777777" w:rsidTr="316AA971">
        <w:trPr>
          <w:trHeight w:val="964"/>
        </w:trPr>
        <w:tc>
          <w:tcPr>
            <w:tcW w:w="42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77BA98D8" w14:textId="77777777" w:rsidR="00CC6C15" w:rsidRPr="002D67F6" w:rsidRDefault="00CC6C15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lastRenderedPageBreak/>
              <w:t>5. Os elementos visuais estão bem-posicionados e harmoniosos?</w:t>
            </w:r>
          </w:p>
        </w:tc>
        <w:tc>
          <w:tcPr>
            <w:tcW w:w="114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4C869818" w14:textId="7F9566D6" w:rsidR="00CC6C15" w:rsidRPr="002D67F6" w:rsidRDefault="00CC6C15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 ) Sim</w:t>
            </w:r>
          </w:p>
          <w:p w14:paraId="6285B3D9" w14:textId="30EB1864" w:rsidR="00CC6C15" w:rsidRPr="002D67F6" w:rsidRDefault="00CC6C15" w:rsidP="00E34518">
            <w:pPr>
              <w:jc w:val="both"/>
              <w:rPr>
                <w:rFonts w:ascii="Poppins" w:hAnsi="Poppins" w:cs="Poppins"/>
                <w:b/>
                <w:bCs/>
                <w:sz w:val="22"/>
                <w:szCs w:val="22"/>
              </w:rPr>
            </w:pPr>
            <w:r w:rsidRPr="002D67F6">
              <w:rPr>
                <w:rFonts w:ascii="Poppins" w:hAnsi="Poppins" w:cs="Poppins"/>
                <w:b/>
                <w:bCs/>
                <w:sz w:val="22"/>
                <w:szCs w:val="22"/>
              </w:rPr>
              <w:t>( x ) Não</w:t>
            </w:r>
          </w:p>
        </w:tc>
        <w:tc>
          <w:tcPr>
            <w:tcW w:w="42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E517196" w14:textId="068C080D" w:rsidR="00CC6C15" w:rsidRPr="002D67F6" w:rsidRDefault="00CC6C15" w:rsidP="00E34518">
            <w:pPr>
              <w:jc w:val="both"/>
              <w:rPr>
                <w:rFonts w:ascii="Poppins" w:hAnsi="Poppins" w:cs="Poppins"/>
                <w:color w:val="808080" w:themeColor="background1" w:themeShade="80"/>
                <w:sz w:val="22"/>
                <w:szCs w:val="22"/>
              </w:rPr>
            </w:pPr>
            <w:r w:rsidRPr="002D67F6">
              <w:rPr>
                <w:rFonts w:ascii="Poppins" w:hAnsi="Poppins" w:cs="Poppins"/>
                <w:color w:val="000000" w:themeColor="text1"/>
                <w:sz w:val="22"/>
                <w:szCs w:val="22"/>
              </w:rPr>
              <w:t>Alguns botões estão muito próximos, dificultando o uso em telas menores.</w:t>
            </w:r>
          </w:p>
        </w:tc>
      </w:tr>
      <w:tr w:rsidR="00CC6C15" w:rsidRPr="002D67F6" w14:paraId="0E5C6834" w14:textId="77777777" w:rsidTr="316AA971">
        <w:tc>
          <w:tcPr>
            <w:tcW w:w="9629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shd w:val="clear" w:color="auto" w:fill="F2F2F2" w:themeFill="background1" w:themeFillShade="F2"/>
            <w:vAlign w:val="center"/>
          </w:tcPr>
          <w:p w14:paraId="10DD218A" w14:textId="77777777" w:rsidR="00CC6C15" w:rsidRPr="002D67F6" w:rsidRDefault="00CC6C15" w:rsidP="00E34518">
            <w:pPr>
              <w:jc w:val="both"/>
              <w:rPr>
                <w:rFonts w:ascii="Poppins" w:hAnsi="Poppins" w:cs="Poppins"/>
                <w:b/>
                <w:bCs/>
              </w:rPr>
            </w:pPr>
            <w:r w:rsidRPr="002D67F6">
              <w:rPr>
                <w:rFonts w:ascii="Poppins" w:hAnsi="Poppins" w:cs="Poppins"/>
                <w:b/>
                <w:bCs/>
              </w:rPr>
              <w:t>Sustentabilidade e inovação</w:t>
            </w:r>
          </w:p>
        </w:tc>
      </w:tr>
      <w:tr w:rsidR="00CC6C15" w:rsidRPr="002D67F6" w14:paraId="1B838F74" w14:textId="77777777" w:rsidTr="316AA971">
        <w:trPr>
          <w:trHeight w:val="964"/>
        </w:trPr>
        <w:tc>
          <w:tcPr>
            <w:tcW w:w="42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A1647CB" w14:textId="77777777" w:rsidR="00CC6C15" w:rsidRPr="002D67F6" w:rsidRDefault="00CC6C15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6. O projeto aprese</w:t>
            </w:r>
            <w:r w:rsidRPr="002D67F6">
              <w:rPr>
                <w:rFonts w:ascii="Poppins" w:hAnsi="Poppins" w:cs="Poppins"/>
                <w:sz w:val="22"/>
                <w:szCs w:val="22"/>
              </w:rPr>
              <w:lastRenderedPageBreak/>
              <w:t>nta ideias inovadoras ou criativas?</w:t>
            </w:r>
          </w:p>
        </w:tc>
        <w:tc>
          <w:tcPr>
            <w:tcW w:w="114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3CCF35E" w14:textId="7E9F5CA1" w:rsidR="00CC6C15" w:rsidRPr="002D67F6" w:rsidRDefault="00CC6C15" w:rsidP="00E34518">
            <w:pPr>
              <w:jc w:val="both"/>
              <w:rPr>
                <w:rFonts w:ascii="Poppins" w:hAnsi="Poppins" w:cs="Poppins"/>
                <w:b/>
                <w:bCs/>
                <w:sz w:val="22"/>
                <w:szCs w:val="22"/>
              </w:rPr>
            </w:pPr>
            <w:r w:rsidRPr="002D67F6">
              <w:rPr>
                <w:rFonts w:ascii="Poppins" w:hAnsi="Poppins" w:cs="Poppins"/>
                <w:b/>
                <w:bCs/>
                <w:sz w:val="22"/>
                <w:szCs w:val="22"/>
              </w:rPr>
              <w:lastRenderedPageBreak/>
              <w:t>( x )</w:t>
            </w:r>
            <w:r w:rsidR="0028494B" w:rsidRPr="002D67F6">
              <w:rPr>
                <w:rFonts w:ascii="Poppins" w:hAnsi="Poppins" w:cs="Poppins"/>
                <w:b/>
                <w:bCs/>
                <w:sz w:val="22"/>
                <w:szCs w:val="22"/>
              </w:rPr>
              <w:t xml:space="preserve"> </w:t>
            </w:r>
            <w:r w:rsidRPr="002D67F6">
              <w:rPr>
                <w:rFonts w:ascii="Poppins" w:hAnsi="Poppins" w:cs="Poppins"/>
                <w:b/>
                <w:bCs/>
                <w:sz w:val="22"/>
                <w:szCs w:val="22"/>
              </w:rPr>
              <w:t>Sim</w:t>
            </w:r>
          </w:p>
          <w:p w14:paraId="38A10E9A" w14:textId="219709B1" w:rsidR="00CC6C15" w:rsidRPr="002D67F6" w:rsidRDefault="00CC6C15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lastRenderedPageBreak/>
              <w:t>(    ) Não</w:t>
            </w:r>
          </w:p>
        </w:tc>
        <w:tc>
          <w:tcPr>
            <w:tcW w:w="42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31"/>
            </w:tblGrid>
            <w:tr w:rsidR="00CC6C15" w:rsidRPr="002D67F6" w14:paraId="2A49E9A9" w14:textId="77777777" w:rsidTr="00CC6C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81A955" w14:textId="77777777" w:rsidR="00CC6C15" w:rsidRPr="002D67F6" w:rsidRDefault="00CC6C15" w:rsidP="00CC6C15">
                  <w:pPr>
                    <w:jc w:val="both"/>
                    <w:rPr>
                      <w:rFonts w:ascii="Poppins" w:hAnsi="Poppins" w:cs="Poppins"/>
                      <w:color w:val="808080" w:themeColor="background1" w:themeShade="80"/>
                      <w:sz w:val="22"/>
                      <w:szCs w:val="22"/>
                    </w:rPr>
                  </w:pPr>
                  <w:r w:rsidRPr="002D67F6">
                    <w:rPr>
                      <w:rFonts w:ascii="Poppins" w:hAnsi="Poppins" w:cs="Poppins"/>
                      <w:color w:val="000000" w:themeColor="text1"/>
                      <w:sz w:val="22"/>
                      <w:szCs w:val="22"/>
                    </w:rPr>
                    <w:lastRenderedPageBreak/>
                    <w:t>A funcionalidade de gerar lembretes automáticos é um diferencial interessante.</w:t>
                  </w:r>
                </w:p>
              </w:tc>
            </w:tr>
          </w:tbl>
          <w:p w14:paraId="7095D2AE" w14:textId="77777777" w:rsidR="00CC6C15" w:rsidRPr="002D67F6" w:rsidRDefault="00CC6C15" w:rsidP="00CC6C15">
            <w:pPr>
              <w:jc w:val="both"/>
              <w:rPr>
                <w:rFonts w:ascii="Poppins" w:hAnsi="Poppins" w:cs="Poppins"/>
                <w:i/>
                <w:iCs/>
                <w:vanish/>
                <w:color w:val="808080" w:themeColor="background1" w:themeShade="80"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6C15" w:rsidRPr="002D67F6" w14:paraId="74176553" w14:textId="77777777" w:rsidTr="00CC6C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C058B1" w14:textId="77777777" w:rsidR="00CC6C15" w:rsidRPr="002D67F6" w:rsidRDefault="00CC6C15" w:rsidP="00CC6C15">
                  <w:pPr>
                    <w:jc w:val="both"/>
                    <w:rPr>
                      <w:rFonts w:ascii="Poppins" w:hAnsi="Poppins" w:cs="Poppins"/>
                      <w:i/>
                      <w:iCs/>
                      <w:color w:val="808080" w:themeColor="background1" w:themeShade="80"/>
                      <w:sz w:val="22"/>
                      <w:szCs w:val="22"/>
                    </w:rPr>
                  </w:pPr>
                </w:p>
              </w:tc>
            </w:tr>
          </w:tbl>
          <w:p w14:paraId="15B9FF4B" w14:textId="77777777" w:rsidR="00CC6C15" w:rsidRPr="002D67F6" w:rsidRDefault="00CC6C15" w:rsidP="00E34518">
            <w:pPr>
              <w:jc w:val="both"/>
              <w:rPr>
                <w:rFonts w:ascii="Poppins" w:hAnsi="Poppins" w:cs="Poppins"/>
                <w:i/>
                <w:iCs/>
                <w:color w:val="808080" w:themeColor="background1" w:themeShade="80"/>
                <w:sz w:val="22"/>
                <w:szCs w:val="22"/>
              </w:rPr>
            </w:pPr>
          </w:p>
        </w:tc>
      </w:tr>
      <w:tr w:rsidR="00CC6C15" w:rsidRPr="002D67F6" w14:paraId="38A0AD9C" w14:textId="77777777" w:rsidTr="316AA971">
        <w:trPr>
          <w:trHeight w:val="964"/>
        </w:trPr>
        <w:tc>
          <w:tcPr>
            <w:tcW w:w="42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1231941" w14:textId="77777777" w:rsidR="00CC6C15" w:rsidRPr="002D67F6" w:rsidRDefault="00CC6C15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lastRenderedPageBreak/>
              <w:t>7. Existem elementos que demonstram preocupação com a sustentabilidade?</w:t>
            </w:r>
          </w:p>
        </w:tc>
        <w:tc>
          <w:tcPr>
            <w:tcW w:w="114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A8C8A5C" w14:textId="42B1874C" w:rsidR="00CC6C15" w:rsidRPr="002D67F6" w:rsidRDefault="00CC6C15" w:rsidP="00E34518">
            <w:pPr>
              <w:jc w:val="both"/>
              <w:rPr>
                <w:rFonts w:ascii="Poppins" w:hAnsi="Poppins" w:cs="Poppins"/>
                <w:b/>
                <w:bCs/>
                <w:sz w:val="22"/>
                <w:szCs w:val="22"/>
              </w:rPr>
            </w:pPr>
            <w:r w:rsidRPr="002D67F6">
              <w:rPr>
                <w:rFonts w:ascii="Poppins" w:hAnsi="Poppins" w:cs="Poppins"/>
                <w:b/>
                <w:bCs/>
                <w:sz w:val="22"/>
                <w:szCs w:val="22"/>
              </w:rPr>
              <w:t>( x )</w:t>
            </w:r>
            <w:r w:rsidR="0028494B" w:rsidRPr="002D67F6">
              <w:rPr>
                <w:rFonts w:ascii="Poppins" w:hAnsi="Poppins" w:cs="Poppins"/>
                <w:b/>
                <w:bCs/>
                <w:sz w:val="22"/>
                <w:szCs w:val="22"/>
              </w:rPr>
              <w:t xml:space="preserve"> </w:t>
            </w:r>
            <w:r w:rsidRPr="002D67F6">
              <w:rPr>
                <w:rFonts w:ascii="Poppins" w:hAnsi="Poppins" w:cs="Poppins"/>
                <w:b/>
                <w:bCs/>
                <w:sz w:val="22"/>
                <w:szCs w:val="22"/>
              </w:rPr>
              <w:t>Sim</w:t>
            </w:r>
          </w:p>
          <w:p w14:paraId="5CA4CAA8" w14:textId="3A5B9F25" w:rsidR="00CC6C15" w:rsidRPr="002D67F6" w:rsidRDefault="00CC6C15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 ) Não</w:t>
            </w:r>
          </w:p>
        </w:tc>
        <w:tc>
          <w:tcPr>
            <w:tcW w:w="42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82"/>
            </w:tblGrid>
            <w:tr w:rsidR="00CC6C15" w:rsidRPr="002D67F6" w14:paraId="5881C130" w14:textId="77777777" w:rsidTr="00CC6C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A38712" w14:textId="59277E76" w:rsidR="00CC6C15" w:rsidRPr="002D67F6" w:rsidRDefault="00CC6C15" w:rsidP="00CC6C15">
                  <w:pPr>
                    <w:jc w:val="both"/>
                    <w:rPr>
                      <w:rFonts w:ascii="Poppins" w:hAnsi="Poppins" w:cs="Poppins"/>
                      <w:color w:val="808080" w:themeColor="background1" w:themeShade="80"/>
                      <w:sz w:val="22"/>
                      <w:szCs w:val="22"/>
                    </w:rPr>
                  </w:pPr>
                  <w:r w:rsidRPr="002D67F6">
                    <w:rPr>
                      <w:rFonts w:ascii="Poppins" w:hAnsi="Poppins" w:cs="Poppins"/>
                      <w:color w:val="000000" w:themeColor="text1"/>
                      <w:sz w:val="22"/>
                      <w:szCs w:val="22"/>
                    </w:rPr>
                    <w:t>O uso de temas escuros economiza energia.</w:t>
                  </w:r>
                </w:p>
              </w:tc>
            </w:tr>
          </w:tbl>
          <w:p w14:paraId="04DD2DD3" w14:textId="77777777" w:rsidR="00CC6C15" w:rsidRPr="002D67F6" w:rsidRDefault="00CC6C15" w:rsidP="00CC6C15">
            <w:pPr>
              <w:jc w:val="both"/>
              <w:rPr>
                <w:rFonts w:ascii="Poppins" w:hAnsi="Poppins" w:cs="Poppins"/>
                <w:i/>
                <w:iCs/>
                <w:vanish/>
                <w:color w:val="808080" w:themeColor="background1" w:themeShade="80"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6C15" w:rsidRPr="002D67F6" w14:paraId="3E893388" w14:textId="77777777" w:rsidTr="00CC6C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33B3E5" w14:textId="77777777" w:rsidR="00CC6C15" w:rsidRPr="002D67F6" w:rsidRDefault="00CC6C15" w:rsidP="00CC6C15">
                  <w:pPr>
                    <w:jc w:val="both"/>
                    <w:rPr>
                      <w:rFonts w:ascii="Poppins" w:hAnsi="Poppins" w:cs="Poppins"/>
                      <w:i/>
                      <w:iCs/>
                      <w:color w:val="808080" w:themeColor="background1" w:themeShade="80"/>
                      <w:sz w:val="22"/>
                      <w:szCs w:val="22"/>
                    </w:rPr>
                  </w:pPr>
                </w:p>
              </w:tc>
            </w:tr>
          </w:tbl>
          <w:p w14:paraId="38FF63B3" w14:textId="77777777" w:rsidR="00CC6C15" w:rsidRPr="002D67F6" w:rsidRDefault="00CC6C15" w:rsidP="00E34518">
            <w:pPr>
              <w:jc w:val="both"/>
              <w:rPr>
                <w:rFonts w:ascii="Poppins" w:hAnsi="Poppins" w:cs="Poppins"/>
                <w:i/>
                <w:iCs/>
                <w:color w:val="808080" w:themeColor="background1" w:themeShade="80"/>
                <w:sz w:val="22"/>
                <w:szCs w:val="22"/>
              </w:rPr>
            </w:pPr>
          </w:p>
        </w:tc>
      </w:tr>
      <w:tr w:rsidR="00CC6C15" w:rsidRPr="002D67F6" w14:paraId="7D53E1F6" w14:textId="77777777" w:rsidTr="316AA971">
        <w:tc>
          <w:tcPr>
            <w:tcW w:w="9629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shd w:val="clear" w:color="auto" w:fill="F2F2F2" w:themeFill="background1" w:themeFillShade="F2"/>
            <w:vAlign w:val="center"/>
          </w:tcPr>
          <w:p w14:paraId="0730FC83" w14:textId="77777777" w:rsidR="00CC6C15" w:rsidRPr="002D67F6" w:rsidRDefault="00CC6C15" w:rsidP="00E34518">
            <w:pPr>
              <w:jc w:val="both"/>
              <w:rPr>
                <w:rFonts w:ascii="Poppins" w:hAnsi="Poppins" w:cs="Poppins"/>
                <w:b/>
                <w:bCs/>
              </w:rPr>
            </w:pPr>
            <w:r w:rsidRPr="002D67F6">
              <w:rPr>
                <w:rFonts w:ascii="Poppins" w:hAnsi="Poppins" w:cs="Poppins"/>
                <w:b/>
                <w:bCs/>
              </w:rPr>
              <w:t xml:space="preserve">Requisitos do projeto </w:t>
            </w:r>
          </w:p>
        </w:tc>
      </w:tr>
      <w:tr w:rsidR="00CC6C15" w:rsidRPr="002D67F6" w14:paraId="333D9107" w14:textId="77777777" w:rsidTr="316AA971">
        <w:trPr>
          <w:trHeight w:val="964"/>
        </w:trPr>
        <w:tc>
          <w:tcPr>
            <w:tcW w:w="42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610994C" w14:textId="77777777" w:rsidR="00CC6C15" w:rsidRPr="002D67F6" w:rsidRDefault="00CC6C15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8. Todos os me</w:t>
            </w:r>
            <w:r w:rsidRPr="002D67F6">
              <w:rPr>
                <w:rFonts w:ascii="Poppins" w:hAnsi="Poppins" w:cs="Poppins"/>
                <w:sz w:val="22"/>
                <w:szCs w:val="22"/>
              </w:rPr>
              <w:lastRenderedPageBreak/>
              <w:t>mbros do grupo contribuíram de forma significativa?</w:t>
            </w:r>
          </w:p>
        </w:tc>
        <w:tc>
          <w:tcPr>
            <w:tcW w:w="114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15D5C710" w14:textId="2FA03D5C" w:rsidR="00CC6C15" w:rsidRPr="002D67F6" w:rsidRDefault="00CC6C15" w:rsidP="00E34518">
            <w:pPr>
              <w:jc w:val="both"/>
              <w:rPr>
                <w:rFonts w:ascii="Poppins" w:hAnsi="Poppins" w:cs="Poppins"/>
                <w:b/>
                <w:bCs/>
                <w:sz w:val="22"/>
                <w:szCs w:val="22"/>
              </w:rPr>
            </w:pPr>
            <w:r w:rsidRPr="002D67F6">
              <w:rPr>
                <w:rFonts w:ascii="Poppins" w:hAnsi="Poppins" w:cs="Poppins"/>
                <w:b/>
                <w:bCs/>
                <w:sz w:val="22"/>
                <w:szCs w:val="22"/>
              </w:rPr>
              <w:lastRenderedPageBreak/>
              <w:t>( x )</w:t>
            </w:r>
            <w:r w:rsidR="0028494B" w:rsidRPr="002D67F6">
              <w:rPr>
                <w:rFonts w:ascii="Poppins" w:hAnsi="Poppins" w:cs="Poppins"/>
                <w:b/>
                <w:bCs/>
                <w:sz w:val="22"/>
                <w:szCs w:val="22"/>
              </w:rPr>
              <w:t xml:space="preserve"> </w:t>
            </w:r>
            <w:r w:rsidRPr="002D67F6">
              <w:rPr>
                <w:rFonts w:ascii="Poppins" w:hAnsi="Poppins" w:cs="Poppins"/>
                <w:b/>
                <w:bCs/>
                <w:sz w:val="22"/>
                <w:szCs w:val="22"/>
              </w:rPr>
              <w:t>Sim</w:t>
            </w:r>
          </w:p>
          <w:p w14:paraId="45426B1B" w14:textId="67F53218" w:rsidR="00CC6C15" w:rsidRPr="002D67F6" w:rsidRDefault="00CC6C15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lastRenderedPageBreak/>
              <w:t>(    ) Não</w:t>
            </w:r>
          </w:p>
        </w:tc>
        <w:tc>
          <w:tcPr>
            <w:tcW w:w="42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2013D0CA" w14:textId="6798DDA2" w:rsidR="00CC6C15" w:rsidRPr="002D67F6" w:rsidRDefault="000B6A7A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lastRenderedPageBreak/>
              <w:t>Responder conforme o ocorrido.</w:t>
            </w:r>
          </w:p>
        </w:tc>
      </w:tr>
      <w:tr w:rsidR="00CC6C15" w:rsidRPr="002D67F6" w14:paraId="32E7B57B" w14:textId="77777777" w:rsidTr="316AA971">
        <w:trPr>
          <w:trHeight w:val="964"/>
        </w:trPr>
        <w:tc>
          <w:tcPr>
            <w:tcW w:w="4248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BF1837F" w14:textId="77777777" w:rsidR="00CC6C15" w:rsidRPr="002D67F6" w:rsidRDefault="00CC6C15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lastRenderedPageBreak/>
              <w:t>9. O projeto está preparado para ser apresentado em sua versão final?</w:t>
            </w:r>
          </w:p>
        </w:tc>
        <w:tc>
          <w:tcPr>
            <w:tcW w:w="114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5B4E83B0" w14:textId="4F10C592" w:rsidR="00CC6C15" w:rsidRPr="002D67F6" w:rsidRDefault="00CC6C15" w:rsidP="00E34518">
            <w:pPr>
              <w:jc w:val="both"/>
              <w:rPr>
                <w:rFonts w:ascii="Poppins" w:hAnsi="Poppins" w:cs="Poppins"/>
                <w:sz w:val="22"/>
                <w:szCs w:val="22"/>
              </w:rPr>
            </w:pPr>
            <w:r w:rsidRPr="002D67F6">
              <w:rPr>
                <w:rFonts w:ascii="Poppins" w:hAnsi="Poppins" w:cs="Poppins"/>
                <w:sz w:val="22"/>
                <w:szCs w:val="22"/>
              </w:rPr>
              <w:t>(   ) Sim</w:t>
            </w:r>
          </w:p>
          <w:p w14:paraId="6E1EEDFF" w14:textId="15C86B15" w:rsidR="00CC6C15" w:rsidRPr="002D67F6" w:rsidRDefault="00CC6C15" w:rsidP="00E34518">
            <w:pPr>
              <w:jc w:val="both"/>
              <w:rPr>
                <w:rFonts w:ascii="Poppins" w:hAnsi="Poppins" w:cs="Poppins"/>
                <w:b/>
                <w:bCs/>
                <w:sz w:val="22"/>
                <w:szCs w:val="22"/>
              </w:rPr>
            </w:pPr>
            <w:r w:rsidRPr="002D67F6">
              <w:rPr>
                <w:rFonts w:ascii="Poppins" w:hAnsi="Poppins" w:cs="Poppins"/>
                <w:b/>
                <w:bCs/>
                <w:sz w:val="22"/>
                <w:szCs w:val="22"/>
              </w:rPr>
              <w:t>( x ) Não</w:t>
            </w:r>
          </w:p>
        </w:tc>
        <w:tc>
          <w:tcPr>
            <w:tcW w:w="42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339D4187" w14:textId="44BFBEF6" w:rsidR="00CC6C15" w:rsidRPr="002D67F6" w:rsidRDefault="00CC6C15" w:rsidP="00E34518">
            <w:pPr>
              <w:jc w:val="both"/>
              <w:rPr>
                <w:rFonts w:ascii="Poppins" w:hAnsi="Poppins" w:cs="Poppins"/>
                <w:color w:val="808080" w:themeColor="background1" w:themeShade="80"/>
                <w:sz w:val="22"/>
                <w:szCs w:val="22"/>
              </w:rPr>
            </w:pPr>
            <w:r w:rsidRPr="002D67F6">
              <w:rPr>
                <w:rFonts w:ascii="Poppins" w:hAnsi="Poppins" w:cs="Poppins"/>
                <w:color w:val="000000" w:themeColor="text1"/>
                <w:sz w:val="22"/>
                <w:szCs w:val="22"/>
              </w:rPr>
              <w:t>Ajustes de estabilidade e design ainda precisam ser feitos antes da apresentação.</w:t>
            </w:r>
          </w:p>
        </w:tc>
      </w:tr>
    </w:tbl>
    <w:p w14:paraId="2C26C0B2" w14:textId="37F941DC" w:rsidR="00CC6C15" w:rsidRPr="00B17315" w:rsidRDefault="3C6A9A3C" w:rsidP="3C6A9A3C">
      <w:pPr>
        <w:spacing w:after="160" w:line="257" w:lineRule="auto"/>
        <w:rPr>
          <w:rFonts w:ascii="Aptos" w:eastAsia="Aptos" w:hAnsi="Aptos" w:cs="Aptos"/>
          <w:color w:val="000000" w:themeColor="text1"/>
        </w:rPr>
      </w:pPr>
      <w:r w:rsidRPr="00B17315">
        <w:rPr>
          <w:rFonts w:ascii="Aptos" w:eastAsia="Aptos" w:hAnsi="Aptos" w:cs="Aptos"/>
          <w:color w:val="000000" w:themeColor="text1"/>
        </w:rPr>
        <w:t>Produzido pela SEDUC-SP.</w:t>
      </w:r>
    </w:p>
    <w:p w14:paraId="2AE4EC13" w14:textId="7734F8B7" w:rsidR="00CC6C15" w:rsidRPr="002D67F6" w:rsidRDefault="00CC6C15" w:rsidP="00CC6C15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</w:p>
    <w:p w14:paraId="796919CF" w14:textId="7E29F690" w:rsidR="00D97F53" w:rsidRPr="002D67F6" w:rsidRDefault="00D97F53" w:rsidP="00D97F53">
      <w:pPr>
        <w:numPr>
          <w:ilvl w:val="0"/>
          <w:numId w:val="22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2D67F6">
        <w:rPr>
          <w:rFonts w:ascii="Poppins Light" w:hAnsi="Poppins Light" w:cs="Poppins Light"/>
          <w:b/>
          <w:bCs/>
        </w:rPr>
        <w:lastRenderedPageBreak/>
        <w:t>Te</w:t>
      </w:r>
      <w:r w:rsidR="006066B4" w:rsidRPr="002D67F6">
        <w:rPr>
          <w:rFonts w:ascii="Poppins Light" w:hAnsi="Poppins Light" w:cs="Poppins Light"/>
          <w:b/>
          <w:bCs/>
        </w:rPr>
        <w:t>ste</w:t>
      </w:r>
      <w:r w:rsidRPr="002D67F6">
        <w:rPr>
          <w:rFonts w:ascii="Poppins Light" w:hAnsi="Poppins Light" w:cs="Poppins Light"/>
          <w:b/>
          <w:bCs/>
        </w:rPr>
        <w:t xml:space="preserve"> </w:t>
      </w:r>
      <w:r w:rsidR="006066B4" w:rsidRPr="002D67F6">
        <w:rPr>
          <w:rFonts w:ascii="Poppins Light" w:hAnsi="Poppins Light" w:cs="Poppins Light"/>
          <w:b/>
          <w:bCs/>
        </w:rPr>
        <w:t>d</w:t>
      </w:r>
      <w:r w:rsidRPr="002D67F6">
        <w:rPr>
          <w:rFonts w:ascii="Poppins Light" w:hAnsi="Poppins Light" w:cs="Poppins Light"/>
          <w:b/>
          <w:bCs/>
        </w:rPr>
        <w:t>o MVP</w:t>
      </w:r>
      <w:r w:rsidRPr="002D67F6">
        <w:rPr>
          <w:rFonts w:ascii="Poppins Light" w:hAnsi="Poppins Light" w:cs="Poppins Light"/>
        </w:rPr>
        <w:t>:</w:t>
      </w:r>
    </w:p>
    <w:p w14:paraId="42779AA0" w14:textId="4F7AF48D" w:rsidR="00D97F53" w:rsidRPr="002D67F6" w:rsidRDefault="00D97F53" w:rsidP="00D97F53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  <w:r w:rsidRPr="002D67F6">
        <w:rPr>
          <w:rFonts w:ascii="Poppins Light" w:hAnsi="Poppins Light" w:cs="Poppins Light"/>
        </w:rPr>
        <w:t>Execute</w:t>
      </w:r>
      <w:r w:rsidR="000B6A7A" w:rsidRPr="002D67F6">
        <w:rPr>
          <w:rFonts w:ascii="Poppins Light" w:hAnsi="Poppins Light" w:cs="Poppins Light"/>
        </w:rPr>
        <w:t>m</w:t>
      </w:r>
      <w:r w:rsidRPr="002D67F6">
        <w:rPr>
          <w:rFonts w:ascii="Poppins Light" w:hAnsi="Poppins Light" w:cs="Poppins Light"/>
        </w:rPr>
        <w:t xml:space="preserve"> o MVP, testando todas as suas funcionalidades. Verifique</w:t>
      </w:r>
      <w:r w:rsidR="000B6A7A" w:rsidRPr="002D67F6">
        <w:rPr>
          <w:rFonts w:ascii="Poppins Light" w:hAnsi="Poppins Light" w:cs="Poppins Light"/>
        </w:rPr>
        <w:t>m</w:t>
      </w:r>
      <w:r w:rsidRPr="002D67F6">
        <w:rPr>
          <w:rFonts w:ascii="Poppins Light" w:hAnsi="Poppins Light" w:cs="Poppins Light"/>
        </w:rPr>
        <w:t xml:space="preserve"> se ele atende a cada um dos critérios estabelecidos no </w:t>
      </w:r>
      <w:r w:rsidRPr="00B17315">
        <w:rPr>
          <w:rFonts w:ascii="Poppins Light" w:hAnsi="Poppins Light" w:cs="Poppins Light"/>
        </w:rPr>
        <w:t>checklist</w:t>
      </w:r>
      <w:r w:rsidRPr="002D67F6">
        <w:rPr>
          <w:rFonts w:ascii="Poppins Light" w:hAnsi="Poppins Light" w:cs="Poppins Light"/>
        </w:rPr>
        <w:t>.</w:t>
      </w:r>
    </w:p>
    <w:p w14:paraId="05F6EBEE" w14:textId="77777777" w:rsidR="00D97F53" w:rsidRPr="002D67F6" w:rsidRDefault="00D97F53" w:rsidP="00D97F53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</w:p>
    <w:p w14:paraId="119E781A" w14:textId="0BB2027C" w:rsidR="00D97F53" w:rsidRPr="002D67F6" w:rsidRDefault="006066B4" w:rsidP="00D97F53">
      <w:pPr>
        <w:numPr>
          <w:ilvl w:val="0"/>
          <w:numId w:val="22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2D67F6">
        <w:rPr>
          <w:rFonts w:ascii="Poppins Light" w:hAnsi="Poppins Light" w:cs="Poppins Light"/>
          <w:b/>
          <w:bCs/>
        </w:rPr>
        <w:t>C</w:t>
      </w:r>
      <w:r w:rsidR="00D97F53" w:rsidRPr="002D67F6">
        <w:rPr>
          <w:rFonts w:ascii="Poppins Light" w:hAnsi="Poppins Light" w:cs="Poppins Light"/>
          <w:b/>
          <w:bCs/>
        </w:rPr>
        <w:t>ritérios atendidos</w:t>
      </w:r>
      <w:r w:rsidR="00D97F53" w:rsidRPr="002D67F6">
        <w:rPr>
          <w:rFonts w:ascii="Poppins Light" w:hAnsi="Poppins Light" w:cs="Poppins Light"/>
        </w:rPr>
        <w:t xml:space="preserve">: </w:t>
      </w:r>
    </w:p>
    <w:p w14:paraId="7D4B0DE4" w14:textId="3B049326" w:rsidR="00CA14A6" w:rsidRPr="002D67F6" w:rsidRDefault="00CA14A6" w:rsidP="00CA14A6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  <w:r w:rsidRPr="002D67F6">
        <w:rPr>
          <w:rFonts w:ascii="Poppins Light" w:hAnsi="Poppins Light" w:cs="Poppins Light"/>
        </w:rPr>
        <w:t>Para cada item do checklist, marque</w:t>
      </w:r>
      <w:r w:rsidR="00FD6E4E" w:rsidRPr="002D67F6">
        <w:rPr>
          <w:rFonts w:ascii="Poppins Light" w:hAnsi="Poppins Light" w:cs="Poppins Light"/>
        </w:rPr>
        <w:t>m</w:t>
      </w:r>
      <w:r w:rsidRPr="002D67F6">
        <w:rPr>
          <w:rFonts w:ascii="Poppins Light" w:hAnsi="Poppins Light" w:cs="Poppins Light"/>
        </w:rPr>
        <w:t xml:space="preserve"> “Sim” na coluna “Status</w:t>
      </w:r>
      <w:r w:rsidR="000B6A7A" w:rsidRPr="002D67F6">
        <w:rPr>
          <w:rFonts w:ascii="Poppins Light" w:hAnsi="Poppins Light" w:cs="Poppins Light"/>
        </w:rPr>
        <w:t>” se</w:t>
      </w:r>
      <w:r w:rsidRPr="002D67F6">
        <w:rPr>
          <w:rFonts w:ascii="Poppins Light" w:hAnsi="Poppins Light" w:cs="Poppins Light"/>
        </w:rPr>
        <w:t xml:space="preserve"> os critérios foram atendidos. Caso algum critério não tenha sido atendido, marque</w:t>
      </w:r>
      <w:r w:rsidR="00FD6E4E" w:rsidRPr="002D67F6">
        <w:rPr>
          <w:rFonts w:ascii="Poppins Light" w:hAnsi="Poppins Light" w:cs="Poppins Light"/>
        </w:rPr>
        <w:t>m</w:t>
      </w:r>
      <w:r w:rsidRPr="002D67F6">
        <w:rPr>
          <w:rFonts w:ascii="Poppins Light" w:hAnsi="Poppins Light" w:cs="Poppins Light"/>
        </w:rPr>
        <w:t xml:space="preserve"> “Não” na coluna “Status” e, se necessário, anote</w:t>
      </w:r>
      <w:r w:rsidR="000B6A7A" w:rsidRPr="002D67F6">
        <w:rPr>
          <w:rFonts w:ascii="Poppins Light" w:hAnsi="Poppins Light" w:cs="Poppins Light"/>
        </w:rPr>
        <w:t>m</w:t>
      </w:r>
      <w:r w:rsidRPr="002D67F6">
        <w:rPr>
          <w:rFonts w:ascii="Poppins Light" w:hAnsi="Poppins Light" w:cs="Poppins Light"/>
        </w:rPr>
        <w:t xml:space="preserve"> na coluna “Observações” o que precisa ser ajustado ou corrigido.</w:t>
      </w:r>
    </w:p>
    <w:p w14:paraId="7E235B45" w14:textId="7E15C35E" w:rsidR="00D97F53" w:rsidRPr="002D67F6" w:rsidRDefault="00CC6C15" w:rsidP="00CA14A6">
      <w:pPr>
        <w:spacing w:after="160" w:line="259" w:lineRule="auto"/>
        <w:jc w:val="both"/>
        <w:rPr>
          <w:rFonts w:ascii="Poppins Light" w:hAnsi="Poppins Light" w:cs="Poppins Light"/>
        </w:rPr>
      </w:pPr>
      <w:r w:rsidRPr="002D67F6">
        <w:rPr>
          <w:rFonts w:ascii="Poppins Light" w:hAnsi="Poppins Light" w:cs="Poppins Light"/>
          <w:b/>
          <w:bCs/>
          <w:noProof/>
        </w:rPr>
        <w:drawing>
          <wp:anchor distT="0" distB="0" distL="114300" distR="114300" simplePos="0" relativeHeight="251694080" behindDoc="0" locked="0" layoutInCell="1" allowOverlap="1" wp14:anchorId="601C538B" wp14:editId="7A367CE7">
            <wp:simplePos x="0" y="0"/>
            <wp:positionH relativeFrom="column">
              <wp:posOffset>2305050</wp:posOffset>
            </wp:positionH>
            <wp:positionV relativeFrom="paragraph">
              <wp:posOffset>214630</wp:posOffset>
            </wp:positionV>
            <wp:extent cx="1799590" cy="407670"/>
            <wp:effectExtent l="0" t="0" r="0" b="0"/>
            <wp:wrapNone/>
            <wp:docPr id="827641282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41282" name="Imagem 1" descr="Uma imagem contendo Texto&#10;&#10;Descrição gerad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AC19B" w14:textId="6C546E3B" w:rsidR="00D97F53" w:rsidRPr="002D67F6" w:rsidRDefault="006066B4" w:rsidP="00D97F53">
      <w:pPr>
        <w:numPr>
          <w:ilvl w:val="0"/>
          <w:numId w:val="22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2D67F6">
        <w:rPr>
          <w:rFonts w:ascii="Poppins Light" w:hAnsi="Poppins Light" w:cs="Poppins Light"/>
          <w:b/>
          <w:bCs/>
        </w:rPr>
        <w:t>Proposta de</w:t>
      </w:r>
      <w:r w:rsidR="00D97F53" w:rsidRPr="002D67F6">
        <w:rPr>
          <w:rFonts w:ascii="Poppins Light" w:hAnsi="Poppins Light" w:cs="Poppins Light"/>
          <w:b/>
          <w:bCs/>
        </w:rPr>
        <w:t xml:space="preserve"> melhorias</w:t>
      </w:r>
      <w:r w:rsidR="00D97F53" w:rsidRPr="002D67F6">
        <w:rPr>
          <w:rFonts w:ascii="Poppins Light" w:hAnsi="Poppins Light" w:cs="Poppins Light"/>
        </w:rPr>
        <w:t xml:space="preserve">: </w:t>
      </w:r>
    </w:p>
    <w:p w14:paraId="53F3EA14" w14:textId="42A654C9" w:rsidR="00D97F53" w:rsidRPr="002D67F6" w:rsidRDefault="00D97F53" w:rsidP="00D97F53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  <w:r w:rsidRPr="002D67F6">
        <w:rPr>
          <w:rFonts w:ascii="Poppins Light" w:hAnsi="Poppins Light" w:cs="Poppins Light"/>
        </w:rPr>
        <w:t>Após realizar</w:t>
      </w:r>
      <w:r w:rsidR="000B6A7A" w:rsidRPr="002D67F6">
        <w:rPr>
          <w:rFonts w:ascii="Poppins Light" w:hAnsi="Poppins Light" w:cs="Poppins Light"/>
        </w:rPr>
        <w:t>em</w:t>
      </w:r>
      <w:r w:rsidRPr="002D67F6">
        <w:rPr>
          <w:rFonts w:ascii="Poppins Light" w:hAnsi="Poppins Light" w:cs="Poppins Light"/>
        </w:rPr>
        <w:t xml:space="preserve"> os testes, converse</w:t>
      </w:r>
      <w:r w:rsidR="000B6A7A" w:rsidRPr="002D67F6">
        <w:rPr>
          <w:rFonts w:ascii="Poppins Light" w:hAnsi="Poppins Light" w:cs="Poppins Light"/>
        </w:rPr>
        <w:t>m</w:t>
      </w:r>
      <w:r w:rsidRPr="002D67F6">
        <w:rPr>
          <w:rFonts w:ascii="Poppins Light" w:hAnsi="Poppins Light" w:cs="Poppins Light"/>
        </w:rPr>
        <w:t xml:space="preserve"> com os membros do grupo sobre os pontos que precisam de melhorias. Registre</w:t>
      </w:r>
      <w:r w:rsidR="000B6A7A" w:rsidRPr="002D67F6">
        <w:rPr>
          <w:rFonts w:ascii="Poppins Light" w:hAnsi="Poppins Light" w:cs="Poppins Light"/>
        </w:rPr>
        <w:t>m</w:t>
      </w:r>
      <w:r w:rsidRPr="002D67F6">
        <w:rPr>
          <w:rFonts w:ascii="Poppins Light" w:hAnsi="Poppins Light" w:cs="Poppins Light"/>
        </w:rPr>
        <w:t xml:space="preserve"> todas as sugestões e ajustes necessários.</w:t>
      </w:r>
    </w:p>
    <w:p w14:paraId="3F2B437D" w14:textId="77777777" w:rsidR="00D97F53" w:rsidRPr="002D67F6" w:rsidRDefault="00D97F53" w:rsidP="00D97F53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</w:p>
    <w:p w14:paraId="2B6FACAF" w14:textId="328F68E6" w:rsidR="00D97F53" w:rsidRPr="002D67F6" w:rsidRDefault="00D97F53" w:rsidP="00D97F53">
      <w:pPr>
        <w:numPr>
          <w:ilvl w:val="0"/>
          <w:numId w:val="22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2D67F6">
        <w:rPr>
          <w:rFonts w:ascii="Poppins Light" w:hAnsi="Poppins Light" w:cs="Poppins Light"/>
          <w:b/>
          <w:bCs/>
        </w:rPr>
        <w:t>Planeja</w:t>
      </w:r>
      <w:r w:rsidR="006066B4" w:rsidRPr="002D67F6">
        <w:rPr>
          <w:rFonts w:ascii="Poppins Light" w:hAnsi="Poppins Light" w:cs="Poppins Light"/>
          <w:b/>
          <w:bCs/>
        </w:rPr>
        <w:t>mento d</w:t>
      </w:r>
      <w:r w:rsidRPr="002D67F6">
        <w:rPr>
          <w:rFonts w:ascii="Poppins Light" w:hAnsi="Poppins Light" w:cs="Poppins Light"/>
          <w:b/>
          <w:bCs/>
        </w:rPr>
        <w:t>as próximas etapas</w:t>
      </w:r>
      <w:r w:rsidRPr="002D67F6">
        <w:rPr>
          <w:rFonts w:ascii="Poppins Light" w:hAnsi="Poppins Light" w:cs="Poppins Light"/>
        </w:rPr>
        <w:t xml:space="preserve">: </w:t>
      </w:r>
    </w:p>
    <w:p w14:paraId="420F70A6" w14:textId="262D617E" w:rsidR="00D97F53" w:rsidRPr="002D67F6" w:rsidRDefault="00D97F53" w:rsidP="00B01B71">
      <w:pPr>
        <w:spacing w:after="160" w:line="259" w:lineRule="auto"/>
        <w:ind w:left="720"/>
        <w:jc w:val="both"/>
        <w:rPr>
          <w:rFonts w:ascii="Poppins Light" w:hAnsi="Poppins Light" w:cs="Poppins Light"/>
        </w:rPr>
      </w:pPr>
      <w:r w:rsidRPr="002D67F6">
        <w:rPr>
          <w:rFonts w:ascii="Poppins Light" w:hAnsi="Poppins Light" w:cs="Poppins Light"/>
        </w:rPr>
        <w:t>Com base nas melhorias discutidas, planeje</w:t>
      </w:r>
      <w:r w:rsidR="000B6A7A" w:rsidRPr="002D67F6">
        <w:rPr>
          <w:rFonts w:ascii="Poppins Light" w:hAnsi="Poppins Light" w:cs="Poppins Light"/>
        </w:rPr>
        <w:t>m</w:t>
      </w:r>
      <w:r w:rsidRPr="002D67F6">
        <w:rPr>
          <w:rFonts w:ascii="Poppins Light" w:hAnsi="Poppins Light" w:cs="Poppins Light"/>
        </w:rPr>
        <w:t xml:space="preserve"> as próximas etapas para finalizar o MVP de forma adequada. Defina</w:t>
      </w:r>
      <w:r w:rsidR="000B6A7A" w:rsidRPr="002D67F6">
        <w:rPr>
          <w:rFonts w:ascii="Poppins Light" w:hAnsi="Poppins Light" w:cs="Poppins Light"/>
        </w:rPr>
        <w:t>m</w:t>
      </w:r>
      <w:r w:rsidRPr="002D67F6">
        <w:rPr>
          <w:rFonts w:ascii="Poppins Light" w:hAnsi="Poppins Light" w:cs="Poppins Light"/>
        </w:rPr>
        <w:t xml:space="preserve"> tarefas e prazos para a conclusão do projeto.</w:t>
      </w:r>
    </w:p>
    <w:p w14:paraId="7DA39CCF" w14:textId="593E31F5" w:rsidR="00D97F53" w:rsidRPr="002D67F6" w:rsidRDefault="00D97F53" w:rsidP="00D97F53">
      <w:pPr>
        <w:spacing w:line="288" w:lineRule="auto"/>
        <w:jc w:val="both"/>
        <w:rPr>
          <w:rFonts w:ascii="Poppins Light" w:hAnsi="Poppins Light" w:cs="Poppins Light"/>
          <w:b/>
          <w:bCs/>
          <w:u w:val="single"/>
        </w:rPr>
      </w:pPr>
      <w:r w:rsidRPr="002D67F6">
        <w:rPr>
          <w:rFonts w:ascii="Poppins Light" w:hAnsi="Poppins Light" w:cs="Poppins Light"/>
          <w:noProof/>
          <w:u w:val="single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4476018D" wp14:editId="7E265237">
                <wp:simplePos x="0" y="0"/>
                <wp:positionH relativeFrom="column">
                  <wp:posOffset>444117</wp:posOffset>
                </wp:positionH>
                <wp:positionV relativeFrom="paragraph">
                  <wp:posOffset>263525</wp:posOffset>
                </wp:positionV>
                <wp:extent cx="2052000" cy="432000"/>
                <wp:effectExtent l="0" t="0" r="5715" b="6350"/>
                <wp:wrapNone/>
                <wp:docPr id="662118656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2000" cy="432000"/>
                          <a:chOff x="0" y="0"/>
                          <a:chExt cx="5204895" cy="1092200"/>
                        </a:xfrm>
                      </wpg:grpSpPr>
                      <wpg:grpSp>
                        <wpg:cNvPr id="31351829" name="Agrupar 31351829"/>
                        <wpg:cNvGrpSpPr/>
                        <wpg:grpSpPr>
                          <a:xfrm>
                            <a:off x="0" y="0"/>
                            <a:ext cx="5204895" cy="1092200"/>
                            <a:chOff x="0" y="0"/>
                            <a:chExt cx="5204895" cy="1092200"/>
                          </a:xfrm>
                        </wpg:grpSpPr>
                        <pic:pic xmlns:pic="http://schemas.openxmlformats.org/drawingml/2006/picture">
                          <pic:nvPicPr>
                            <pic:cNvPr id="1460346919" name="Imagem 14603469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0900" cy="1092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4745864" name="Imagem 13474586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92005" y="278721"/>
                              <a:ext cx="3712890" cy="5334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432222508" name="Gráfico 103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cx1="http://schemas.microsoft.com/office/drawing/2015/9/8/chartex"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189" y="141319"/>
                            <a:ext cx="749300" cy="723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a="http://schemas.openxmlformats.org/drawingml/2006/main" xmlns:pic="http://schemas.openxmlformats.org/drawingml/2006/picture" xmlns:a14="http://schemas.microsoft.com/office/drawing/2010/main" xmlns:a16="http://schemas.microsoft.com/office/drawing/2014/main"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 w14:anchorId="5678DFBD">
              <v:group id="Agrupar 7" style="position:absolute;margin-left:34.95pt;margin-top:20.75pt;width:161.55pt;height:34pt;z-index:251687936;mso-width-relative:margin;mso-height-relative:margin" coordsize="52048,10922" o:spid="_x0000_s1026" w14:anchorId="204F13D1" o:gfxdata="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">
                <v:group id="Agrupar 31351829" style="position:absolute;width:52048;height:10922" coordsize="52048,10922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m 1460346919" style="position:absolute;width:21209;height:1092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">
                    <v:imagedata o:title="" r:id="rId23"/>
                  </v:shape>
                  <v:shape id="Imagem 134745864" style="position:absolute;left:14920;top:2787;width:37128;height:5334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">
                    <v:imagedata o:title="" r:id="rId24"/>
                  </v:shape>
                </v:group>
                <v:shape id="Gráfico 103" style="position:absolute;left:1901;top:1413;width:7493;height:7239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">
                  <v:imagedata o:title="" r:id="rId25"/>
                </v:shape>
              </v:group>
            </w:pict>
          </mc:Fallback>
        </mc:AlternateContent>
      </w:r>
    </w:p>
    <w:p w14:paraId="08C3B7B3" w14:textId="77777777" w:rsidR="00D97F53" w:rsidRPr="002D67F6" w:rsidRDefault="00D97F53" w:rsidP="00D97F53">
      <w:pPr>
        <w:spacing w:line="288" w:lineRule="auto"/>
        <w:jc w:val="both"/>
        <w:rPr>
          <w:rFonts w:ascii="Poppins Light" w:hAnsi="Poppins Light" w:cs="Poppins Light"/>
          <w:b/>
          <w:bCs/>
          <w:u w:val="single"/>
        </w:rPr>
      </w:pPr>
      <w:r w:rsidRPr="002D67F6">
        <w:rPr>
          <w:rFonts w:ascii="Poppins Light" w:hAnsi="Poppins Light" w:cs="Poppins Light"/>
          <w:noProof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F2CF993" wp14:editId="6FB50770">
                <wp:simplePos x="0" y="0"/>
                <wp:positionH relativeFrom="column">
                  <wp:posOffset>489585</wp:posOffset>
                </wp:positionH>
                <wp:positionV relativeFrom="paragraph">
                  <wp:posOffset>191136</wp:posOffset>
                </wp:positionV>
                <wp:extent cx="5631180" cy="1104900"/>
                <wp:effectExtent l="0" t="0" r="7620" b="0"/>
                <wp:wrapNone/>
                <wp:docPr id="461839761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180" cy="1104900"/>
                        </a:xfrm>
                        <a:prstGeom prst="rect">
                          <a:avLst/>
                        </a:prstGeom>
                        <a:solidFill>
                          <a:srgbClr val="D8D2D5"/>
                        </a:solidFill>
                        <a:ln w="19050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41FADA1C" w14:textId="77777777" w:rsidR="00D97F53" w:rsidRPr="00A012DC" w:rsidRDefault="00D97F53" w:rsidP="00D97F53">
                            <w:pPr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spcFirstLastPara="1" vertOverflow="clip" horzOverflow="clip" wrap="square" lIns="252000" tIns="252000" rIns="144000" bIns="252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2CF993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left:0;text-align:left;margin-left:38.55pt;margin-top:15.05pt;width:443.4pt;height:8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" fillcolor="#d8d2d5" stroked="f" strokeweight="1.5pt">
                <v:stroke startarrowwidth="narrow" startarrowlength="short" endarrowwidth="narrow" endarrowlength="short" joinstyle="round"/>
                <v:textbox inset="7mm,7mm,4mm,7mm">
                  <w:txbxContent>
                    <w:p w14:paraId="41FADA1C" w14:textId="77777777" w:rsidR="00D97F53" w:rsidRPr="00A012DC" w:rsidRDefault="00D97F53" w:rsidP="00D97F53">
                      <w:pPr>
                        <w:rPr>
                          <w:rFonts w:ascii="Poppins" w:eastAsia="Lato" w:hAnsi="Poppins" w:cs="Poppins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67F6">
        <w:rPr>
          <w:rFonts w:ascii="Poppins" w:hAnsi="Poppins" w:cs="Poppin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A9041A" wp14:editId="100F04FB">
                <wp:simplePos x="0" y="0"/>
                <wp:positionH relativeFrom="column">
                  <wp:posOffset>1026160</wp:posOffset>
                </wp:positionH>
                <wp:positionV relativeFrom="paragraph">
                  <wp:posOffset>41900</wp:posOffset>
                </wp:positionV>
                <wp:extent cx="1463322" cy="290305"/>
                <wp:effectExtent l="0" t="0" r="0" b="0"/>
                <wp:wrapNone/>
                <wp:docPr id="1283217763" name="CaixaDe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322" cy="290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8E347F" w14:textId="77777777" w:rsidR="00D97F53" w:rsidRPr="00AD343F" w:rsidRDefault="00D97F53" w:rsidP="00D97F53">
                            <w:pPr>
                              <w:jc w:val="center"/>
                              <w:rPr>
                                <w:rFonts w:ascii="Poppins" w:eastAsia="Arial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Poppins" w:eastAsia="Arial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DICA</w:t>
                            </w:r>
                          </w:p>
                        </w:txbxContent>
                      </wps:txbx>
                      <wps:bodyPr spcFirstLastPara="1" wrap="square" lIns="91425" tIns="45700" rIns="91425" bIns="45700" rtlCol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9041A" id="CaixaDeTexto 7" o:spid="_x0000_s1027" type="#_x0000_t202" style="position:absolute;left:0;text-align:left;margin-left:80.8pt;margin-top:3.3pt;width:115.2pt;height:22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" filled="f" stroked="f">
                <v:textbox inset="2.53958mm,1.2694mm,2.53958mm,1.2694mm">
                  <w:txbxContent>
                    <w:p w14:paraId="4F8E347F" w14:textId="77777777" w:rsidR="00D97F53" w:rsidRPr="00AD343F" w:rsidRDefault="00D97F53" w:rsidP="00D97F53">
                      <w:pPr>
                        <w:jc w:val="center"/>
                        <w:rPr>
                          <w:rFonts w:ascii="Poppins" w:eastAsia="Arial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Poppins" w:eastAsia="Arial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DICA</w:t>
                      </w:r>
                    </w:p>
                  </w:txbxContent>
                </v:textbox>
              </v:shape>
            </w:pict>
          </mc:Fallback>
        </mc:AlternateContent>
      </w:r>
    </w:p>
    <w:p w14:paraId="576B034D" w14:textId="77777777" w:rsidR="00D97F53" w:rsidRPr="002D67F6" w:rsidRDefault="00D97F53" w:rsidP="00D97F53">
      <w:pPr>
        <w:spacing w:line="288" w:lineRule="auto"/>
        <w:jc w:val="both"/>
        <w:rPr>
          <w:rFonts w:ascii="Poppins Light" w:hAnsi="Poppins Light" w:cs="Poppins Light"/>
          <w:b/>
          <w:bCs/>
          <w:u w:val="single"/>
        </w:rPr>
      </w:pPr>
      <w:r w:rsidRPr="002D67F6">
        <w:rPr>
          <w:rFonts w:ascii="Poppins Light" w:hAnsi="Poppins Light" w:cs="Poppins Light"/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B3ED91E" wp14:editId="36573E8C">
                <wp:simplePos x="0" y="0"/>
                <wp:positionH relativeFrom="column">
                  <wp:posOffset>603885</wp:posOffset>
                </wp:positionH>
                <wp:positionV relativeFrom="paragraph">
                  <wp:posOffset>145415</wp:posOffset>
                </wp:positionV>
                <wp:extent cx="5324475" cy="828675"/>
                <wp:effectExtent l="0" t="0" r="0" b="0"/>
                <wp:wrapNone/>
                <wp:docPr id="189908359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4475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3FFE9" w14:textId="39476B9B" w:rsidR="00D97F53" w:rsidRPr="000B6A7A" w:rsidRDefault="00D97F53" w:rsidP="00D97F53">
                            <w:pPr>
                              <w:jc w:val="both"/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  <w:r w:rsidRPr="000B6A7A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>Se for necessário</w:t>
                            </w:r>
                            <w:r w:rsidR="0039479B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>,</w:t>
                            </w:r>
                            <w:r w:rsidRPr="000B6A7A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 xml:space="preserve"> </w:t>
                            </w:r>
                            <w:r w:rsidR="006066B4" w:rsidRPr="000B6A7A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 xml:space="preserve">faça as </w:t>
                            </w:r>
                            <w:r w:rsidRPr="000B6A7A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>alterações no MVP</w:t>
                            </w:r>
                            <w:r w:rsidR="006066B4" w:rsidRPr="000B6A7A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 xml:space="preserve"> durante a aula</w:t>
                            </w:r>
                            <w:r w:rsidRPr="000B6A7A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>. Caso não consiga terminar, distribua as tarefas entre os membros do grupo para que as modificações sejam concluídas em casa.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ED91E" id="Caixa de Texto 2" o:spid="_x0000_s1028" type="#_x0000_t202" style="position:absolute;left:0;text-align:left;margin-left:47.55pt;margin-top:11.45pt;width:419.25pt;height:65.2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" filled="f" stroked="f">
                <v:textbox>
                  <w:txbxContent>
                    <w:p w14:paraId="2203FFE9" w14:textId="39476B9B" w:rsidR="00D97F53" w:rsidRPr="000B6A7A" w:rsidRDefault="00D97F53" w:rsidP="00D97F53">
                      <w:pPr>
                        <w:jc w:val="both"/>
                        <w:rPr>
                          <w:rFonts w:ascii="Poppins" w:eastAsia="Lato" w:hAnsi="Poppins" w:cs="Poppins"/>
                          <w:color w:val="000000"/>
                        </w:rPr>
                      </w:pPr>
                      <w:r w:rsidRPr="000B6A7A">
                        <w:rPr>
                          <w:rFonts w:ascii="Poppins" w:eastAsia="Lato" w:hAnsi="Poppins" w:cs="Poppins"/>
                          <w:color w:val="000000"/>
                        </w:rPr>
                        <w:t>Se for necessário</w:t>
                      </w:r>
                      <w:r w:rsidR="0039479B">
                        <w:rPr>
                          <w:rFonts w:ascii="Poppins" w:eastAsia="Lato" w:hAnsi="Poppins" w:cs="Poppins"/>
                          <w:color w:val="000000"/>
                        </w:rPr>
                        <w:t>,</w:t>
                      </w:r>
                      <w:r w:rsidRPr="000B6A7A">
                        <w:rPr>
                          <w:rFonts w:ascii="Poppins" w:eastAsia="Lato" w:hAnsi="Poppins" w:cs="Poppins"/>
                          <w:color w:val="000000"/>
                        </w:rPr>
                        <w:t xml:space="preserve"> </w:t>
                      </w:r>
                      <w:r w:rsidR="006066B4" w:rsidRPr="000B6A7A">
                        <w:rPr>
                          <w:rFonts w:ascii="Poppins" w:eastAsia="Lato" w:hAnsi="Poppins" w:cs="Poppins"/>
                          <w:color w:val="000000"/>
                        </w:rPr>
                        <w:t xml:space="preserve">faça as </w:t>
                      </w:r>
                      <w:r w:rsidRPr="000B6A7A">
                        <w:rPr>
                          <w:rFonts w:ascii="Poppins" w:eastAsia="Lato" w:hAnsi="Poppins" w:cs="Poppins"/>
                          <w:color w:val="000000"/>
                        </w:rPr>
                        <w:t>alterações no MVP</w:t>
                      </w:r>
                      <w:r w:rsidR="006066B4" w:rsidRPr="000B6A7A">
                        <w:rPr>
                          <w:rFonts w:ascii="Poppins" w:eastAsia="Lato" w:hAnsi="Poppins" w:cs="Poppins"/>
                          <w:color w:val="000000"/>
                        </w:rPr>
                        <w:t xml:space="preserve"> durante a aula</w:t>
                      </w:r>
                      <w:r w:rsidRPr="000B6A7A">
                        <w:rPr>
                          <w:rFonts w:ascii="Poppins" w:eastAsia="Lato" w:hAnsi="Poppins" w:cs="Poppins"/>
                          <w:color w:val="000000"/>
                        </w:rPr>
                        <w:t>. Caso não consiga terminar, distribua as tarefas entre os membros do grupo para que as modificações sejam concluídas em casa.</w:t>
                      </w:r>
                    </w:p>
                  </w:txbxContent>
                </v:textbox>
              </v:shape>
            </w:pict>
          </mc:Fallback>
        </mc:AlternateContent>
      </w:r>
    </w:p>
    <w:p w14:paraId="3F6A806F" w14:textId="77777777" w:rsidR="00D97F53" w:rsidRPr="002D67F6" w:rsidRDefault="00D97F53" w:rsidP="00D97F53">
      <w:pPr>
        <w:spacing w:line="288" w:lineRule="auto"/>
        <w:jc w:val="both"/>
        <w:rPr>
          <w:rFonts w:ascii="Poppins Light" w:hAnsi="Poppins Light" w:cs="Poppins Light"/>
          <w:b/>
          <w:bCs/>
          <w:u w:val="single"/>
        </w:rPr>
      </w:pPr>
    </w:p>
    <w:p w14:paraId="73CDE588" w14:textId="77777777" w:rsidR="00D97F53" w:rsidRPr="002D67F6" w:rsidRDefault="00D97F53" w:rsidP="00D97F53">
      <w:pPr>
        <w:spacing w:line="288" w:lineRule="auto"/>
        <w:jc w:val="both"/>
        <w:rPr>
          <w:rFonts w:ascii="Poppins Light" w:hAnsi="Poppins Light" w:cs="Poppins Light"/>
          <w:b/>
          <w:bCs/>
          <w:u w:val="single"/>
        </w:rPr>
      </w:pPr>
    </w:p>
    <w:p w14:paraId="3CEB8FFD" w14:textId="77777777" w:rsidR="00D97F53" w:rsidRPr="002D67F6" w:rsidRDefault="00D97F53" w:rsidP="00D97F53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sectPr w:rsidR="00D97F53" w:rsidRPr="002D67F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247EB55" w16cex:dateUtc="2025-02-11T21:39:00Z"/>
  <w16cex:commentExtensible w16cex:durableId="09B7782D" w16cex:dateUtc="2025-02-13T14:00:00Z"/>
  <w16cex:commentExtensible w16cex:durableId="65995932" w16cex:dateUtc="2025-02-12T15:11:00Z"/>
  <w16cex:commentExtensible w16cex:durableId="14F51AB7" w16cex:dateUtc="2025-02-13T14:00:00Z"/>
  <w16cex:commentExtensible w16cex:durableId="65A2222B" w16cex:dateUtc="2025-02-12T15:11:00Z"/>
  <w16cex:commentExtensible w16cex:durableId="67D7DCDD" w16cex:dateUtc="2025-02-14T14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A45524" w16cid:durableId="1247EB55"/>
  <w16cid:commentId w16cid:paraId="1019AA32" w16cid:durableId="09B7782D"/>
  <w16cid:commentId w16cid:paraId="18CDD4F2" w16cid:durableId="65995932"/>
  <w16cid:commentId w16cid:paraId="2F677D6C" w16cid:durableId="14F51AB7"/>
  <w16cid:commentId w16cid:paraId="4E6C73D6" w16cid:durableId="65A2222B"/>
  <w16cid:commentId w16cid:paraId="7A2A98ED" w16cid:durableId="67D7DCDD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EF4619" w14:textId="77777777" w:rsidR="006C19CA" w:rsidRDefault="006C19CA">
      <w:r>
        <w:separator/>
      </w:r>
    </w:p>
  </w:endnote>
  <w:endnote w:type="continuationSeparator" w:id="0">
    <w:p w14:paraId="78B33E32" w14:textId="77777777" w:rsidR="006C19CA" w:rsidRDefault="006C19CA">
      <w:r>
        <w:continuationSeparator/>
      </w:r>
    </w:p>
  </w:endnote>
  <w:endnote w:type="continuationNotice" w:id="1">
    <w:p w14:paraId="56A5C89F" w14:textId="77777777" w:rsidR="006C19CA" w:rsidRDefault="006C19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EB2E004" w14:textId="53F65F05" w:rsidR="6B43526E" w:rsidRDefault="6B43526E" w:rsidP="6B43526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6B43526E">
              <w:rPr>
                <w:rFonts w:ascii="Poppins" w:hAnsi="Poppins" w:cs="Poppins"/>
                <w:sz w:val="20"/>
                <w:szCs w:val="20"/>
              </w:rPr>
              <w:t>[</w:t>
            </w:r>
            <w:r w:rsidR="000B6A7A">
              <w:rPr>
                <w:rFonts w:ascii="Poppins" w:hAnsi="Poppins" w:cs="Poppins"/>
                <w:sz w:val="20"/>
                <w:szCs w:val="20"/>
              </w:rPr>
              <w:t>PMD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]ANO</w:t>
            </w:r>
            <w:r w:rsidR="000B6A7A">
              <w:rPr>
                <w:rFonts w:ascii="Poppins" w:hAnsi="Poppins" w:cs="Poppins"/>
                <w:sz w:val="20"/>
                <w:szCs w:val="20"/>
              </w:rPr>
              <w:t>2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B</w:t>
            </w:r>
            <w:r w:rsidR="000B6A7A">
              <w:rPr>
                <w:rFonts w:ascii="Poppins" w:hAnsi="Poppins" w:cs="Poppins"/>
                <w:sz w:val="20"/>
                <w:szCs w:val="20"/>
              </w:rPr>
              <w:t>3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S</w:t>
            </w:r>
            <w:r w:rsidR="000B6A7A">
              <w:rPr>
                <w:rFonts w:ascii="Poppins" w:hAnsi="Poppins" w:cs="Poppins"/>
                <w:sz w:val="20"/>
                <w:szCs w:val="20"/>
              </w:rPr>
              <w:t>21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A</w:t>
            </w:r>
            <w:r w:rsidR="000B6A7A">
              <w:rPr>
                <w:rFonts w:ascii="Poppins" w:hAnsi="Poppins" w:cs="Poppins"/>
                <w:sz w:val="20"/>
                <w:szCs w:val="20"/>
              </w:rPr>
              <w:t>1</w:t>
            </w:r>
          </w:p>
          <w:p w14:paraId="214D1726" w14:textId="57E88C49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0E2BE8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0E2BE8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9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2A4D37" w14:textId="77777777" w:rsidR="00483F34" w:rsidRDefault="00483F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F58D52" w14:textId="77777777" w:rsidR="006C19CA" w:rsidRDefault="006C19CA">
      <w:r>
        <w:separator/>
      </w:r>
    </w:p>
  </w:footnote>
  <w:footnote w:type="continuationSeparator" w:id="0">
    <w:p w14:paraId="7358A37A" w14:textId="77777777" w:rsidR="006C19CA" w:rsidRDefault="006C19CA">
      <w:r>
        <w:continuationSeparator/>
      </w:r>
    </w:p>
  </w:footnote>
  <w:footnote w:type="continuationNotice" w:id="1">
    <w:p w14:paraId="359EE623" w14:textId="77777777" w:rsidR="006C19CA" w:rsidRDefault="006C19CA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00D8F2" w14:textId="77777777" w:rsidR="00483F34" w:rsidRDefault="00483F3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60510" w14:textId="5EDA10E2" w:rsidR="00E227A8" w:rsidRDefault="00483F34" w:rsidP="00E227A8">
    <w:pPr>
      <w:pStyle w:val="Cabealho"/>
      <w:jc w:val="right"/>
    </w:pPr>
    <w:r>
      <w:rPr>
        <w:noProof/>
      </w:rPr>
      <w:drawing>
        <wp:inline distT="0" distB="0" distL="0" distR="0" wp14:anchorId="6EC689F6" wp14:editId="24181526">
          <wp:extent cx="1879203" cy="846001"/>
          <wp:effectExtent l="0" t="0" r="6985" b="0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D701DB" w14:textId="77777777" w:rsidR="00483F34" w:rsidRDefault="00483F3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425A9"/>
    <w:multiLevelType w:val="hybridMultilevel"/>
    <w:tmpl w:val="90F80850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EC26D94"/>
    <w:multiLevelType w:val="hybridMultilevel"/>
    <w:tmpl w:val="3D68293E"/>
    <w:lvl w:ilvl="0" w:tplc="73AE4DC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52AE3"/>
    <w:multiLevelType w:val="multilevel"/>
    <w:tmpl w:val="1450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373C9"/>
    <w:multiLevelType w:val="multilevel"/>
    <w:tmpl w:val="7E7A9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8318B"/>
    <w:multiLevelType w:val="hybridMultilevel"/>
    <w:tmpl w:val="D0DE93EE"/>
    <w:lvl w:ilvl="0" w:tplc="752C7BF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E90ACC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06029D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B692B7E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70AC41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A23C608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30CD42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1D4288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BE86EA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05FEC"/>
    <w:multiLevelType w:val="hybridMultilevel"/>
    <w:tmpl w:val="791EE716"/>
    <w:lvl w:ilvl="0" w:tplc="D5B8B6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oppins" w:hAnsi="Poppins" w:cs="Poppins" w:hint="default"/>
      </w:rPr>
    </w:lvl>
    <w:lvl w:ilvl="1" w:tplc="DBD630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18C4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66F0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A99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5212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848B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080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CA12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414DE2"/>
    <w:multiLevelType w:val="multilevel"/>
    <w:tmpl w:val="4E2C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034192"/>
    <w:multiLevelType w:val="hybridMultilevel"/>
    <w:tmpl w:val="01F21140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D75D32"/>
    <w:multiLevelType w:val="multilevel"/>
    <w:tmpl w:val="2158B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1B6F60"/>
    <w:multiLevelType w:val="multilevel"/>
    <w:tmpl w:val="FE56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6CE0FE6"/>
    <w:multiLevelType w:val="hybridMultilevel"/>
    <w:tmpl w:val="A502D580"/>
    <w:lvl w:ilvl="0" w:tplc="27C2ADFA">
      <w:start w:val="1"/>
      <w:numFmt w:val="lowerLetter"/>
      <w:lvlText w:val="%1)"/>
      <w:lvlJc w:val="left"/>
      <w:pPr>
        <w:ind w:left="765" w:hanging="405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D4917"/>
    <w:multiLevelType w:val="multilevel"/>
    <w:tmpl w:val="67EE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A84189"/>
    <w:multiLevelType w:val="hybridMultilevel"/>
    <w:tmpl w:val="AFD64EE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1F7552A"/>
    <w:multiLevelType w:val="hybridMultilevel"/>
    <w:tmpl w:val="C63A59F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8C7E5F"/>
    <w:multiLevelType w:val="hybridMultilevel"/>
    <w:tmpl w:val="C15C9C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51C0110"/>
    <w:multiLevelType w:val="hybridMultilevel"/>
    <w:tmpl w:val="4870545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8A07197"/>
    <w:multiLevelType w:val="multilevel"/>
    <w:tmpl w:val="D7B623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671A56"/>
    <w:multiLevelType w:val="multilevel"/>
    <w:tmpl w:val="23443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6"/>
  </w:num>
  <w:num w:numId="3">
    <w:abstractNumId w:val="21"/>
  </w:num>
  <w:num w:numId="4">
    <w:abstractNumId w:val="12"/>
  </w:num>
  <w:num w:numId="5">
    <w:abstractNumId w:val="15"/>
  </w:num>
  <w:num w:numId="6">
    <w:abstractNumId w:val="0"/>
  </w:num>
  <w:num w:numId="7">
    <w:abstractNumId w:val="7"/>
  </w:num>
  <w:num w:numId="8">
    <w:abstractNumId w:val="4"/>
  </w:num>
  <w:num w:numId="9">
    <w:abstractNumId w:val="17"/>
  </w:num>
  <w:num w:numId="10">
    <w:abstractNumId w:val="19"/>
  </w:num>
  <w:num w:numId="11">
    <w:abstractNumId w:val="11"/>
  </w:num>
  <w:num w:numId="12">
    <w:abstractNumId w:val="14"/>
  </w:num>
  <w:num w:numId="13">
    <w:abstractNumId w:val="8"/>
  </w:num>
  <w:num w:numId="14">
    <w:abstractNumId w:val="2"/>
  </w:num>
  <w:num w:numId="15">
    <w:abstractNumId w:val="9"/>
  </w:num>
  <w:num w:numId="16">
    <w:abstractNumId w:val="18"/>
  </w:num>
  <w:num w:numId="17">
    <w:abstractNumId w:val="3"/>
  </w:num>
  <w:num w:numId="18">
    <w:abstractNumId w:val="20"/>
  </w:num>
  <w:num w:numId="19">
    <w:abstractNumId w:val="16"/>
  </w:num>
  <w:num w:numId="20">
    <w:abstractNumId w:val="1"/>
  </w:num>
  <w:num w:numId="21">
    <w:abstractNumId w:val="13"/>
  </w:num>
  <w:num w:numId="22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579A"/>
    <w:rsid w:val="000278D8"/>
    <w:rsid w:val="00032907"/>
    <w:rsid w:val="000458D0"/>
    <w:rsid w:val="00070FBB"/>
    <w:rsid w:val="000756D6"/>
    <w:rsid w:val="00085678"/>
    <w:rsid w:val="000922AF"/>
    <w:rsid w:val="00093C5A"/>
    <w:rsid w:val="000A4E65"/>
    <w:rsid w:val="000B6A7A"/>
    <w:rsid w:val="000C6619"/>
    <w:rsid w:val="000D1CF0"/>
    <w:rsid w:val="000D26D0"/>
    <w:rsid w:val="000D717D"/>
    <w:rsid w:val="000D7709"/>
    <w:rsid w:val="000E2BE8"/>
    <w:rsid w:val="000F7DE9"/>
    <w:rsid w:val="00120526"/>
    <w:rsid w:val="00124756"/>
    <w:rsid w:val="00127E6C"/>
    <w:rsid w:val="00135530"/>
    <w:rsid w:val="00160195"/>
    <w:rsid w:val="0017310D"/>
    <w:rsid w:val="0019052F"/>
    <w:rsid w:val="001A2D86"/>
    <w:rsid w:val="001A32C9"/>
    <w:rsid w:val="001B69B9"/>
    <w:rsid w:val="001C335A"/>
    <w:rsid w:val="001E7BC0"/>
    <w:rsid w:val="00226D4B"/>
    <w:rsid w:val="002344C7"/>
    <w:rsid w:val="002372B1"/>
    <w:rsid w:val="00252F67"/>
    <w:rsid w:val="00256D8D"/>
    <w:rsid w:val="002632D3"/>
    <w:rsid w:val="00264B6B"/>
    <w:rsid w:val="0028494B"/>
    <w:rsid w:val="002915FF"/>
    <w:rsid w:val="00293130"/>
    <w:rsid w:val="002C6EC9"/>
    <w:rsid w:val="002D1A6D"/>
    <w:rsid w:val="002D51E3"/>
    <w:rsid w:val="002D67F6"/>
    <w:rsid w:val="002E6314"/>
    <w:rsid w:val="003009B4"/>
    <w:rsid w:val="00301F41"/>
    <w:rsid w:val="003031BD"/>
    <w:rsid w:val="003319CE"/>
    <w:rsid w:val="003365AE"/>
    <w:rsid w:val="00367C72"/>
    <w:rsid w:val="00383BFB"/>
    <w:rsid w:val="0038669A"/>
    <w:rsid w:val="0039479B"/>
    <w:rsid w:val="003C032E"/>
    <w:rsid w:val="003D4017"/>
    <w:rsid w:val="003D71CA"/>
    <w:rsid w:val="003E273E"/>
    <w:rsid w:val="003E681F"/>
    <w:rsid w:val="004114C6"/>
    <w:rsid w:val="00433D84"/>
    <w:rsid w:val="00454835"/>
    <w:rsid w:val="00464B32"/>
    <w:rsid w:val="00483F34"/>
    <w:rsid w:val="004903C1"/>
    <w:rsid w:val="00491C71"/>
    <w:rsid w:val="004B66A3"/>
    <w:rsid w:val="004D036F"/>
    <w:rsid w:val="004D1DA4"/>
    <w:rsid w:val="004E713D"/>
    <w:rsid w:val="004F6A76"/>
    <w:rsid w:val="00516FC8"/>
    <w:rsid w:val="00526282"/>
    <w:rsid w:val="00527CD5"/>
    <w:rsid w:val="00535D95"/>
    <w:rsid w:val="00537989"/>
    <w:rsid w:val="0054587F"/>
    <w:rsid w:val="005517B2"/>
    <w:rsid w:val="00561146"/>
    <w:rsid w:val="00580288"/>
    <w:rsid w:val="00580A6A"/>
    <w:rsid w:val="00585F34"/>
    <w:rsid w:val="005A5A09"/>
    <w:rsid w:val="005B7D96"/>
    <w:rsid w:val="005E0318"/>
    <w:rsid w:val="005E0F43"/>
    <w:rsid w:val="005E4165"/>
    <w:rsid w:val="005F30D0"/>
    <w:rsid w:val="005F74BB"/>
    <w:rsid w:val="006066B4"/>
    <w:rsid w:val="0060776C"/>
    <w:rsid w:val="00620D68"/>
    <w:rsid w:val="00623780"/>
    <w:rsid w:val="0063273B"/>
    <w:rsid w:val="00676B29"/>
    <w:rsid w:val="006846D8"/>
    <w:rsid w:val="006A7FCC"/>
    <w:rsid w:val="006B3AE9"/>
    <w:rsid w:val="006C19CA"/>
    <w:rsid w:val="006C4A1C"/>
    <w:rsid w:val="006F044D"/>
    <w:rsid w:val="006F60D3"/>
    <w:rsid w:val="0073166D"/>
    <w:rsid w:val="007444B7"/>
    <w:rsid w:val="00754079"/>
    <w:rsid w:val="007671B4"/>
    <w:rsid w:val="00773A8C"/>
    <w:rsid w:val="0078262D"/>
    <w:rsid w:val="007B6ABF"/>
    <w:rsid w:val="007C284C"/>
    <w:rsid w:val="007D7139"/>
    <w:rsid w:val="007F7F16"/>
    <w:rsid w:val="00801E58"/>
    <w:rsid w:val="0081074D"/>
    <w:rsid w:val="00814E58"/>
    <w:rsid w:val="008267D6"/>
    <w:rsid w:val="0083474B"/>
    <w:rsid w:val="00841D59"/>
    <w:rsid w:val="00851368"/>
    <w:rsid w:val="00862087"/>
    <w:rsid w:val="008925A9"/>
    <w:rsid w:val="00896129"/>
    <w:rsid w:val="008B3406"/>
    <w:rsid w:val="008B4C24"/>
    <w:rsid w:val="008D5889"/>
    <w:rsid w:val="008F2ECE"/>
    <w:rsid w:val="008F775A"/>
    <w:rsid w:val="0092769D"/>
    <w:rsid w:val="009464F5"/>
    <w:rsid w:val="00966015"/>
    <w:rsid w:val="00974820"/>
    <w:rsid w:val="00995614"/>
    <w:rsid w:val="009B33B6"/>
    <w:rsid w:val="009C7032"/>
    <w:rsid w:val="009D40F4"/>
    <w:rsid w:val="009E2937"/>
    <w:rsid w:val="009E7EA8"/>
    <w:rsid w:val="00A25CFE"/>
    <w:rsid w:val="00A42F1A"/>
    <w:rsid w:val="00A72EF1"/>
    <w:rsid w:val="00A73D87"/>
    <w:rsid w:val="00A921C9"/>
    <w:rsid w:val="00A97E0B"/>
    <w:rsid w:val="00AA60A0"/>
    <w:rsid w:val="00AB3384"/>
    <w:rsid w:val="00AC2750"/>
    <w:rsid w:val="00AD78A6"/>
    <w:rsid w:val="00AF1EC1"/>
    <w:rsid w:val="00B01B71"/>
    <w:rsid w:val="00B17315"/>
    <w:rsid w:val="00B45591"/>
    <w:rsid w:val="00B835C5"/>
    <w:rsid w:val="00BA6A76"/>
    <w:rsid w:val="00BB3B20"/>
    <w:rsid w:val="00C12E4A"/>
    <w:rsid w:val="00C33182"/>
    <w:rsid w:val="00C42339"/>
    <w:rsid w:val="00C4723D"/>
    <w:rsid w:val="00C6070E"/>
    <w:rsid w:val="00C62CE1"/>
    <w:rsid w:val="00C86384"/>
    <w:rsid w:val="00CA14A6"/>
    <w:rsid w:val="00CA4523"/>
    <w:rsid w:val="00CC175F"/>
    <w:rsid w:val="00CC2A45"/>
    <w:rsid w:val="00CC6C15"/>
    <w:rsid w:val="00CD7005"/>
    <w:rsid w:val="00CE219D"/>
    <w:rsid w:val="00CE38A4"/>
    <w:rsid w:val="00CF1B87"/>
    <w:rsid w:val="00CF76E4"/>
    <w:rsid w:val="00D03B93"/>
    <w:rsid w:val="00D05B9C"/>
    <w:rsid w:val="00D0751E"/>
    <w:rsid w:val="00D205F5"/>
    <w:rsid w:val="00D403AE"/>
    <w:rsid w:val="00D505D1"/>
    <w:rsid w:val="00D553AB"/>
    <w:rsid w:val="00D61A8F"/>
    <w:rsid w:val="00D76E67"/>
    <w:rsid w:val="00D851FD"/>
    <w:rsid w:val="00D97F53"/>
    <w:rsid w:val="00DB7E31"/>
    <w:rsid w:val="00DD5204"/>
    <w:rsid w:val="00DE0C0D"/>
    <w:rsid w:val="00DE5DA9"/>
    <w:rsid w:val="00DF07D5"/>
    <w:rsid w:val="00E00EC6"/>
    <w:rsid w:val="00E10D86"/>
    <w:rsid w:val="00E227A8"/>
    <w:rsid w:val="00E400A6"/>
    <w:rsid w:val="00E71901"/>
    <w:rsid w:val="00E73E76"/>
    <w:rsid w:val="00E77AF3"/>
    <w:rsid w:val="00EA3B37"/>
    <w:rsid w:val="00ED7B1E"/>
    <w:rsid w:val="00EF47B1"/>
    <w:rsid w:val="00EF4AFE"/>
    <w:rsid w:val="00F044D7"/>
    <w:rsid w:val="00F16AFC"/>
    <w:rsid w:val="00F45DC2"/>
    <w:rsid w:val="00F472E5"/>
    <w:rsid w:val="00F51FEF"/>
    <w:rsid w:val="00F52AA0"/>
    <w:rsid w:val="00F57059"/>
    <w:rsid w:val="00F7775E"/>
    <w:rsid w:val="00F82AD0"/>
    <w:rsid w:val="00FA4C7F"/>
    <w:rsid w:val="00FB3DCA"/>
    <w:rsid w:val="00FB68EB"/>
    <w:rsid w:val="00FC2C3F"/>
    <w:rsid w:val="00FD6E4E"/>
    <w:rsid w:val="00FD7F1E"/>
    <w:rsid w:val="00FF1369"/>
    <w:rsid w:val="00FF3340"/>
    <w:rsid w:val="00FF3ECB"/>
    <w:rsid w:val="316AA971"/>
    <w:rsid w:val="32F2553E"/>
    <w:rsid w:val="3C6A9A3C"/>
    <w:rsid w:val="6B4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link w:val="Ttulo9Char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customStyle="1" w:styleId="Ttulo9Char">
    <w:name w:val="Título 9 Char"/>
    <w:basedOn w:val="Fontepargpadro"/>
    <w:link w:val="Ttulo9"/>
    <w:rsid w:val="000D1CF0"/>
    <w:rPr>
      <w:rFonts w:ascii="Comic Sans MS" w:hAnsi="Comic Sans MS"/>
      <w:b/>
      <w:sz w:val="32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AF1EC1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82AD0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82A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8053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79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4239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5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34" Type="http://schemas.microsoft.com/office/2018/08/relationships/commentsExtensible" Target="commentsExtensi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9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8.emf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image" Target="media/image7.emf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8.sv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35" Type="http://schemas.microsoft.com/office/2016/09/relationships/commentsIds" Target="commentsId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8" ma:contentTypeDescription="Crie um novo documento." ma:contentTypeScope="" ma:versionID="4a43562f0951836659c836b04acf3ff5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603b1973da2e891d21f14d8bb65aba69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Curso" minOccurs="0"/>
                <xsd:element ref="ns2:Semana" minOccurs="0"/>
                <xsd:element ref="ns2:An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urso" ma:index="22" nillable="true" ma:displayName="Curso" ma:format="Dropdown" ma:internalName="Curso">
      <xsd:simpleType>
        <xsd:restriction base="dms:Text">
          <xsd:maxLength value="255"/>
        </xsd:restriction>
      </xsd:simpleType>
    </xsd:element>
    <xsd:element name="Semana" ma:index="23" nillable="true" ma:displayName="Semana" ma:format="Dropdown" ma:internalName="Semana">
      <xsd:simpleType>
        <xsd:restriction base="dms:Text">
          <xsd:maxLength value="255"/>
        </xsd:restriction>
      </xsd:simpleType>
    </xsd:element>
    <xsd:element name="Ano" ma:index="24" nillable="true" ma:displayName="Ano" ma:format="Dropdown" ma:internalName="An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  <Curso xmlns="aacb3b2f-5927-4b98-82b1-fea2b4072a87" xsi:nil="true"/>
    <Semana xmlns="aacb3b2f-5927-4b98-82b1-fea2b4072a87" xsi:nil="true"/>
    <Ano xmlns="aacb3b2f-5927-4b98-82b1-fea2b4072a8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874219-62AD-431F-ACC9-7AD6F21D90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4.xml><?xml version="1.0" encoding="utf-8"?>
<ds:datastoreItem xmlns:ds="http://schemas.openxmlformats.org/officeDocument/2006/customXml" ds:itemID="{5F38F123-1C28-4457-9F72-EF54FC65E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9</Pages>
  <Words>683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2</cp:revision>
  <cp:lastPrinted>2006-08-31T06:40:00Z</cp:lastPrinted>
  <dcterms:created xsi:type="dcterms:W3CDTF">2026-05-29T13:57:00Z</dcterms:created>
  <dcterms:modified xsi:type="dcterms:W3CDTF">2026-05-29T13:57:00Z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