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61255ADB" w14:textId="5A503CF7" w:rsidR="00961B3E" w:rsidRPr="00A012DC" w:rsidRDefault="00961B3E" w:rsidP="00961B3E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711B6D94" w14:textId="77777777" w:rsidR="00961B3E" w:rsidRPr="00A012DC" w:rsidRDefault="00961B3E" w:rsidP="00961B3E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4447C7CB" w14:textId="77777777" w:rsidR="00961B3E" w:rsidRPr="00A012DC" w:rsidRDefault="00961B3E" w:rsidP="00961B3E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10C8887F" w14:textId="77777777" w:rsidR="00961B3E" w:rsidRPr="00A012DC" w:rsidRDefault="00961B3E" w:rsidP="00961B3E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4C063789" w14:textId="77777777" w:rsidR="00961B3E" w:rsidRDefault="00961B3E" w:rsidP="00961B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5C1062FA" w14:textId="3C2E5CAC" w:rsidR="00470078" w:rsidRDefault="00D01173" w:rsidP="00470078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CC54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59A60607" wp14:editId="3E9F616E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4213" w14:textId="77777777" w:rsidR="00470078" w:rsidRDefault="00470078" w:rsidP="00470078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6CD71919" w14:textId="7BB20016" w:rsidR="0010101D" w:rsidRPr="0010101D" w:rsidRDefault="0060776C" w:rsidP="00470078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10101D" w:rsidRPr="0010101D">
        <w:rPr>
          <w:rFonts w:ascii="Poppins" w:hAnsi="Poppins" w:cs="Poppins"/>
          <w:b/>
          <w:bCs/>
          <w:noProof/>
          <w:sz w:val="32"/>
          <w:szCs w:val="32"/>
        </w:rPr>
        <w:t>Grupo focal para avaliação de MVP</w:t>
      </w:r>
    </w:p>
    <w:p w14:paraId="6C49C706" w14:textId="12EAD811" w:rsidR="0060776C" w:rsidRPr="00454835" w:rsidRDefault="0010101D" w:rsidP="00F24C9D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10101D">
        <w:rPr>
          <w:rFonts w:ascii="Poppins" w:hAnsi="Poppins" w:cs="Poppins"/>
          <w:b/>
          <w:bCs/>
          <w:noProof/>
          <w:sz w:val="32"/>
          <w:szCs w:val="32"/>
        </w:rPr>
        <w:t>Parte 1</w:t>
      </w:r>
    </w:p>
    <w:p w14:paraId="65650FF6" w14:textId="77777777" w:rsidR="0060776C" w:rsidRPr="00814E58" w:rsidRDefault="0060776C" w:rsidP="00F24C9D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F24C9D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01070306" w14:textId="5147F116" w:rsidR="00E227A8" w:rsidRPr="0010101D" w:rsidRDefault="0010101D" w:rsidP="00F24C9D">
      <w:pPr>
        <w:pStyle w:val="PargrafodaLista"/>
        <w:numPr>
          <w:ilvl w:val="0"/>
          <w:numId w:val="5"/>
        </w:numPr>
        <w:jc w:val="both"/>
        <w:rPr>
          <w:rFonts w:ascii="Poppins Light" w:hAnsi="Poppins Light" w:cs="Poppins Light"/>
          <w:noProof/>
          <w:sz w:val="32"/>
          <w:szCs w:val="32"/>
        </w:rPr>
      </w:pPr>
      <w:r w:rsidRPr="0010101D">
        <w:rPr>
          <w:rFonts w:ascii="Poppins Light" w:hAnsi="Poppins Light" w:cs="Poppins Light"/>
          <w:noProof/>
        </w:rPr>
        <w:t xml:space="preserve">Coletar </w:t>
      </w:r>
      <w:r w:rsidRPr="001E725B">
        <w:rPr>
          <w:rFonts w:ascii="Poppins Light" w:hAnsi="Poppins Light" w:cs="Poppins Light"/>
          <w:noProof/>
        </w:rPr>
        <w:t>feedback</w:t>
      </w:r>
      <w:r w:rsidRPr="005C3EA9">
        <w:rPr>
          <w:rFonts w:ascii="Poppins Light" w:hAnsi="Poppins Light" w:cs="Poppins Light"/>
          <w:noProof/>
        </w:rPr>
        <w:t xml:space="preserve"> </w:t>
      </w:r>
      <w:r w:rsidRPr="0010101D">
        <w:rPr>
          <w:rFonts w:ascii="Poppins Light" w:hAnsi="Poppins Light" w:cs="Poppins Light"/>
          <w:noProof/>
        </w:rPr>
        <w:t>construtivo para aprimorar os MVP desenvolvidos por grupos de forma prática e rápida</w:t>
      </w:r>
      <w:r>
        <w:rPr>
          <w:rFonts w:ascii="Poppins Light" w:hAnsi="Poppins Light" w:cs="Poppins Light"/>
          <w:noProof/>
        </w:rPr>
        <w:t>.</w:t>
      </w:r>
    </w:p>
    <w:p w14:paraId="295A46D9" w14:textId="77777777" w:rsidR="0010101D" w:rsidRPr="005A5A09" w:rsidRDefault="0010101D" w:rsidP="00F24C9D">
      <w:pPr>
        <w:pStyle w:val="PargrafodaLista"/>
        <w:jc w:val="both"/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Pr="00814E58" w:rsidRDefault="00E227A8" w:rsidP="00F24C9D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616C8603" w14:textId="77777777" w:rsidR="0010101D" w:rsidRPr="0010101D" w:rsidRDefault="0010101D" w:rsidP="00F24C9D">
      <w:pPr>
        <w:pStyle w:val="PargrafodaLista"/>
        <w:numPr>
          <w:ilvl w:val="0"/>
          <w:numId w:val="19"/>
        </w:numPr>
        <w:jc w:val="both"/>
        <w:rPr>
          <w:rFonts w:ascii="Poppins Light" w:hAnsi="Poppins Light" w:cs="Poppins Light"/>
          <w:noProof/>
        </w:rPr>
      </w:pPr>
      <w:r w:rsidRPr="0010101D">
        <w:rPr>
          <w:rFonts w:ascii="Poppins Light" w:hAnsi="Poppins Light" w:cs="Poppins Light"/>
          <w:noProof/>
        </w:rPr>
        <w:t>Roteiro da atividade;</w:t>
      </w:r>
    </w:p>
    <w:p w14:paraId="1B5E1A54" w14:textId="2007F4EA" w:rsidR="0010101D" w:rsidRPr="0010101D" w:rsidRDefault="0010101D" w:rsidP="00F24C9D">
      <w:pPr>
        <w:pStyle w:val="PargrafodaLista"/>
        <w:numPr>
          <w:ilvl w:val="0"/>
          <w:numId w:val="19"/>
        </w:numPr>
        <w:jc w:val="both"/>
        <w:rPr>
          <w:rFonts w:ascii="Poppins Light" w:hAnsi="Poppins Light" w:cs="Poppins Light"/>
          <w:noProof/>
        </w:rPr>
      </w:pPr>
      <w:r w:rsidRPr="0010101D">
        <w:rPr>
          <w:rFonts w:ascii="Poppins Light" w:hAnsi="Poppins Light" w:cs="Poppins Light"/>
          <w:noProof/>
        </w:rPr>
        <w:t>Lápis ou caneta</w:t>
      </w:r>
      <w:r w:rsidR="005C3EA9">
        <w:rPr>
          <w:rFonts w:ascii="Poppins Light" w:hAnsi="Poppins Light" w:cs="Poppins Light"/>
          <w:noProof/>
        </w:rPr>
        <w:t>;</w:t>
      </w:r>
    </w:p>
    <w:p w14:paraId="13102981" w14:textId="2C7E6A35" w:rsidR="0010101D" w:rsidRDefault="0010101D" w:rsidP="00F24C9D">
      <w:pPr>
        <w:pStyle w:val="PargrafodaLista"/>
        <w:numPr>
          <w:ilvl w:val="0"/>
          <w:numId w:val="19"/>
        </w:numPr>
        <w:jc w:val="both"/>
        <w:rPr>
          <w:rFonts w:ascii="Poppins Light" w:hAnsi="Poppins Light" w:cs="Poppins Light"/>
          <w:noProof/>
        </w:rPr>
      </w:pPr>
      <w:r w:rsidRPr="0010101D">
        <w:rPr>
          <w:rFonts w:ascii="Poppins Light" w:hAnsi="Poppins Light" w:cs="Poppins Light"/>
          <w:noProof/>
        </w:rPr>
        <w:t>Gravador de voz (opcional).</w:t>
      </w:r>
    </w:p>
    <w:p w14:paraId="5EA88165" w14:textId="77777777" w:rsidR="0010101D" w:rsidRDefault="0010101D" w:rsidP="00F24C9D">
      <w:pPr>
        <w:pStyle w:val="PargrafodaLista"/>
        <w:jc w:val="both"/>
        <w:rPr>
          <w:rFonts w:ascii="Poppins Light" w:hAnsi="Poppins Light" w:cs="Poppins Light"/>
          <w:noProof/>
        </w:rPr>
      </w:pPr>
    </w:p>
    <w:p w14:paraId="18BF5FAA" w14:textId="4DB3A9EB" w:rsidR="0010101D" w:rsidRPr="0010101D" w:rsidRDefault="0010101D" w:rsidP="00F24C9D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10101D">
        <w:rPr>
          <w:rFonts w:ascii="Poppins" w:hAnsi="Poppins" w:cs="Poppins"/>
          <w:b/>
          <w:bCs/>
          <w:noProof/>
          <w:sz w:val="32"/>
          <w:szCs w:val="32"/>
        </w:rPr>
        <w:t xml:space="preserve">Observação: </w:t>
      </w:r>
    </w:p>
    <w:p w14:paraId="1D2C2BA4" w14:textId="77777777" w:rsidR="0010101D" w:rsidRPr="0010101D" w:rsidRDefault="0010101D" w:rsidP="00F24C9D">
      <w:pPr>
        <w:jc w:val="both"/>
        <w:rPr>
          <w:rFonts w:ascii="Poppins Light" w:hAnsi="Poppins Light" w:cs="Poppins Light"/>
          <w:noProof/>
        </w:rPr>
      </w:pPr>
      <w:r w:rsidRPr="0010101D">
        <w:rPr>
          <w:rFonts w:ascii="Poppins Light" w:hAnsi="Poppins Light" w:cs="Poppins Light"/>
          <w:b/>
          <w:bCs/>
          <w:noProof/>
        </w:rPr>
        <w:lastRenderedPageBreak/>
        <w:t>Divisão das apresentações:</w:t>
      </w:r>
    </w:p>
    <w:p w14:paraId="488583FA" w14:textId="7C43F485" w:rsidR="009A0F05" w:rsidRDefault="0010101D" w:rsidP="00F24C9D">
      <w:pPr>
        <w:jc w:val="both"/>
        <w:rPr>
          <w:rFonts w:ascii="Poppins Light" w:hAnsi="Poppins Light" w:cs="Poppins Light"/>
          <w:noProof/>
        </w:rPr>
      </w:pPr>
      <w:r w:rsidRPr="0010101D">
        <w:rPr>
          <w:rFonts w:ascii="Poppins Light" w:hAnsi="Poppins Light" w:cs="Poppins Light"/>
          <w:noProof/>
        </w:rPr>
        <w:t>Metade dos grupos realizar</w:t>
      </w:r>
      <w:r w:rsidR="005C3EA9">
        <w:rPr>
          <w:rFonts w:ascii="Poppins Light" w:hAnsi="Poppins Light" w:cs="Poppins Light"/>
          <w:noProof/>
        </w:rPr>
        <w:t>á</w:t>
      </w:r>
      <w:r w:rsidRPr="0010101D">
        <w:rPr>
          <w:rFonts w:ascii="Poppins Light" w:hAnsi="Poppins Light" w:cs="Poppins Light"/>
          <w:noProof/>
        </w:rPr>
        <w:t xml:space="preserve"> a apresentação hoje, e a outra metade apresen</w:t>
      </w:r>
      <w:r w:rsidR="009A0F05">
        <w:rPr>
          <w:rFonts w:ascii="Poppins Light" w:hAnsi="Poppins Light" w:cs="Poppins Light"/>
          <w:noProof/>
        </w:rPr>
        <w:t>tará</w:t>
      </w:r>
      <w:r w:rsidRPr="0010101D">
        <w:rPr>
          <w:rFonts w:ascii="Poppins Light" w:hAnsi="Poppins Light" w:cs="Poppins Light"/>
          <w:noProof/>
        </w:rPr>
        <w:t xml:space="preserve"> na próxima aula. </w:t>
      </w:r>
    </w:p>
    <w:p w14:paraId="4292EC6C" w14:textId="71EDBD56" w:rsidR="0010101D" w:rsidRPr="0010101D" w:rsidRDefault="0010101D" w:rsidP="00F24C9D">
      <w:pPr>
        <w:jc w:val="both"/>
        <w:rPr>
          <w:rFonts w:ascii="Poppins Light" w:hAnsi="Poppins Light" w:cs="Poppins Light"/>
          <w:noProof/>
        </w:rPr>
      </w:pPr>
      <w:r w:rsidRPr="0010101D">
        <w:rPr>
          <w:rFonts w:ascii="Poppins Light" w:hAnsi="Poppins Light" w:cs="Poppins Light"/>
          <w:noProof/>
        </w:rPr>
        <w:t xml:space="preserve">Isso garante tempo para que todos recebam o </w:t>
      </w:r>
      <w:r w:rsidRPr="001E725B">
        <w:rPr>
          <w:rFonts w:ascii="Poppins Light" w:hAnsi="Poppins Light" w:cs="Poppins Light"/>
          <w:noProof/>
        </w:rPr>
        <w:t>feedback</w:t>
      </w:r>
      <w:r w:rsidRPr="0010101D">
        <w:rPr>
          <w:rFonts w:ascii="Poppins Light" w:hAnsi="Poppins Light" w:cs="Poppins Light"/>
          <w:noProof/>
        </w:rPr>
        <w:t xml:space="preserve"> necessário.</w:t>
      </w:r>
    </w:p>
    <w:p w14:paraId="5A6FEC97" w14:textId="77777777" w:rsidR="0010101D" w:rsidRPr="0010101D" w:rsidRDefault="0010101D" w:rsidP="00F24C9D">
      <w:pPr>
        <w:jc w:val="both"/>
        <w:rPr>
          <w:rFonts w:ascii="Poppins Light" w:hAnsi="Poppins Light" w:cs="Poppins Light"/>
          <w:noProof/>
        </w:rPr>
      </w:pPr>
    </w:p>
    <w:p w14:paraId="0ED21B0B" w14:textId="6A8764A2" w:rsidR="00E227A8" w:rsidRPr="00814E58" w:rsidRDefault="00E227A8" w:rsidP="00F24C9D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 xml:space="preserve">Procedimento </w:t>
      </w:r>
      <w:r w:rsidR="00464B32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Pr="00814E58">
        <w:rPr>
          <w:rFonts w:ascii="Poppins" w:hAnsi="Poppins" w:cs="Poppins"/>
          <w:b/>
          <w:bCs/>
          <w:noProof/>
          <w:sz w:val="32"/>
          <w:szCs w:val="32"/>
        </w:rPr>
        <w:t>xperimental</w:t>
      </w:r>
    </w:p>
    <w:p w14:paraId="0FAB7145" w14:textId="77777777" w:rsidR="00E227A8" w:rsidRPr="00814E58" w:rsidRDefault="00E227A8" w:rsidP="00F24C9D">
      <w:pPr>
        <w:ind w:left="357"/>
        <w:jc w:val="both"/>
        <w:rPr>
          <w:rFonts w:ascii="Poppins Light" w:hAnsi="Poppins Light" w:cs="Poppins Light"/>
          <w:noProof/>
        </w:rPr>
      </w:pPr>
    </w:p>
    <w:p w14:paraId="489211FB" w14:textId="2A970D69" w:rsidR="0010101D" w:rsidRPr="0010101D" w:rsidRDefault="0010101D" w:rsidP="00F24C9D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10101D">
        <w:rPr>
          <w:rFonts w:ascii="Poppins Light" w:hAnsi="Poppins Light" w:cs="Poppins Light"/>
          <w:b/>
          <w:bCs/>
          <w:noProof/>
        </w:rPr>
        <w:t>Introdução:</w:t>
      </w:r>
    </w:p>
    <w:p w14:paraId="26C8AB38" w14:textId="40356DBE" w:rsidR="0010101D" w:rsidRDefault="0010101D" w:rsidP="00F24C9D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  <w:r w:rsidRPr="0010101D">
        <w:rPr>
          <w:rFonts w:ascii="Poppins Light" w:hAnsi="Poppins Light" w:cs="Poppins Light"/>
          <w:noProof/>
        </w:rPr>
        <w:t xml:space="preserve">Cada grupo terá a chance de apresentar seu MVP em 5 minutos. </w:t>
      </w:r>
      <w:r w:rsidR="001E725B">
        <w:rPr>
          <w:rFonts w:ascii="Poppins Light" w:hAnsi="Poppins Light" w:cs="Poppins Light"/>
          <w:noProof/>
        </w:rPr>
        <w:t>Em seguida</w:t>
      </w:r>
      <w:r w:rsidRPr="0010101D">
        <w:rPr>
          <w:rFonts w:ascii="Poppins Light" w:hAnsi="Poppins Light" w:cs="Poppins Light"/>
          <w:noProof/>
        </w:rPr>
        <w:t xml:space="preserve">, os outros grupos farão perguntas e darão </w:t>
      </w:r>
      <w:r w:rsidRPr="001E725B">
        <w:rPr>
          <w:rFonts w:ascii="Poppins Light" w:hAnsi="Poppins Light" w:cs="Poppins Light"/>
          <w:noProof/>
        </w:rPr>
        <w:t>feedback</w:t>
      </w:r>
      <w:r w:rsidRPr="0010101D">
        <w:rPr>
          <w:rFonts w:ascii="Poppins Light" w:hAnsi="Poppins Light" w:cs="Poppins Light"/>
          <w:noProof/>
        </w:rPr>
        <w:t xml:space="preserve"> para ajudar a melhorar o produto.</w:t>
      </w:r>
    </w:p>
    <w:p w14:paraId="788AB074" w14:textId="77777777" w:rsidR="0010101D" w:rsidRPr="0010101D" w:rsidRDefault="0010101D" w:rsidP="00F24C9D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7B5D3F6F" w14:textId="31055271" w:rsidR="0010101D" w:rsidRPr="0010101D" w:rsidRDefault="0010101D" w:rsidP="00F24C9D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10101D">
        <w:rPr>
          <w:rFonts w:ascii="Poppins Light" w:hAnsi="Poppins Light" w:cs="Poppins Light"/>
          <w:b/>
          <w:bCs/>
          <w:noProof/>
        </w:rPr>
        <w:t>Apresentação do MVP:</w:t>
      </w:r>
    </w:p>
    <w:p w14:paraId="33668AE6" w14:textId="0EA641E3" w:rsidR="009A0F05" w:rsidRDefault="009A0F05" w:rsidP="009A0F05">
      <w:pPr>
        <w:spacing w:line="276" w:lineRule="auto"/>
        <w:jc w:val="both"/>
        <w:rPr>
          <w:rFonts w:ascii="Poppins Light" w:hAnsi="Poppins Light" w:cs="Poppins Light"/>
          <w:noProof/>
        </w:rPr>
      </w:pPr>
      <w:r w:rsidRPr="009A0F05">
        <w:rPr>
          <w:rFonts w:ascii="Poppins Light" w:hAnsi="Poppins Light" w:cs="Poppins Light"/>
          <w:noProof/>
        </w:rPr>
        <w:t>Cada grupo terá 5 minutos para apresentação</w:t>
      </w:r>
      <w:r w:rsidR="005C3EA9">
        <w:rPr>
          <w:rFonts w:ascii="Poppins Light" w:hAnsi="Poppins Light" w:cs="Poppins Light"/>
          <w:noProof/>
        </w:rPr>
        <w:t xml:space="preserve"> de</w:t>
      </w:r>
      <w:r w:rsidRPr="009A0F05">
        <w:rPr>
          <w:rFonts w:ascii="Poppins Light" w:hAnsi="Poppins Light" w:cs="Poppins Light"/>
          <w:noProof/>
        </w:rPr>
        <w:t xml:space="preserve"> seu MVP para os outros grupos. As apresentações devem conter:</w:t>
      </w:r>
      <w:r>
        <w:rPr>
          <w:rFonts w:ascii="Poppins Light" w:hAnsi="Poppins Light" w:cs="Poppins Light"/>
          <w:noProof/>
        </w:rPr>
        <w:t xml:space="preserve"> </w:t>
      </w:r>
    </w:p>
    <w:p w14:paraId="0DCD3343" w14:textId="4ACB0351" w:rsidR="0010101D" w:rsidRPr="009A0F05" w:rsidRDefault="005C3EA9" w:rsidP="009A0F05">
      <w:pPr>
        <w:pStyle w:val="PargrafodaLista"/>
        <w:numPr>
          <w:ilvl w:val="0"/>
          <w:numId w:val="24"/>
        </w:numPr>
        <w:spacing w:line="276" w:lineRule="auto"/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b/>
          <w:bCs/>
          <w:noProof/>
        </w:rPr>
        <w:t>d</w:t>
      </w:r>
      <w:r w:rsidR="0010101D" w:rsidRPr="009A0F05">
        <w:rPr>
          <w:rFonts w:ascii="Poppins Light" w:hAnsi="Poppins Light" w:cs="Poppins Light"/>
          <w:b/>
          <w:bCs/>
          <w:noProof/>
        </w:rPr>
        <w:t xml:space="preserve">escrição rápida do MVP: </w:t>
      </w:r>
      <w:r>
        <w:rPr>
          <w:rFonts w:ascii="Poppins Light" w:hAnsi="Poppins Light" w:cs="Poppins Light"/>
          <w:noProof/>
        </w:rPr>
        <w:t>q</w:t>
      </w:r>
      <w:r w:rsidR="0010101D" w:rsidRPr="009A0F05">
        <w:rPr>
          <w:rFonts w:ascii="Poppins Light" w:hAnsi="Poppins Light" w:cs="Poppins Light"/>
          <w:noProof/>
        </w:rPr>
        <w:t xml:space="preserve">ual </w:t>
      </w:r>
      <w:r w:rsidR="001E725B">
        <w:rPr>
          <w:rFonts w:ascii="Poppins Light" w:hAnsi="Poppins Light" w:cs="Poppins Light"/>
          <w:noProof/>
        </w:rPr>
        <w:t xml:space="preserve">é </w:t>
      </w:r>
      <w:r w:rsidR="0010101D" w:rsidRPr="009A0F05">
        <w:rPr>
          <w:rFonts w:ascii="Poppins Light" w:hAnsi="Poppins Light" w:cs="Poppins Light"/>
          <w:noProof/>
        </w:rPr>
        <w:t>o problema que resolve e como funciona</w:t>
      </w:r>
      <w:r>
        <w:rPr>
          <w:rFonts w:ascii="Poppins Light" w:hAnsi="Poppins Light" w:cs="Poppins Light"/>
          <w:noProof/>
        </w:rPr>
        <w:t>;</w:t>
      </w:r>
    </w:p>
    <w:p w14:paraId="143444E5" w14:textId="23AD1696" w:rsidR="0010101D" w:rsidRPr="009A0F05" w:rsidRDefault="005C3EA9" w:rsidP="009A0F05">
      <w:pPr>
        <w:pStyle w:val="PargrafodaLista"/>
        <w:numPr>
          <w:ilvl w:val="0"/>
          <w:numId w:val="24"/>
        </w:numPr>
        <w:spacing w:line="276" w:lineRule="auto"/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b/>
          <w:bCs/>
          <w:noProof/>
        </w:rPr>
        <w:t>p</w:t>
      </w:r>
      <w:r w:rsidR="0010101D" w:rsidRPr="009A0F05">
        <w:rPr>
          <w:rFonts w:ascii="Poppins Light" w:hAnsi="Poppins Light" w:cs="Poppins Light"/>
          <w:b/>
          <w:bCs/>
          <w:noProof/>
        </w:rPr>
        <w:t>úblico-alvo</w:t>
      </w:r>
      <w:r w:rsidR="0010101D" w:rsidRPr="009A0F05">
        <w:rPr>
          <w:rFonts w:ascii="Poppins Light" w:hAnsi="Poppins Light" w:cs="Poppins Light"/>
          <w:noProof/>
        </w:rPr>
        <w:t xml:space="preserve">: </w:t>
      </w:r>
      <w:r>
        <w:rPr>
          <w:rFonts w:ascii="Poppins Light" w:hAnsi="Poppins Light" w:cs="Poppins Light"/>
          <w:noProof/>
        </w:rPr>
        <w:t>p</w:t>
      </w:r>
      <w:r w:rsidR="0010101D" w:rsidRPr="009A0F05">
        <w:rPr>
          <w:rFonts w:ascii="Poppins Light" w:hAnsi="Poppins Light" w:cs="Poppins Light"/>
          <w:noProof/>
        </w:rPr>
        <w:t>ara quem o produto foi feito</w:t>
      </w:r>
      <w:r>
        <w:rPr>
          <w:rFonts w:ascii="Poppins Light" w:hAnsi="Poppins Light" w:cs="Poppins Light"/>
          <w:noProof/>
        </w:rPr>
        <w:t>;</w:t>
      </w:r>
    </w:p>
    <w:p w14:paraId="3443B778" w14:textId="38E20242" w:rsidR="0010101D" w:rsidRDefault="005C3EA9" w:rsidP="009A0F05">
      <w:pPr>
        <w:pStyle w:val="PargrafodaLista"/>
        <w:numPr>
          <w:ilvl w:val="0"/>
          <w:numId w:val="24"/>
        </w:numPr>
        <w:spacing w:line="276" w:lineRule="auto"/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b/>
          <w:bCs/>
          <w:noProof/>
        </w:rPr>
        <w:t>o</w:t>
      </w:r>
      <w:r w:rsidR="0010101D" w:rsidRPr="009A0F05">
        <w:rPr>
          <w:rFonts w:ascii="Poppins Light" w:hAnsi="Poppins Light" w:cs="Poppins Light"/>
          <w:b/>
          <w:bCs/>
          <w:noProof/>
        </w:rPr>
        <w:t xml:space="preserve">bjetivo do </w:t>
      </w:r>
      <w:r w:rsidR="0010101D" w:rsidRPr="001E725B">
        <w:rPr>
          <w:rFonts w:ascii="Poppins Light" w:hAnsi="Poppins Light" w:cs="Poppins Light"/>
          <w:b/>
          <w:bCs/>
          <w:noProof/>
        </w:rPr>
        <w:t>feedback</w:t>
      </w:r>
      <w:r w:rsidR="0010101D" w:rsidRPr="005C3EA9">
        <w:rPr>
          <w:rFonts w:ascii="Poppins Light" w:hAnsi="Poppins Light" w:cs="Poppins Light"/>
          <w:noProof/>
        </w:rPr>
        <w:t>:</w:t>
      </w:r>
      <w:r w:rsidR="0010101D" w:rsidRPr="009A0F05">
        <w:rPr>
          <w:rFonts w:ascii="Poppins Light" w:hAnsi="Poppins Light" w:cs="Poppins Light"/>
          <w:noProof/>
        </w:rPr>
        <w:t xml:space="preserve"> </w:t>
      </w:r>
      <w:r>
        <w:rPr>
          <w:rFonts w:ascii="Poppins Light" w:hAnsi="Poppins Light" w:cs="Poppins Light"/>
          <w:noProof/>
        </w:rPr>
        <w:t>d</w:t>
      </w:r>
      <w:r w:rsidR="0010101D" w:rsidRPr="009A0F05">
        <w:rPr>
          <w:rFonts w:ascii="Poppins Light" w:hAnsi="Poppins Light" w:cs="Poppins Light"/>
          <w:noProof/>
        </w:rPr>
        <w:t xml:space="preserve">izer o que espera entender com o </w:t>
      </w:r>
      <w:r w:rsidR="0010101D" w:rsidRPr="001E725B">
        <w:rPr>
          <w:rFonts w:ascii="Poppins Light" w:hAnsi="Poppins Light" w:cs="Poppins Light"/>
          <w:noProof/>
        </w:rPr>
        <w:t>feedbac</w:t>
      </w:r>
      <w:r w:rsidR="00DE4276" w:rsidRPr="001E725B">
        <w:rPr>
          <w:rFonts w:ascii="Poppins Light" w:hAnsi="Poppins Light" w:cs="Poppins Light"/>
          <w:noProof/>
        </w:rPr>
        <w:t>k</w:t>
      </w:r>
      <w:r w:rsidR="00DE4276" w:rsidRPr="009A0F05">
        <w:rPr>
          <w:rFonts w:ascii="Poppins Light" w:hAnsi="Poppins Light" w:cs="Poppins Light"/>
          <w:i/>
          <w:iCs/>
          <w:noProof/>
        </w:rPr>
        <w:t>.</w:t>
      </w:r>
      <w:r w:rsidR="0010101D" w:rsidRPr="009A0F05">
        <w:rPr>
          <w:rFonts w:ascii="Poppins Light" w:hAnsi="Poppins Light" w:cs="Poppins Light"/>
          <w:noProof/>
        </w:rPr>
        <w:t xml:space="preserve"> </w:t>
      </w:r>
    </w:p>
    <w:p w14:paraId="0B35193D" w14:textId="77777777" w:rsidR="009A0F05" w:rsidRPr="009A0F05" w:rsidRDefault="009A0F05" w:rsidP="009A0F05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5E6B2176" w14:textId="1A6DC118" w:rsidR="00DE4276" w:rsidRDefault="00DE4276" w:rsidP="00F24C9D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  <w:u w:val="single"/>
        </w:rPr>
      </w:pPr>
      <w:r w:rsidRPr="004668EF">
        <w:rPr>
          <w:rFonts w:ascii="Poppins Light" w:hAnsi="Poppins Light" w:cs="Poppins Light"/>
          <w:noProof/>
        </w:rPr>
        <w:drawing>
          <wp:inline distT="0" distB="0" distL="0" distR="0" wp14:anchorId="7F956FC9" wp14:editId="22EE6975">
            <wp:extent cx="2160000" cy="517808"/>
            <wp:effectExtent l="0" t="0" r="0" b="0"/>
            <wp:docPr id="1159888120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0249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E529" w14:textId="77777777" w:rsidR="009A0F05" w:rsidRDefault="009A0F05" w:rsidP="00F24C9D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  <w:color w:val="000000" w:themeColor="text1"/>
          <w:u w:val="single"/>
        </w:rPr>
      </w:pPr>
    </w:p>
    <w:p w14:paraId="24E24BDD" w14:textId="0F15F93A" w:rsidR="0010101D" w:rsidRDefault="0010101D" w:rsidP="00F24C9D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  <w:color w:val="000000" w:themeColor="text1"/>
        </w:rPr>
      </w:pPr>
      <w:r w:rsidRPr="009A0F05">
        <w:rPr>
          <w:rFonts w:ascii="Poppins Light" w:hAnsi="Poppins Light" w:cs="Poppins Light"/>
          <w:noProof/>
          <w:color w:val="000000" w:themeColor="text1"/>
          <w:u w:val="single"/>
        </w:rPr>
        <w:t>Exemplo</w:t>
      </w:r>
      <w:r w:rsidRPr="009A0F05">
        <w:rPr>
          <w:rFonts w:ascii="Poppins Light" w:hAnsi="Poppins Light" w:cs="Poppins Light"/>
          <w:noProof/>
          <w:color w:val="000000" w:themeColor="text1"/>
        </w:rPr>
        <w:t>: "Gostaríamos de saber se a navegação é fácil", ou "Precisamos entender se o design é claro“.</w:t>
      </w:r>
    </w:p>
    <w:p w14:paraId="04BA74D5" w14:textId="77777777" w:rsidR="00854EF5" w:rsidRDefault="00854EF5" w:rsidP="00F24C9D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  <w:color w:val="000000" w:themeColor="text1"/>
        </w:rPr>
      </w:pPr>
    </w:p>
    <w:p w14:paraId="47D3753F" w14:textId="359B3233" w:rsidR="00854EF5" w:rsidRPr="00854EF5" w:rsidRDefault="00854EF5" w:rsidP="00854EF5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Poppins Light" w:hAnsi="Poppins Light" w:cs="Poppins Light"/>
          <w:b/>
          <w:bCs/>
          <w:noProof/>
          <w:color w:val="000000" w:themeColor="text1"/>
        </w:rPr>
      </w:pPr>
      <w:r w:rsidRPr="00854EF5">
        <w:rPr>
          <w:rFonts w:ascii="Poppins Light" w:hAnsi="Poppins Light" w:cs="Poppins Light"/>
          <w:b/>
          <w:bCs/>
          <w:noProof/>
          <w:color w:val="000000" w:themeColor="text1"/>
        </w:rPr>
        <w:t>Feedback do grupo focal:</w:t>
      </w:r>
    </w:p>
    <w:p w14:paraId="1645DC5D" w14:textId="77777777" w:rsidR="00854EF5" w:rsidRPr="00854EF5" w:rsidRDefault="00854EF5" w:rsidP="00854EF5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  <w:color w:val="000000" w:themeColor="text1"/>
        </w:rPr>
      </w:pPr>
      <w:r w:rsidRPr="00854EF5">
        <w:rPr>
          <w:rFonts w:ascii="Poppins Light" w:hAnsi="Poppins Light" w:cs="Poppins Light"/>
          <w:noProof/>
          <w:color w:val="000000" w:themeColor="text1"/>
        </w:rPr>
        <w:t>Após cada apresentação, os outros grupos terão 2 minutos para dar feedback direto.</w:t>
      </w:r>
    </w:p>
    <w:p w14:paraId="11239389" w14:textId="694B208D" w:rsidR="00854EF5" w:rsidRPr="00854EF5" w:rsidRDefault="00854EF5" w:rsidP="00854EF5">
      <w:pPr>
        <w:pStyle w:val="PargrafodaLista"/>
        <w:numPr>
          <w:ilvl w:val="0"/>
          <w:numId w:val="25"/>
        </w:numPr>
        <w:spacing w:line="276" w:lineRule="auto"/>
        <w:jc w:val="both"/>
        <w:rPr>
          <w:rFonts w:ascii="Poppins Light" w:hAnsi="Poppins Light" w:cs="Poppins Light"/>
          <w:noProof/>
          <w:color w:val="000000" w:themeColor="text1"/>
        </w:rPr>
      </w:pPr>
      <w:r w:rsidRPr="00854EF5">
        <w:rPr>
          <w:rFonts w:ascii="Poppins Light" w:hAnsi="Poppins Light" w:cs="Poppins Light"/>
          <w:noProof/>
          <w:color w:val="000000" w:themeColor="text1"/>
        </w:rPr>
        <w:t>Focar 2 ou 3 pontos principais de melhoria</w:t>
      </w:r>
      <w:r w:rsidR="005C3EA9">
        <w:rPr>
          <w:rFonts w:ascii="Poppins Light" w:hAnsi="Poppins Light" w:cs="Poppins Light"/>
          <w:noProof/>
          <w:color w:val="000000" w:themeColor="text1"/>
        </w:rPr>
        <w:t>;</w:t>
      </w:r>
    </w:p>
    <w:p w14:paraId="01E07441" w14:textId="1CDFA7A5" w:rsidR="00854EF5" w:rsidRDefault="00854EF5" w:rsidP="00854EF5">
      <w:pPr>
        <w:pStyle w:val="PargrafodaLista"/>
        <w:numPr>
          <w:ilvl w:val="0"/>
          <w:numId w:val="25"/>
        </w:numPr>
        <w:spacing w:line="276" w:lineRule="auto"/>
        <w:jc w:val="both"/>
        <w:rPr>
          <w:rFonts w:ascii="Poppins Light" w:hAnsi="Poppins Light" w:cs="Poppins Light"/>
          <w:noProof/>
          <w:color w:val="000000" w:themeColor="text1"/>
        </w:rPr>
      </w:pPr>
      <w:r w:rsidRPr="00854EF5">
        <w:rPr>
          <w:rFonts w:ascii="Poppins Light" w:hAnsi="Poppins Light" w:cs="Poppins Light"/>
          <w:noProof/>
          <w:color w:val="000000" w:themeColor="text1"/>
        </w:rPr>
        <w:lastRenderedPageBreak/>
        <w:t>Fazer perguntas claras como: "Foi fácil entender como o produto funciona?" ou "Você acredita que esse produto resolve o problema do público-alvo?"</w:t>
      </w:r>
    </w:p>
    <w:p w14:paraId="027D6C2A" w14:textId="77777777" w:rsidR="00854EF5" w:rsidRDefault="00854EF5" w:rsidP="00F24C9D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  <w:color w:val="000000" w:themeColor="text1"/>
        </w:rPr>
      </w:pPr>
    </w:p>
    <w:p w14:paraId="5699456A" w14:textId="7FBFFF63" w:rsidR="00F24C9D" w:rsidRPr="00F24C9D" w:rsidRDefault="009A0F05" w:rsidP="00854EF5">
      <w:pPr>
        <w:pStyle w:val="PargrafodaLista"/>
        <w:rPr>
          <w:rFonts w:ascii="Poppins Light" w:hAnsi="Poppins Light" w:cs="Poppins Light"/>
          <w:b/>
          <w:bCs/>
          <w:noProof/>
        </w:rPr>
      </w:pPr>
      <w:r w:rsidRPr="00F24C9D">
        <w:rPr>
          <w:rFonts w:ascii="Poppins Light" w:hAnsi="Poppins Light" w:cs="Poppins Light"/>
          <w:noProof/>
        </w:rPr>
        <w:drawing>
          <wp:anchor distT="0" distB="0" distL="114300" distR="114300" simplePos="0" relativeHeight="251661312" behindDoc="0" locked="0" layoutInCell="1" allowOverlap="1" wp14:anchorId="13647394" wp14:editId="3374F0F6">
            <wp:simplePos x="0" y="0"/>
            <wp:positionH relativeFrom="column">
              <wp:posOffset>489585</wp:posOffset>
            </wp:positionH>
            <wp:positionV relativeFrom="paragraph">
              <wp:posOffset>297815</wp:posOffset>
            </wp:positionV>
            <wp:extent cx="2160270" cy="519430"/>
            <wp:effectExtent l="0" t="0" r="0" b="0"/>
            <wp:wrapTopAndBottom/>
            <wp:docPr id="1415529526" name="Imagem 2" descr="Interface gráfica do usuári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Interface gráfica do usuário, Aplicativo, chat ou mensagem de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93A79" w14:textId="77777777" w:rsidR="00854EF5" w:rsidRDefault="00854EF5" w:rsidP="00F24C9D">
      <w:pPr>
        <w:pStyle w:val="PargrafodaLista"/>
        <w:spacing w:line="276" w:lineRule="auto"/>
        <w:jc w:val="both"/>
        <w:rPr>
          <w:rFonts w:ascii="Poppins" w:hAnsi="Poppins" w:cs="Poppins"/>
          <w:noProof/>
        </w:rPr>
      </w:pPr>
    </w:p>
    <w:p w14:paraId="4653A79B" w14:textId="5CFD500C" w:rsidR="00854EF5" w:rsidRPr="00854EF5" w:rsidRDefault="00854EF5" w:rsidP="00854EF5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Poppins" w:hAnsi="Poppins" w:cs="Poppins"/>
          <w:b/>
          <w:bCs/>
          <w:noProof/>
        </w:rPr>
      </w:pPr>
      <w:r w:rsidRPr="00854EF5">
        <w:rPr>
          <w:rFonts w:ascii="Poppins" w:hAnsi="Poppins" w:cs="Poppins"/>
          <w:b/>
          <w:bCs/>
          <w:noProof/>
        </w:rPr>
        <w:t>Registro das anotações</w:t>
      </w:r>
    </w:p>
    <w:p w14:paraId="7328D522" w14:textId="0A49DD66" w:rsidR="00F24C9D" w:rsidRPr="009A0F05" w:rsidRDefault="00F24C9D" w:rsidP="00F24C9D">
      <w:pPr>
        <w:pStyle w:val="PargrafodaLista"/>
        <w:spacing w:line="276" w:lineRule="auto"/>
        <w:jc w:val="both"/>
        <w:rPr>
          <w:rFonts w:ascii="Poppins" w:hAnsi="Poppins" w:cs="Poppins"/>
          <w:noProof/>
        </w:rPr>
      </w:pPr>
      <w:r w:rsidRPr="009A0F05">
        <w:rPr>
          <w:rFonts w:ascii="Poppins" w:hAnsi="Poppins" w:cs="Poppins"/>
          <w:noProof/>
        </w:rPr>
        <w:t xml:space="preserve">Anotem as sugestões e observações do grupo focal durante as apresentações ou, se preferirem, gravem a seção para </w:t>
      </w:r>
      <w:r w:rsidR="00AF54F9">
        <w:rPr>
          <w:rFonts w:ascii="Poppins" w:hAnsi="Poppins" w:cs="Poppins"/>
          <w:noProof/>
        </w:rPr>
        <w:t>que possam</w:t>
      </w:r>
      <w:r w:rsidRPr="009A0F05">
        <w:rPr>
          <w:rFonts w:ascii="Poppins" w:hAnsi="Poppins" w:cs="Poppins"/>
          <w:noProof/>
        </w:rPr>
        <w:t xml:space="preserve"> revisar o </w:t>
      </w:r>
      <w:r w:rsidRPr="001E725B">
        <w:rPr>
          <w:rFonts w:ascii="Poppins" w:hAnsi="Poppins" w:cs="Poppins"/>
          <w:noProof/>
        </w:rPr>
        <w:t>feedback</w:t>
      </w:r>
      <w:r w:rsidRPr="009A0F05">
        <w:rPr>
          <w:rFonts w:ascii="Poppins" w:hAnsi="Poppins" w:cs="Poppins"/>
          <w:noProof/>
        </w:rPr>
        <w:t xml:space="preserve"> posteriormente.</w:t>
      </w:r>
    </w:p>
    <w:p w14:paraId="375DB41D" w14:textId="0761BADC" w:rsidR="00DE4276" w:rsidRDefault="00DE4276" w:rsidP="00DE4276">
      <w:pPr>
        <w:pStyle w:val="PargrafodaLista"/>
        <w:spacing w:line="276" w:lineRule="auto"/>
        <w:rPr>
          <w:rFonts w:ascii="Poppins Light" w:hAnsi="Poppins Light" w:cs="Poppins Light"/>
          <w:noProof/>
        </w:rPr>
      </w:pPr>
    </w:p>
    <w:p w14:paraId="3D8DD4EE" w14:textId="77777777" w:rsidR="009A0F05" w:rsidRDefault="009A0F05" w:rsidP="00DE4276">
      <w:pPr>
        <w:pStyle w:val="PargrafodaLista"/>
        <w:spacing w:line="276" w:lineRule="auto"/>
        <w:rPr>
          <w:rFonts w:ascii="Poppins Light" w:hAnsi="Poppins Light" w:cs="Poppins Light"/>
          <w:noProof/>
        </w:rPr>
      </w:pPr>
    </w:p>
    <w:p w14:paraId="58262CF2" w14:textId="0FD10D8E" w:rsidR="0010101D" w:rsidRDefault="00DE4276" w:rsidP="00DE4276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DE4276">
        <w:rPr>
          <w:rFonts w:ascii="Poppins" w:hAnsi="Poppins" w:cs="Poppins"/>
          <w:b/>
          <w:bCs/>
          <w:noProof/>
          <w:sz w:val="32"/>
          <w:szCs w:val="32"/>
        </w:rPr>
        <w:t>Campo para anotações</w:t>
      </w:r>
      <w:r w:rsidR="00B05A19">
        <w:rPr>
          <w:rFonts w:ascii="Poppins" w:hAnsi="Poppins" w:cs="Poppins"/>
          <w:b/>
          <w:bCs/>
          <w:noProof/>
          <w:sz w:val="32"/>
          <w:szCs w:val="32"/>
        </w:rPr>
        <w:t>:</w:t>
      </w:r>
    </w:p>
    <w:p w14:paraId="1198C121" w14:textId="77777777" w:rsidR="00B05A19" w:rsidRDefault="00B05A19" w:rsidP="00DE4276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B05A19" w:rsidRPr="00814E58" w14:paraId="32D9686E" w14:textId="77777777" w:rsidTr="003F6071">
        <w:tc>
          <w:tcPr>
            <w:tcW w:w="8919" w:type="dxa"/>
          </w:tcPr>
          <w:p w14:paraId="0F11A451" w14:textId="77777777" w:rsidR="00B05A19" w:rsidRPr="00814E58" w:rsidRDefault="00B05A19" w:rsidP="003F6071">
            <w:pPr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54BB60DA" w14:textId="77777777" w:rsidTr="003F6071">
        <w:tc>
          <w:tcPr>
            <w:tcW w:w="8919" w:type="dxa"/>
          </w:tcPr>
          <w:p w14:paraId="598815DB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3B7BC31D" w14:textId="77777777" w:rsidTr="003F6071">
        <w:tc>
          <w:tcPr>
            <w:tcW w:w="8919" w:type="dxa"/>
          </w:tcPr>
          <w:p w14:paraId="337F736C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0A4063B6" w14:textId="77777777" w:rsidTr="003F6071">
        <w:tc>
          <w:tcPr>
            <w:tcW w:w="8919" w:type="dxa"/>
          </w:tcPr>
          <w:p w14:paraId="15F8F0F3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39D6B1AB" w14:textId="77777777" w:rsidTr="003F6071">
        <w:tc>
          <w:tcPr>
            <w:tcW w:w="8919" w:type="dxa"/>
          </w:tcPr>
          <w:p w14:paraId="090FAFC4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6EEA8883" w14:textId="77777777" w:rsidTr="003F6071">
        <w:tc>
          <w:tcPr>
            <w:tcW w:w="8919" w:type="dxa"/>
          </w:tcPr>
          <w:p w14:paraId="26824700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6410FF27" w14:textId="77777777" w:rsidTr="003F6071">
        <w:tc>
          <w:tcPr>
            <w:tcW w:w="8919" w:type="dxa"/>
          </w:tcPr>
          <w:p w14:paraId="03335A04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652D8F3A" w14:textId="77777777" w:rsidTr="003F6071">
        <w:tc>
          <w:tcPr>
            <w:tcW w:w="8919" w:type="dxa"/>
          </w:tcPr>
          <w:p w14:paraId="17C7C06B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41B02470" w14:textId="77777777" w:rsidTr="003F6071">
        <w:tc>
          <w:tcPr>
            <w:tcW w:w="8919" w:type="dxa"/>
          </w:tcPr>
          <w:p w14:paraId="6C102033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30F6A3DD" w14:textId="77777777" w:rsidTr="003F6071">
        <w:tc>
          <w:tcPr>
            <w:tcW w:w="8919" w:type="dxa"/>
          </w:tcPr>
          <w:p w14:paraId="51F14BD2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4F192BF0" w14:textId="77777777" w:rsidTr="003F6071">
        <w:tc>
          <w:tcPr>
            <w:tcW w:w="8919" w:type="dxa"/>
          </w:tcPr>
          <w:p w14:paraId="6DF44573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04965E40" w14:textId="77777777" w:rsidTr="003F6071">
        <w:tc>
          <w:tcPr>
            <w:tcW w:w="8919" w:type="dxa"/>
          </w:tcPr>
          <w:p w14:paraId="7F3A8F3F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6B4A221F" w14:textId="77777777" w:rsidTr="003F6071">
        <w:tc>
          <w:tcPr>
            <w:tcW w:w="8919" w:type="dxa"/>
          </w:tcPr>
          <w:p w14:paraId="7E85BA54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5A257F1C" w14:textId="77777777" w:rsidTr="003F6071">
        <w:tc>
          <w:tcPr>
            <w:tcW w:w="8919" w:type="dxa"/>
          </w:tcPr>
          <w:p w14:paraId="6434D6E8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2EA38EE6" w14:textId="77777777" w:rsidTr="003F6071">
        <w:tc>
          <w:tcPr>
            <w:tcW w:w="8919" w:type="dxa"/>
          </w:tcPr>
          <w:p w14:paraId="32C0EF28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6B47BF67" w14:textId="77777777" w:rsidTr="003F6071">
        <w:tc>
          <w:tcPr>
            <w:tcW w:w="8919" w:type="dxa"/>
          </w:tcPr>
          <w:p w14:paraId="50370F03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3E9C99B3" w14:textId="77777777" w:rsidTr="003F6071">
        <w:tc>
          <w:tcPr>
            <w:tcW w:w="8919" w:type="dxa"/>
          </w:tcPr>
          <w:p w14:paraId="5E820F94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797BBCC6" w14:textId="77777777" w:rsidTr="003F6071">
        <w:tc>
          <w:tcPr>
            <w:tcW w:w="8919" w:type="dxa"/>
          </w:tcPr>
          <w:p w14:paraId="49FFE833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29E9313A" w14:textId="77777777" w:rsidTr="003F6071">
        <w:tc>
          <w:tcPr>
            <w:tcW w:w="8919" w:type="dxa"/>
          </w:tcPr>
          <w:p w14:paraId="4C63C0D3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13CD6265" w14:textId="77777777" w:rsidTr="003F6071">
        <w:tc>
          <w:tcPr>
            <w:tcW w:w="8919" w:type="dxa"/>
          </w:tcPr>
          <w:p w14:paraId="3FFACE69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60191D91" w14:textId="77777777" w:rsidTr="003F6071">
        <w:tc>
          <w:tcPr>
            <w:tcW w:w="8919" w:type="dxa"/>
          </w:tcPr>
          <w:p w14:paraId="64A66FBA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622B4015" w14:textId="77777777" w:rsidTr="003F6071">
        <w:tc>
          <w:tcPr>
            <w:tcW w:w="8919" w:type="dxa"/>
          </w:tcPr>
          <w:p w14:paraId="3BFC8947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207771DF" w14:textId="77777777" w:rsidTr="003F6071">
        <w:tc>
          <w:tcPr>
            <w:tcW w:w="8919" w:type="dxa"/>
          </w:tcPr>
          <w:p w14:paraId="158167CA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4598A4D0" w14:textId="77777777" w:rsidTr="003F6071">
        <w:tc>
          <w:tcPr>
            <w:tcW w:w="8919" w:type="dxa"/>
          </w:tcPr>
          <w:p w14:paraId="52DEBA29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7212E59C" w14:textId="77777777" w:rsidTr="003F6071">
        <w:tc>
          <w:tcPr>
            <w:tcW w:w="8919" w:type="dxa"/>
          </w:tcPr>
          <w:p w14:paraId="3773D72F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48B9F3DF" w14:textId="77777777" w:rsidTr="003F6071">
        <w:tc>
          <w:tcPr>
            <w:tcW w:w="8919" w:type="dxa"/>
          </w:tcPr>
          <w:p w14:paraId="3CBA0E0E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715B8740" w14:textId="77777777" w:rsidTr="003F6071">
        <w:tc>
          <w:tcPr>
            <w:tcW w:w="8919" w:type="dxa"/>
          </w:tcPr>
          <w:p w14:paraId="07054CAF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529E4BBA" w14:textId="77777777" w:rsidTr="003F6071">
        <w:tc>
          <w:tcPr>
            <w:tcW w:w="8919" w:type="dxa"/>
          </w:tcPr>
          <w:p w14:paraId="15FAD3DC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302EA58C" w14:textId="77777777" w:rsidTr="003F6071">
        <w:tc>
          <w:tcPr>
            <w:tcW w:w="8919" w:type="dxa"/>
          </w:tcPr>
          <w:p w14:paraId="3897BCB1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2D032676" w14:textId="77777777" w:rsidTr="003F6071">
        <w:tc>
          <w:tcPr>
            <w:tcW w:w="8919" w:type="dxa"/>
          </w:tcPr>
          <w:p w14:paraId="5A37E2C3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1BD10A52" w14:textId="77777777" w:rsidTr="003F6071">
        <w:tc>
          <w:tcPr>
            <w:tcW w:w="8919" w:type="dxa"/>
          </w:tcPr>
          <w:p w14:paraId="004CC292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24DBFFFF" w14:textId="77777777" w:rsidTr="003F6071">
        <w:tc>
          <w:tcPr>
            <w:tcW w:w="8919" w:type="dxa"/>
          </w:tcPr>
          <w:p w14:paraId="4DC54B06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05B43156" w14:textId="77777777" w:rsidTr="003F6071">
        <w:tc>
          <w:tcPr>
            <w:tcW w:w="8919" w:type="dxa"/>
          </w:tcPr>
          <w:p w14:paraId="2924D961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3E29C1D1" w14:textId="77777777" w:rsidTr="003F6071">
        <w:tc>
          <w:tcPr>
            <w:tcW w:w="8919" w:type="dxa"/>
          </w:tcPr>
          <w:p w14:paraId="53E61E6B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7861847F" w14:textId="77777777" w:rsidTr="003F6071">
        <w:tc>
          <w:tcPr>
            <w:tcW w:w="8919" w:type="dxa"/>
          </w:tcPr>
          <w:p w14:paraId="2A4D73D5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441753AE" w14:textId="77777777" w:rsidTr="003F6071">
        <w:tc>
          <w:tcPr>
            <w:tcW w:w="8919" w:type="dxa"/>
          </w:tcPr>
          <w:p w14:paraId="3664622E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29A6C12D" w14:textId="77777777" w:rsidTr="003F6071">
        <w:tc>
          <w:tcPr>
            <w:tcW w:w="8919" w:type="dxa"/>
          </w:tcPr>
          <w:p w14:paraId="5ADB49B0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B05A19" w:rsidRPr="00814E58" w14:paraId="6709740C" w14:textId="77777777" w:rsidTr="003F6071">
        <w:tc>
          <w:tcPr>
            <w:tcW w:w="8919" w:type="dxa"/>
          </w:tcPr>
          <w:p w14:paraId="26DF7E9F" w14:textId="77777777" w:rsidR="00B05A19" w:rsidRPr="00814E58" w:rsidRDefault="00B05A19" w:rsidP="003F6071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</w:tbl>
    <w:p w14:paraId="38162615" w14:textId="77777777" w:rsidR="0010101D" w:rsidRPr="0010101D" w:rsidRDefault="0010101D" w:rsidP="00465A14">
      <w:pPr>
        <w:spacing w:line="276" w:lineRule="auto"/>
        <w:rPr>
          <w:rFonts w:ascii="Poppins Light" w:hAnsi="Poppins Light" w:cs="Poppins Light"/>
          <w:noProof/>
        </w:rPr>
      </w:pPr>
    </w:p>
    <w:sectPr w:rsidR="0010101D" w:rsidRPr="0010101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E12138" w14:textId="77777777" w:rsidR="005B1030" w:rsidRDefault="005B1030">
      <w:r>
        <w:separator/>
      </w:r>
    </w:p>
  </w:endnote>
  <w:endnote w:type="continuationSeparator" w:id="0">
    <w:p w14:paraId="275EDFEC" w14:textId="77777777" w:rsidR="005B1030" w:rsidRDefault="005B1030">
      <w:r>
        <w:continuationSeparator/>
      </w:r>
    </w:p>
  </w:endnote>
  <w:endnote w:type="continuationNotice" w:id="1">
    <w:p w14:paraId="777B3BE2" w14:textId="77777777" w:rsidR="005B1030" w:rsidRDefault="005B10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4421E840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9A0F05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9A0F05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9A0F05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9A0F05">
              <w:rPr>
                <w:rFonts w:ascii="Poppins" w:hAnsi="Poppins" w:cs="Poppins"/>
                <w:sz w:val="20"/>
                <w:szCs w:val="20"/>
              </w:rPr>
              <w:t>17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A</w:t>
            </w:r>
            <w:r w:rsidR="009A0F05">
              <w:rPr>
                <w:rFonts w:ascii="Poppins" w:hAnsi="Poppins" w:cs="Poppins"/>
                <w:sz w:val="20"/>
                <w:szCs w:val="20"/>
              </w:rPr>
              <w:t>1</w:t>
            </w:r>
          </w:p>
          <w:p w14:paraId="214D1726" w14:textId="573033B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195ED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195ED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5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833399" w14:textId="77777777" w:rsidR="003E0624" w:rsidRDefault="003E062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381468" w14:textId="77777777" w:rsidR="005B1030" w:rsidRDefault="005B1030">
      <w:r>
        <w:separator/>
      </w:r>
    </w:p>
  </w:footnote>
  <w:footnote w:type="continuationSeparator" w:id="0">
    <w:p w14:paraId="22497FC7" w14:textId="77777777" w:rsidR="005B1030" w:rsidRDefault="005B1030">
      <w:r>
        <w:continuationSeparator/>
      </w:r>
    </w:p>
  </w:footnote>
  <w:footnote w:type="continuationNotice" w:id="1">
    <w:p w14:paraId="3C789535" w14:textId="77777777" w:rsidR="005B1030" w:rsidRDefault="005B1030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D916F6" w14:textId="77777777" w:rsidR="003E0624" w:rsidRDefault="003E062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791E5F49" w:rsidR="00E227A8" w:rsidRDefault="003E0624" w:rsidP="00E227A8">
    <w:pPr>
      <w:pStyle w:val="Cabealho"/>
      <w:jc w:val="right"/>
    </w:pPr>
    <w:r>
      <w:rPr>
        <w:noProof/>
      </w:rPr>
      <w:drawing>
        <wp:inline distT="0" distB="0" distL="0" distR="0" wp14:anchorId="1D3A78AB" wp14:editId="51DABA5A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56DE06" w14:textId="77777777" w:rsidR="003E0624" w:rsidRDefault="003E062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30157"/>
    <w:multiLevelType w:val="hybridMultilevel"/>
    <w:tmpl w:val="79A4FC02"/>
    <w:lvl w:ilvl="0" w:tplc="0416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E3877"/>
    <w:multiLevelType w:val="multilevel"/>
    <w:tmpl w:val="B80E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C1749"/>
    <w:multiLevelType w:val="multilevel"/>
    <w:tmpl w:val="F4A6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21128"/>
    <w:multiLevelType w:val="hybridMultilevel"/>
    <w:tmpl w:val="B81EE2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D05A5"/>
    <w:multiLevelType w:val="hybridMultilevel"/>
    <w:tmpl w:val="355426A8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307E6"/>
    <w:multiLevelType w:val="multilevel"/>
    <w:tmpl w:val="7C84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E4436"/>
    <w:multiLevelType w:val="hybridMultilevel"/>
    <w:tmpl w:val="11D8F5BC"/>
    <w:lvl w:ilvl="0" w:tplc="B4D276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FC73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30559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5E4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CC59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9C27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2407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F056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BDA55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46F1A14"/>
    <w:multiLevelType w:val="hybridMultilevel"/>
    <w:tmpl w:val="4B28ABA2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BB7700"/>
    <w:multiLevelType w:val="hybridMultilevel"/>
    <w:tmpl w:val="29EE0F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650073"/>
    <w:multiLevelType w:val="hybridMultilevel"/>
    <w:tmpl w:val="B76AD72A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4D1730F9"/>
    <w:multiLevelType w:val="hybridMultilevel"/>
    <w:tmpl w:val="7B90AAB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2EB4D6D"/>
    <w:multiLevelType w:val="multilevel"/>
    <w:tmpl w:val="0B4E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0237A2"/>
    <w:multiLevelType w:val="multilevel"/>
    <w:tmpl w:val="E0CA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B4BAB"/>
    <w:multiLevelType w:val="hybridMultilevel"/>
    <w:tmpl w:val="5CE05C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23058C"/>
    <w:multiLevelType w:val="hybridMultilevel"/>
    <w:tmpl w:val="E57A3A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70AA9"/>
    <w:multiLevelType w:val="hybridMultilevel"/>
    <w:tmpl w:val="3F9C9CE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8D2D8D"/>
    <w:multiLevelType w:val="hybridMultilevel"/>
    <w:tmpl w:val="600054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C0DE9"/>
    <w:multiLevelType w:val="hybridMultilevel"/>
    <w:tmpl w:val="98124FB6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14C51A1"/>
    <w:multiLevelType w:val="hybridMultilevel"/>
    <w:tmpl w:val="B234F00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7832AE3"/>
    <w:multiLevelType w:val="multilevel"/>
    <w:tmpl w:val="1400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D3C51"/>
    <w:multiLevelType w:val="hybridMultilevel"/>
    <w:tmpl w:val="75D4D0F6"/>
    <w:lvl w:ilvl="0" w:tplc="E59E5C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E0C09C6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A2A7A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2CAC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82F9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DE9C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7327A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F0CE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C324B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D4507D3"/>
    <w:multiLevelType w:val="multilevel"/>
    <w:tmpl w:val="D76E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3"/>
  </w:num>
  <w:num w:numId="4">
    <w:abstractNumId w:val="9"/>
  </w:num>
  <w:num w:numId="5">
    <w:abstractNumId w:val="16"/>
  </w:num>
  <w:num w:numId="6">
    <w:abstractNumId w:val="1"/>
  </w:num>
  <w:num w:numId="7">
    <w:abstractNumId w:val="24"/>
  </w:num>
  <w:num w:numId="8">
    <w:abstractNumId w:val="14"/>
  </w:num>
  <w:num w:numId="9">
    <w:abstractNumId w:val="2"/>
  </w:num>
  <w:num w:numId="10">
    <w:abstractNumId w:val="6"/>
  </w:num>
  <w:num w:numId="11">
    <w:abstractNumId w:val="13"/>
  </w:num>
  <w:num w:numId="12">
    <w:abstractNumId w:val="21"/>
  </w:num>
  <w:num w:numId="13">
    <w:abstractNumId w:val="12"/>
  </w:num>
  <w:num w:numId="14">
    <w:abstractNumId w:val="19"/>
  </w:num>
  <w:num w:numId="15">
    <w:abstractNumId w:val="11"/>
  </w:num>
  <w:num w:numId="16">
    <w:abstractNumId w:val="0"/>
  </w:num>
  <w:num w:numId="17">
    <w:abstractNumId w:val="8"/>
  </w:num>
  <w:num w:numId="18">
    <w:abstractNumId w:val="10"/>
  </w:num>
  <w:num w:numId="19">
    <w:abstractNumId w:val="15"/>
  </w:num>
  <w:num w:numId="20">
    <w:abstractNumId w:val="7"/>
  </w:num>
  <w:num w:numId="21">
    <w:abstractNumId w:val="22"/>
  </w:num>
  <w:num w:numId="22">
    <w:abstractNumId w:val="17"/>
  </w:num>
  <w:num w:numId="23">
    <w:abstractNumId w:val="3"/>
  </w:num>
  <w:num w:numId="24">
    <w:abstractNumId w:val="18"/>
  </w:num>
  <w:num w:numId="25">
    <w:abstractNumId w:val="2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54D97"/>
    <w:rsid w:val="00070910"/>
    <w:rsid w:val="00093C5A"/>
    <w:rsid w:val="000A4E65"/>
    <w:rsid w:val="000B3498"/>
    <w:rsid w:val="000C6619"/>
    <w:rsid w:val="000F7DE9"/>
    <w:rsid w:val="0010101D"/>
    <w:rsid w:val="00123850"/>
    <w:rsid w:val="00124756"/>
    <w:rsid w:val="00160195"/>
    <w:rsid w:val="00195ED7"/>
    <w:rsid w:val="001A2D86"/>
    <w:rsid w:val="001A32C9"/>
    <w:rsid w:val="001C335A"/>
    <w:rsid w:val="001E725B"/>
    <w:rsid w:val="001E7BC0"/>
    <w:rsid w:val="002344C7"/>
    <w:rsid w:val="002372B1"/>
    <w:rsid w:val="00252F67"/>
    <w:rsid w:val="00256D8D"/>
    <w:rsid w:val="002632D3"/>
    <w:rsid w:val="00264B6B"/>
    <w:rsid w:val="002A71C0"/>
    <w:rsid w:val="002C588A"/>
    <w:rsid w:val="002C6EC9"/>
    <w:rsid w:val="002D1A6D"/>
    <w:rsid w:val="002D51E3"/>
    <w:rsid w:val="002E6314"/>
    <w:rsid w:val="003009B4"/>
    <w:rsid w:val="003031BD"/>
    <w:rsid w:val="003365AE"/>
    <w:rsid w:val="00367C72"/>
    <w:rsid w:val="00397B95"/>
    <w:rsid w:val="003C032E"/>
    <w:rsid w:val="003D71CA"/>
    <w:rsid w:val="003E0624"/>
    <w:rsid w:val="00417A1B"/>
    <w:rsid w:val="00454835"/>
    <w:rsid w:val="00464B32"/>
    <w:rsid w:val="00465A14"/>
    <w:rsid w:val="00470078"/>
    <w:rsid w:val="00491C71"/>
    <w:rsid w:val="004B36C1"/>
    <w:rsid w:val="004B66A3"/>
    <w:rsid w:val="004E713D"/>
    <w:rsid w:val="00513974"/>
    <w:rsid w:val="005347B3"/>
    <w:rsid w:val="0054206B"/>
    <w:rsid w:val="0054587F"/>
    <w:rsid w:val="00550CD2"/>
    <w:rsid w:val="005517B2"/>
    <w:rsid w:val="00585F34"/>
    <w:rsid w:val="005A5A09"/>
    <w:rsid w:val="005A6466"/>
    <w:rsid w:val="005B1030"/>
    <w:rsid w:val="005C3EA9"/>
    <w:rsid w:val="005E4165"/>
    <w:rsid w:val="005F74BB"/>
    <w:rsid w:val="0060776C"/>
    <w:rsid w:val="00607FC4"/>
    <w:rsid w:val="00620D09"/>
    <w:rsid w:val="0063273B"/>
    <w:rsid w:val="006717F3"/>
    <w:rsid w:val="00676B29"/>
    <w:rsid w:val="0068229A"/>
    <w:rsid w:val="006B3AE9"/>
    <w:rsid w:val="00706218"/>
    <w:rsid w:val="0072238B"/>
    <w:rsid w:val="00723FC3"/>
    <w:rsid w:val="007671B4"/>
    <w:rsid w:val="00773A8C"/>
    <w:rsid w:val="0078262D"/>
    <w:rsid w:val="007B6ABF"/>
    <w:rsid w:val="00814E58"/>
    <w:rsid w:val="008208AA"/>
    <w:rsid w:val="00824C2A"/>
    <w:rsid w:val="0083474B"/>
    <w:rsid w:val="00841D59"/>
    <w:rsid w:val="00851368"/>
    <w:rsid w:val="00854EF5"/>
    <w:rsid w:val="0088003B"/>
    <w:rsid w:val="008925A9"/>
    <w:rsid w:val="008B4C24"/>
    <w:rsid w:val="008D3280"/>
    <w:rsid w:val="008E4692"/>
    <w:rsid w:val="008F775A"/>
    <w:rsid w:val="0092769D"/>
    <w:rsid w:val="00961B3E"/>
    <w:rsid w:val="00966015"/>
    <w:rsid w:val="009A0F05"/>
    <w:rsid w:val="009B33B6"/>
    <w:rsid w:val="009C350D"/>
    <w:rsid w:val="00A11225"/>
    <w:rsid w:val="00AA60A0"/>
    <w:rsid w:val="00AA613A"/>
    <w:rsid w:val="00AA69AA"/>
    <w:rsid w:val="00AD78A6"/>
    <w:rsid w:val="00AF098C"/>
    <w:rsid w:val="00AF54F9"/>
    <w:rsid w:val="00B05A19"/>
    <w:rsid w:val="00B37224"/>
    <w:rsid w:val="00B45591"/>
    <w:rsid w:val="00B63694"/>
    <w:rsid w:val="00BA6A76"/>
    <w:rsid w:val="00C00E0A"/>
    <w:rsid w:val="00C12E4A"/>
    <w:rsid w:val="00C35B23"/>
    <w:rsid w:val="00C42339"/>
    <w:rsid w:val="00C4723D"/>
    <w:rsid w:val="00C6070E"/>
    <w:rsid w:val="00C62CE1"/>
    <w:rsid w:val="00CA4523"/>
    <w:rsid w:val="00CB0916"/>
    <w:rsid w:val="00CC2A45"/>
    <w:rsid w:val="00CE29CA"/>
    <w:rsid w:val="00CF1D5A"/>
    <w:rsid w:val="00CF2063"/>
    <w:rsid w:val="00CF24BF"/>
    <w:rsid w:val="00CF76E4"/>
    <w:rsid w:val="00D01173"/>
    <w:rsid w:val="00D03B93"/>
    <w:rsid w:val="00D05B9C"/>
    <w:rsid w:val="00D07863"/>
    <w:rsid w:val="00D553AB"/>
    <w:rsid w:val="00D60AC1"/>
    <w:rsid w:val="00D61A8F"/>
    <w:rsid w:val="00DB1C9D"/>
    <w:rsid w:val="00DD5204"/>
    <w:rsid w:val="00DE0C0D"/>
    <w:rsid w:val="00DE4276"/>
    <w:rsid w:val="00DF089C"/>
    <w:rsid w:val="00E10D86"/>
    <w:rsid w:val="00E11853"/>
    <w:rsid w:val="00E227A8"/>
    <w:rsid w:val="00E400A6"/>
    <w:rsid w:val="00E41322"/>
    <w:rsid w:val="00E71901"/>
    <w:rsid w:val="00E73E76"/>
    <w:rsid w:val="00E77AF3"/>
    <w:rsid w:val="00EA3B37"/>
    <w:rsid w:val="00EF47B1"/>
    <w:rsid w:val="00EF4AFE"/>
    <w:rsid w:val="00F044D7"/>
    <w:rsid w:val="00F1174D"/>
    <w:rsid w:val="00F24C9D"/>
    <w:rsid w:val="00F272D7"/>
    <w:rsid w:val="00F472E5"/>
    <w:rsid w:val="00F51FEF"/>
    <w:rsid w:val="00F52AA0"/>
    <w:rsid w:val="00F5375D"/>
    <w:rsid w:val="00F57059"/>
    <w:rsid w:val="00F77682"/>
    <w:rsid w:val="00FC400F"/>
    <w:rsid w:val="00FD7F1E"/>
    <w:rsid w:val="00FF3340"/>
    <w:rsid w:val="00FF3ECB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0639">
          <w:marLeft w:val="547"/>
          <w:marRight w:val="0"/>
          <w:marTop w:val="76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4372">
          <w:marLeft w:val="547"/>
          <w:marRight w:val="0"/>
          <w:marTop w:val="76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93689">
          <w:marLeft w:val="1166"/>
          <w:marRight w:val="0"/>
          <w:marTop w:val="112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6228">
          <w:marLeft w:val="1166"/>
          <w:marRight w:val="0"/>
          <w:marTop w:val="112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1448">
          <w:marLeft w:val="1166"/>
          <w:marRight w:val="0"/>
          <w:marTop w:val="112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4.xml><?xml version="1.0" encoding="utf-8"?>
<ds:datastoreItem xmlns:ds="http://schemas.openxmlformats.org/officeDocument/2006/customXml" ds:itemID="{B871E754-221A-4858-9080-3B67E01BE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5</Pages>
  <Words>345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2006-08-31T06:40:00Z</cp:lastPrinted>
  <dcterms:created xsi:type="dcterms:W3CDTF">2026-05-28T17:49:00Z</dcterms:created>
  <dcterms:modified xsi:type="dcterms:W3CDTF">2026-05-28T17:49:00Z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