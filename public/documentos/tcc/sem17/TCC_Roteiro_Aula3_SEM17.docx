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251BF23B" w14:textId="77777777" w:rsidR="004039E2" w:rsidRPr="00A012DC" w:rsidRDefault="004039E2" w:rsidP="004039E2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3C2894FB" w14:textId="77777777" w:rsidR="004039E2" w:rsidRPr="00A012DC" w:rsidRDefault="004039E2" w:rsidP="004039E2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7BE828F6" w14:textId="77777777" w:rsidR="004039E2" w:rsidRPr="00A012DC" w:rsidRDefault="004039E2" w:rsidP="004039E2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14786606" w14:textId="77777777" w:rsidR="004039E2" w:rsidRPr="00A012DC" w:rsidRDefault="004039E2" w:rsidP="004039E2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69EEA302" w14:textId="32E0FC6F" w:rsidR="004039E2" w:rsidRPr="00A012DC" w:rsidRDefault="004039E2" w:rsidP="004039E2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0FABB4FC" w14:textId="0EE581E9" w:rsidR="004039E2" w:rsidRPr="00A012DC" w:rsidRDefault="00C43D8F" w:rsidP="004039E2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15B57B33" wp14:editId="0159A667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CFA2" w14:textId="546697CE" w:rsidR="004039E2" w:rsidRDefault="004039E2" w:rsidP="004039E2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65650FF6" w14:textId="11C42C92" w:rsidR="0060776C" w:rsidRDefault="0060776C" w:rsidP="00003EE0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003EE0" w:rsidRPr="00003EE0">
        <w:rPr>
          <w:rFonts w:ascii="Poppins" w:hAnsi="Poppins" w:cs="Poppins"/>
          <w:b/>
          <w:bCs/>
          <w:noProof/>
          <w:sz w:val="32"/>
          <w:szCs w:val="32"/>
        </w:rPr>
        <w:t>Análise de feedback e desenvolvimento de melhorias no MVP</w:t>
      </w:r>
    </w:p>
    <w:p w14:paraId="502A7FF0" w14:textId="77777777" w:rsidR="00003EE0" w:rsidRPr="00814E58" w:rsidRDefault="00003EE0" w:rsidP="00003EE0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44FCF876" w14:textId="77777777" w:rsidR="008635DD" w:rsidRDefault="00E227A8" w:rsidP="008635DD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43B4EC12" w14:textId="2A58508A" w:rsidR="00AB5908" w:rsidRPr="008635DD" w:rsidRDefault="008635DD" w:rsidP="008635DD">
      <w:pPr>
        <w:pStyle w:val="PargrafodaLista"/>
        <w:numPr>
          <w:ilvl w:val="0"/>
          <w:numId w:val="27"/>
        </w:num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635DD">
        <w:rPr>
          <w:rFonts w:ascii="Poppins Light" w:hAnsi="Poppins Light" w:cs="Poppins Light"/>
          <w:noProof/>
        </w:rPr>
        <w:t>A</w:t>
      </w:r>
      <w:r w:rsidR="00003EE0" w:rsidRPr="008635DD">
        <w:rPr>
          <w:rFonts w:ascii="Poppins Light" w:hAnsi="Poppins Light" w:cs="Poppins Light"/>
          <w:noProof/>
        </w:rPr>
        <w:t>nalisar o feedback recebido pelos grupos nas aulas anteriores e identificar as melhorias possíveis para o MVP, utilizando as sugestões de outros grupos de forma construtiva.</w:t>
      </w:r>
    </w:p>
    <w:p w14:paraId="50041EC7" w14:textId="77777777" w:rsidR="00003EE0" w:rsidRPr="00AB5908" w:rsidRDefault="00003EE0" w:rsidP="00003EE0">
      <w:pPr>
        <w:pStyle w:val="PargrafodaLista"/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003EE0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166106DD" w14:textId="27F7501C" w:rsidR="00003EE0" w:rsidRPr="00003EE0" w:rsidRDefault="00003EE0" w:rsidP="00003EE0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>Anotações das aulas 1 e 2 e/ou gravações dos grupos focais;</w:t>
      </w:r>
    </w:p>
    <w:p w14:paraId="789E28E9" w14:textId="77777777" w:rsidR="00003EE0" w:rsidRPr="00003EE0" w:rsidRDefault="00003EE0" w:rsidP="00003EE0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>Lápis ou caneta;</w:t>
      </w:r>
    </w:p>
    <w:p w14:paraId="5EA88165" w14:textId="75BA8703" w:rsidR="0010101D" w:rsidRDefault="00003EE0" w:rsidP="00003EE0">
      <w:pPr>
        <w:pStyle w:val="PargrafodaLista"/>
        <w:numPr>
          <w:ilvl w:val="0"/>
          <w:numId w:val="19"/>
        </w:numPr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>Outros materiais específicos necessários para o desenvolvimento dos projetos.</w:t>
      </w:r>
    </w:p>
    <w:p w14:paraId="564176B1" w14:textId="77777777" w:rsidR="004039E2" w:rsidRDefault="004039E2" w:rsidP="004039E2">
      <w:pPr>
        <w:jc w:val="both"/>
        <w:rPr>
          <w:rFonts w:ascii="Poppins Light" w:hAnsi="Poppins Light" w:cs="Poppins Light"/>
          <w:noProof/>
        </w:rPr>
      </w:pPr>
    </w:p>
    <w:p w14:paraId="27AA18E0" w14:textId="77777777" w:rsidR="0088003B" w:rsidRDefault="0088003B" w:rsidP="00003EE0">
      <w:pPr>
        <w:pStyle w:val="PargrafodaLista"/>
        <w:jc w:val="both"/>
        <w:rPr>
          <w:rFonts w:ascii="Poppins Light" w:hAnsi="Poppins Light" w:cs="Poppins Light"/>
          <w:noProof/>
        </w:rPr>
      </w:pPr>
    </w:p>
    <w:p w14:paraId="71C1CF41" w14:textId="77777777" w:rsidR="004039E2" w:rsidRDefault="004039E2" w:rsidP="00003EE0">
      <w:pPr>
        <w:pStyle w:val="PargrafodaLista"/>
        <w:jc w:val="both"/>
        <w:rPr>
          <w:rFonts w:ascii="Poppins Light" w:hAnsi="Poppins Light" w:cs="Poppins Light"/>
          <w:noProof/>
        </w:rPr>
      </w:pPr>
    </w:p>
    <w:p w14:paraId="7B467F64" w14:textId="77777777" w:rsidR="00D94BFC" w:rsidRDefault="00D94BFC" w:rsidP="00003EE0">
      <w:pPr>
        <w:pStyle w:val="PargrafodaLista"/>
        <w:jc w:val="both"/>
        <w:rPr>
          <w:rFonts w:ascii="Poppins Light" w:hAnsi="Poppins Light" w:cs="Poppins Light"/>
          <w:noProof/>
        </w:rPr>
      </w:pPr>
    </w:p>
    <w:p w14:paraId="29983DD1" w14:textId="77777777" w:rsidR="004039E2" w:rsidRPr="0088003B" w:rsidRDefault="004039E2" w:rsidP="00003EE0">
      <w:pPr>
        <w:pStyle w:val="PargrafodaLista"/>
        <w:jc w:val="both"/>
        <w:rPr>
          <w:rFonts w:ascii="Poppins Light" w:hAnsi="Poppins Light" w:cs="Poppins Light"/>
          <w:noProof/>
        </w:rPr>
      </w:pPr>
    </w:p>
    <w:p w14:paraId="0ED21B0B" w14:textId="6A8764A2" w:rsidR="00E227A8" w:rsidRDefault="00E227A8" w:rsidP="00003EE0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701BCBD" w14:textId="77777777" w:rsidR="004039E2" w:rsidRPr="00814E58" w:rsidRDefault="004039E2" w:rsidP="00003EE0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758F828F" w14:textId="0498105A" w:rsidR="00003EE0" w:rsidRPr="004039E2" w:rsidRDefault="00003EE0" w:rsidP="00003EE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b/>
          <w:bCs/>
          <w:noProof/>
        </w:rPr>
        <w:t xml:space="preserve">Análise do </w:t>
      </w:r>
      <w:r w:rsidRPr="009B7A3A">
        <w:rPr>
          <w:rFonts w:ascii="Poppins Light" w:hAnsi="Poppins Light" w:cs="Poppins Light"/>
          <w:b/>
          <w:bCs/>
          <w:noProof/>
        </w:rPr>
        <w:t>feedback</w:t>
      </w:r>
      <w:r w:rsidRPr="00003EE0">
        <w:rPr>
          <w:rFonts w:ascii="Poppins Light" w:hAnsi="Poppins Light" w:cs="Poppins Light"/>
          <w:b/>
          <w:bCs/>
          <w:i/>
          <w:iCs/>
          <w:noProof/>
        </w:rPr>
        <w:t>:</w:t>
      </w:r>
    </w:p>
    <w:p w14:paraId="1956D94C" w14:textId="77777777" w:rsidR="004039E2" w:rsidRPr="00003EE0" w:rsidRDefault="004039E2" w:rsidP="004039E2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1D90A502" w14:textId="77777777" w:rsidR="00003EE0" w:rsidRPr="00003EE0" w:rsidRDefault="00003EE0" w:rsidP="008635DD">
      <w:pPr>
        <w:pStyle w:val="PargrafodaLista"/>
        <w:numPr>
          <w:ilvl w:val="0"/>
          <w:numId w:val="3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 xml:space="preserve">Revise o </w:t>
      </w:r>
      <w:r w:rsidRPr="009B7A3A">
        <w:rPr>
          <w:rFonts w:ascii="Poppins Light" w:hAnsi="Poppins Light" w:cs="Poppins Light"/>
          <w:noProof/>
        </w:rPr>
        <w:t>feedback</w:t>
      </w:r>
      <w:r w:rsidRPr="00003EE0">
        <w:rPr>
          <w:rFonts w:ascii="Poppins Light" w:hAnsi="Poppins Light" w:cs="Poppins Light"/>
          <w:noProof/>
        </w:rPr>
        <w:t xml:space="preserve"> que foi recebido pelo seu grupo. Caso necessário, lembre-se das observações feitas por outros grupos.</w:t>
      </w:r>
    </w:p>
    <w:p w14:paraId="4100F6C2" w14:textId="77777777" w:rsidR="00D94BFC" w:rsidRDefault="00003EE0" w:rsidP="008635DD">
      <w:pPr>
        <w:pStyle w:val="PargrafodaLista"/>
        <w:numPr>
          <w:ilvl w:val="0"/>
          <w:numId w:val="3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 xml:space="preserve">Identifique os pontos principais: </w:t>
      </w:r>
    </w:p>
    <w:p w14:paraId="7AF75FE3" w14:textId="77777777" w:rsidR="00D94BFC" w:rsidRPr="00D94BFC" w:rsidRDefault="00003EE0" w:rsidP="00D94BFC">
      <w:pPr>
        <w:pStyle w:val="PargrafodaLista"/>
        <w:numPr>
          <w:ilvl w:val="1"/>
          <w:numId w:val="3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D94BFC">
        <w:rPr>
          <w:rFonts w:ascii="Poppins Light" w:hAnsi="Poppins Light" w:cs="Poppins Light"/>
          <w:noProof/>
        </w:rPr>
        <w:t xml:space="preserve">Quais foram os </w:t>
      </w:r>
      <w:r w:rsidRPr="009B7A3A">
        <w:rPr>
          <w:rFonts w:ascii="Poppins Light" w:hAnsi="Poppins Light" w:cs="Poppins Light"/>
          <w:noProof/>
        </w:rPr>
        <w:t>feedbacks</w:t>
      </w:r>
      <w:r w:rsidRPr="00D94BFC">
        <w:rPr>
          <w:rFonts w:ascii="Poppins Light" w:hAnsi="Poppins Light" w:cs="Poppins Light"/>
          <w:noProof/>
        </w:rPr>
        <w:t xml:space="preserve"> mais comuns ou críticos? </w:t>
      </w:r>
    </w:p>
    <w:p w14:paraId="5116F759" w14:textId="5D074538" w:rsidR="00003EE0" w:rsidRPr="00D94BFC" w:rsidRDefault="00003EE0" w:rsidP="00D94BFC">
      <w:pPr>
        <w:pStyle w:val="PargrafodaLista"/>
        <w:numPr>
          <w:ilvl w:val="1"/>
          <w:numId w:val="3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D94BFC">
        <w:rPr>
          <w:rFonts w:ascii="Poppins Light" w:hAnsi="Poppins Light" w:cs="Poppins Light"/>
          <w:noProof/>
        </w:rPr>
        <w:t>Quais melhorias foram sugeridas com mais ênfase?</w:t>
      </w:r>
    </w:p>
    <w:p w14:paraId="16A33253" w14:textId="77777777" w:rsidR="00C5665F" w:rsidRDefault="00003EE0" w:rsidP="008635DD">
      <w:pPr>
        <w:pStyle w:val="PargrafodaLista"/>
        <w:numPr>
          <w:ilvl w:val="0"/>
          <w:numId w:val="3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 xml:space="preserve">Selecione até </w:t>
      </w:r>
      <w:r w:rsidRPr="00003EE0">
        <w:rPr>
          <w:rFonts w:ascii="Poppins Light" w:hAnsi="Poppins Light" w:cs="Poppins Light"/>
          <w:b/>
          <w:bCs/>
          <w:noProof/>
        </w:rPr>
        <w:t>3 pontos principais de melhoria</w:t>
      </w:r>
      <w:r w:rsidRPr="00003EE0">
        <w:rPr>
          <w:rFonts w:ascii="Poppins Light" w:hAnsi="Poppins Light" w:cs="Poppins Light"/>
          <w:noProof/>
        </w:rPr>
        <w:t xml:space="preserve">: </w:t>
      </w:r>
    </w:p>
    <w:p w14:paraId="791BDEF4" w14:textId="299756DE" w:rsidR="00003EE0" w:rsidRDefault="00003EE0" w:rsidP="00C5665F">
      <w:pPr>
        <w:pStyle w:val="PargrafodaLista"/>
        <w:numPr>
          <w:ilvl w:val="1"/>
          <w:numId w:val="3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>Liste os pontos mais relevantes para o sucesso do MVP e que precisam de ajustes.</w:t>
      </w:r>
    </w:p>
    <w:p w14:paraId="545097E4" w14:textId="77777777" w:rsidR="003516BA" w:rsidRPr="00003EE0" w:rsidRDefault="003516BA" w:rsidP="00C5665F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20C0F206" w14:textId="77777777" w:rsidR="004039E2" w:rsidRPr="004039E2" w:rsidRDefault="004039E2" w:rsidP="004039E2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6F5D92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E70303A" wp14:editId="60F700FA">
                <wp:simplePos x="0" y="0"/>
                <wp:positionH relativeFrom="column">
                  <wp:posOffset>304165</wp:posOffset>
                </wp:positionH>
                <wp:positionV relativeFrom="paragraph">
                  <wp:posOffset>147955</wp:posOffset>
                </wp:positionV>
                <wp:extent cx="2051685" cy="431800"/>
                <wp:effectExtent l="0" t="0" r="5715" b="6350"/>
                <wp:wrapNone/>
                <wp:docPr id="74584194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685" cy="431800"/>
                          <a:chOff x="0" y="0"/>
                          <a:chExt cx="5204895" cy="1092200"/>
                        </a:xfrm>
                      </wpg:grpSpPr>
                      <wpg:grpSp>
                        <wpg:cNvPr id="476052800" name="Agrupar 476052800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723632076" name="Imagem 17236320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51476417" name="Imagem 5514764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572662481" name="Gráfico 10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189" y="141319"/>
                            <a:ext cx="74930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3F48332E" id="Agrupar 8" o:spid="_x0000_s1026" style="position:absolute;margin-left:23.95pt;margin-top:11.65pt;width:161.55pt;height:34pt;z-index:251672576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">
                <v:group id="Agrupar 476052800" o:spid="_x0000_s1027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">
                  <v:shape id="Imagem 1723632076" o:spid="_x0000_s1028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">
                    <v:imagedata r:id="rId18" o:title=""/>
                  </v:shape>
                  <v:shape id="Imagem 551476417" o:spid="_x0000_s1029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">
                    <v:imagedata r:id="rId19" o:title=""/>
                  </v:shape>
                </v:group>
                <v:shape id="Gráfico 103" o:spid="_x0000_s1030" type="#_x0000_t75" style="position:absolute;left:1901;top:1413;width:7493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">
                  <v:imagedata r:id="rId20" o:title=""/>
                </v:shape>
              </v:group>
            </w:pict>
          </mc:Fallback>
        </mc:AlternateContent>
      </w:r>
      <w:r w:rsidRPr="006F5D9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ED63D6" wp14:editId="741C13F5">
                <wp:simplePos x="0" y="0"/>
                <wp:positionH relativeFrom="column">
                  <wp:posOffset>808990</wp:posOffset>
                </wp:positionH>
                <wp:positionV relativeFrom="paragraph">
                  <wp:posOffset>201632</wp:posOffset>
                </wp:positionV>
                <wp:extent cx="1463040" cy="290195"/>
                <wp:effectExtent l="0" t="0" r="0" b="0"/>
                <wp:wrapNone/>
                <wp:docPr id="165260814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F18C36" w14:textId="77777777" w:rsidR="004039E2" w:rsidRDefault="004039E2" w:rsidP="004039E2">
                            <w:pPr>
                              <w:jc w:val="center"/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DESTAQUE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D63D6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63.7pt;margin-top:15.9pt;width:115.2pt;height:2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" filled="f" stroked="f">
                <v:textbox inset="2.53958mm,1.2694mm,2.53958mm,1.2694mm">
                  <w:txbxContent>
                    <w:p w14:paraId="11F18C36" w14:textId="77777777" w:rsidR="004039E2" w:rsidRDefault="004039E2" w:rsidP="004039E2">
                      <w:pPr>
                        <w:jc w:val="center"/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DESTAQUE</w:t>
                      </w:r>
                    </w:p>
                  </w:txbxContent>
                </v:textbox>
              </v:shape>
            </w:pict>
          </mc:Fallback>
        </mc:AlternateContent>
      </w:r>
    </w:p>
    <w:p w14:paraId="2511968A" w14:textId="77777777" w:rsidR="004039E2" w:rsidRPr="004039E2" w:rsidRDefault="004039E2" w:rsidP="004039E2">
      <w:pPr>
        <w:spacing w:line="276" w:lineRule="auto"/>
        <w:jc w:val="both"/>
        <w:rPr>
          <w:rFonts w:ascii="Poppins Light" w:hAnsi="Poppins Light" w:cs="Poppins Light"/>
          <w:b/>
          <w:bCs/>
          <w:noProof/>
          <w:u w:val="single"/>
        </w:rPr>
      </w:pPr>
      <w:r w:rsidRPr="006F5D9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368AB9" wp14:editId="1DFD3702">
                <wp:simplePos x="0" y="0"/>
                <wp:positionH relativeFrom="column">
                  <wp:posOffset>432435</wp:posOffset>
                </wp:positionH>
                <wp:positionV relativeFrom="paragraph">
                  <wp:posOffset>146685</wp:posOffset>
                </wp:positionV>
                <wp:extent cx="5806949" cy="1238250"/>
                <wp:effectExtent l="0" t="0" r="3810" b="0"/>
                <wp:wrapNone/>
                <wp:docPr id="724453572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949" cy="1238250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67CB897E" w14:textId="77777777" w:rsidR="004039E2" w:rsidRPr="006F5D92" w:rsidRDefault="004039E2" w:rsidP="004039E2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vertOverflow="clip" horzOverflow="clip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8AB9" id="Caixa de Texto 9" o:spid="_x0000_s1027" type="#_x0000_t202" style="position:absolute;left:0;text-align:left;margin-left:34.05pt;margin-top:11.55pt;width:457.25pt;height:9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67CB897E" w14:textId="77777777" w:rsidR="004039E2" w:rsidRPr="006F5D92" w:rsidRDefault="004039E2" w:rsidP="004039E2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C8F51D" w14:textId="77777777" w:rsidR="004039E2" w:rsidRPr="004039E2" w:rsidRDefault="004039E2" w:rsidP="004039E2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4039E2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A8E39DB" wp14:editId="3D4E8FC1">
                <wp:simplePos x="0" y="0"/>
                <wp:positionH relativeFrom="column">
                  <wp:posOffset>680085</wp:posOffset>
                </wp:positionH>
                <wp:positionV relativeFrom="paragraph">
                  <wp:posOffset>53975</wp:posOffset>
                </wp:positionV>
                <wp:extent cx="5440680" cy="1404620"/>
                <wp:effectExtent l="0" t="0" r="0" b="0"/>
                <wp:wrapNone/>
                <wp:docPr id="11882274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0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1D177" w14:textId="6900760B" w:rsidR="004039E2" w:rsidRPr="004039E2" w:rsidRDefault="004039E2" w:rsidP="004039E2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4039E2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  <w:u w:val="single"/>
                              </w:rPr>
                              <w:t>DICA</w:t>
                            </w:r>
                            <w:r w:rsidRPr="004039E2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Pr="004039E2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Se algum feedback parecer contraditório, discutam com o grupo sobre qual sugestão faz mais sentido para o produto. Lembre</w:t>
                            </w:r>
                            <w:r w:rsidR="00D554A3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m</w:t>
                            </w:r>
                            <w:r w:rsidRPr="004039E2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-se de que a intenção é melhorar a experiência do usuário e resolver o problema proposto pelo MVP.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8E39DB" id="Caixa de Texto 2" o:spid="_x0000_s1028" type="#_x0000_t202" style="position:absolute;left:0;text-align:left;margin-left:53.55pt;margin-top:4.25pt;width:428.4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" filled="f" stroked="f">
                <v:textbox style="mso-fit-shape-to-text:t">
                  <w:txbxContent>
                    <w:p w14:paraId="2601D177" w14:textId="6900760B" w:rsidR="004039E2" w:rsidRPr="004039E2" w:rsidRDefault="004039E2" w:rsidP="004039E2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4039E2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  <w:u w:val="single"/>
                        </w:rPr>
                        <w:t>DICA</w:t>
                      </w:r>
                      <w:r w:rsidRPr="004039E2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 xml:space="preserve">: </w:t>
                      </w:r>
                      <w:r w:rsidRPr="004039E2">
                        <w:rPr>
                          <w:rFonts w:ascii="Poppins" w:eastAsia="Lato" w:hAnsi="Poppins" w:cs="Poppins"/>
                          <w:color w:val="000000"/>
                        </w:rPr>
                        <w:t>Se algum feedback parecer contraditório, discutam com o grupo sobre qual sugestão faz mais sentido para o produto. Lembre</w:t>
                      </w:r>
                      <w:r w:rsidR="00D554A3">
                        <w:rPr>
                          <w:rFonts w:ascii="Poppins" w:eastAsia="Lato" w:hAnsi="Poppins" w:cs="Poppins"/>
                          <w:color w:val="000000"/>
                        </w:rPr>
                        <w:t>m</w:t>
                      </w:r>
                      <w:r w:rsidRPr="004039E2">
                        <w:rPr>
                          <w:rFonts w:ascii="Poppins" w:eastAsia="Lato" w:hAnsi="Poppins" w:cs="Poppins"/>
                          <w:color w:val="000000"/>
                        </w:rPr>
                        <w:t>-se de que a intenção é melhorar a experiência do usuário e resolver o problema proposto pelo MVP.</w:t>
                      </w:r>
                    </w:p>
                  </w:txbxContent>
                </v:textbox>
              </v:shape>
            </w:pict>
          </mc:Fallback>
        </mc:AlternateContent>
      </w:r>
    </w:p>
    <w:p w14:paraId="2797B663" w14:textId="77777777" w:rsidR="00003EE0" w:rsidRDefault="00003EE0" w:rsidP="004039E2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38E69941" w14:textId="77777777" w:rsidR="004039E2" w:rsidRDefault="004039E2" w:rsidP="004039E2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616C7C8B" w14:textId="77777777" w:rsidR="004039E2" w:rsidRPr="00003EE0" w:rsidRDefault="004039E2" w:rsidP="00003EE0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03397536" w14:textId="77777777" w:rsidR="004039E2" w:rsidRPr="004039E2" w:rsidRDefault="004039E2" w:rsidP="004039E2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33772EA7" w14:textId="77777777" w:rsidR="00D94BFC" w:rsidRPr="00D94BFC" w:rsidRDefault="00D94BFC" w:rsidP="00D94BFC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70077736" w14:textId="5A9223E0" w:rsidR="00003EE0" w:rsidRPr="00003EE0" w:rsidRDefault="00003EE0" w:rsidP="00003EE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b/>
          <w:bCs/>
          <w:noProof/>
        </w:rPr>
        <w:t>Desenvolvimento das melhorias no MVP:</w:t>
      </w:r>
    </w:p>
    <w:p w14:paraId="6975457B" w14:textId="77777777" w:rsidR="00003EE0" w:rsidRDefault="00003EE0" w:rsidP="00003EE0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 xml:space="preserve">Agora que o </w:t>
      </w:r>
      <w:r w:rsidRPr="009B7A3A">
        <w:rPr>
          <w:rFonts w:ascii="Poppins Light" w:hAnsi="Poppins Light" w:cs="Poppins Light"/>
          <w:noProof/>
        </w:rPr>
        <w:t>feedback</w:t>
      </w:r>
      <w:r w:rsidRPr="00003EE0">
        <w:rPr>
          <w:rFonts w:ascii="Poppins Light" w:hAnsi="Poppins Light" w:cs="Poppins Light"/>
          <w:noProof/>
        </w:rPr>
        <w:t xml:space="preserve"> foi analisado, o momento é de implementar as melhorias no MVP com base nas sugestões recebidas. Não é necessário </w:t>
      </w:r>
      <w:r w:rsidRPr="00003EE0">
        <w:rPr>
          <w:rFonts w:ascii="Poppins Light" w:hAnsi="Poppins Light" w:cs="Poppins Light"/>
          <w:noProof/>
        </w:rPr>
        <w:lastRenderedPageBreak/>
        <w:t>que as mudanças sejam grandes ou complexas, o importante é focar em configurações que realmente melhorem a experiência do usuário.</w:t>
      </w:r>
    </w:p>
    <w:p w14:paraId="6E3A94EE" w14:textId="77777777" w:rsidR="008635DD" w:rsidRPr="00003EE0" w:rsidRDefault="008635DD" w:rsidP="00003EE0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52F76B0E" w14:textId="77777777" w:rsidR="00003EE0" w:rsidRPr="00003EE0" w:rsidRDefault="00003EE0" w:rsidP="008635DD">
      <w:pPr>
        <w:pStyle w:val="PargrafodaLista"/>
        <w:numPr>
          <w:ilvl w:val="0"/>
          <w:numId w:val="29"/>
        </w:numPr>
        <w:spacing w:line="276" w:lineRule="auto"/>
        <w:ind w:left="1080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b/>
          <w:bCs/>
          <w:i/>
          <w:iCs/>
          <w:noProof/>
        </w:rPr>
        <w:t>Brainstorming</w:t>
      </w:r>
      <w:r w:rsidRPr="00003EE0">
        <w:rPr>
          <w:rFonts w:ascii="Poppins Light" w:hAnsi="Poppins Light" w:cs="Poppins Light"/>
          <w:b/>
          <w:bCs/>
          <w:noProof/>
        </w:rPr>
        <w:t>:</w:t>
      </w:r>
    </w:p>
    <w:p w14:paraId="78D2DD16" w14:textId="77777777" w:rsidR="00003EE0" w:rsidRDefault="00003EE0" w:rsidP="008635DD">
      <w:pPr>
        <w:pStyle w:val="PargrafodaLista"/>
        <w:numPr>
          <w:ilvl w:val="0"/>
          <w:numId w:val="31"/>
        </w:numPr>
        <w:spacing w:line="276" w:lineRule="auto"/>
        <w:ind w:left="1080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>Em grupo, discutam as possíveis soluções para os problemas identificados.</w:t>
      </w:r>
    </w:p>
    <w:p w14:paraId="6AD9B25E" w14:textId="77777777" w:rsidR="00003EE0" w:rsidRDefault="00003EE0" w:rsidP="008635DD">
      <w:pPr>
        <w:pStyle w:val="PargrafodaLista"/>
        <w:spacing w:line="276" w:lineRule="auto"/>
        <w:ind w:left="360"/>
        <w:jc w:val="both"/>
        <w:rPr>
          <w:rFonts w:ascii="Poppins Light" w:hAnsi="Poppins Light" w:cs="Poppins Light"/>
          <w:noProof/>
        </w:rPr>
      </w:pPr>
    </w:p>
    <w:p w14:paraId="5DFE6C17" w14:textId="77777777" w:rsidR="009B7A3A" w:rsidRPr="00003EE0" w:rsidRDefault="009B7A3A" w:rsidP="008635DD">
      <w:pPr>
        <w:pStyle w:val="PargrafodaLista"/>
        <w:spacing w:line="276" w:lineRule="auto"/>
        <w:ind w:left="360"/>
        <w:jc w:val="both"/>
        <w:rPr>
          <w:rFonts w:ascii="Poppins Light" w:hAnsi="Poppins Light" w:cs="Poppins Light"/>
          <w:noProof/>
        </w:rPr>
      </w:pPr>
    </w:p>
    <w:p w14:paraId="4C788F80" w14:textId="77777777" w:rsidR="00003EE0" w:rsidRPr="00003EE0" w:rsidRDefault="00003EE0" w:rsidP="008635DD">
      <w:pPr>
        <w:pStyle w:val="PargrafodaLista"/>
        <w:numPr>
          <w:ilvl w:val="0"/>
          <w:numId w:val="29"/>
        </w:numPr>
        <w:spacing w:line="276" w:lineRule="auto"/>
        <w:ind w:left="1080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b/>
          <w:bCs/>
          <w:noProof/>
        </w:rPr>
        <w:t>Refinamento do MVP:</w:t>
      </w:r>
    </w:p>
    <w:p w14:paraId="4825FABD" w14:textId="6865EF39" w:rsidR="00003EE0" w:rsidRPr="00003EE0" w:rsidRDefault="00003EE0" w:rsidP="008635DD">
      <w:pPr>
        <w:pStyle w:val="PargrafodaLista"/>
        <w:numPr>
          <w:ilvl w:val="0"/>
          <w:numId w:val="30"/>
        </w:numPr>
        <w:spacing w:line="276" w:lineRule="auto"/>
        <w:ind w:left="1080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 xml:space="preserve">Com base nas ideias geradas no </w:t>
      </w:r>
      <w:r w:rsidRPr="009B7A3A">
        <w:rPr>
          <w:rFonts w:ascii="Poppins Light" w:hAnsi="Poppins Light" w:cs="Poppins Light"/>
          <w:i/>
          <w:iCs/>
          <w:noProof/>
        </w:rPr>
        <w:t>brainstorming</w:t>
      </w:r>
      <w:r w:rsidRPr="00003EE0">
        <w:rPr>
          <w:rFonts w:ascii="Poppins Light" w:hAnsi="Poppins Light" w:cs="Poppins Light"/>
          <w:noProof/>
        </w:rPr>
        <w:t>, comecem a trabalhar nas melhorias</w:t>
      </w:r>
      <w:r w:rsidR="00D554A3">
        <w:rPr>
          <w:rFonts w:ascii="Poppins Light" w:hAnsi="Poppins Light" w:cs="Poppins Light"/>
          <w:noProof/>
        </w:rPr>
        <w:t>;</w:t>
      </w:r>
    </w:p>
    <w:p w14:paraId="38162615" w14:textId="7E45942E" w:rsidR="004039E2" w:rsidRDefault="00003EE0" w:rsidP="00011549">
      <w:pPr>
        <w:pStyle w:val="PargrafodaLista"/>
        <w:numPr>
          <w:ilvl w:val="0"/>
          <w:numId w:val="30"/>
        </w:numPr>
        <w:spacing w:line="276" w:lineRule="auto"/>
        <w:ind w:left="1080"/>
        <w:jc w:val="both"/>
        <w:rPr>
          <w:rFonts w:ascii="Poppins Light" w:hAnsi="Poppins Light" w:cs="Poppins Light"/>
          <w:noProof/>
        </w:rPr>
      </w:pPr>
      <w:r w:rsidRPr="00003EE0">
        <w:rPr>
          <w:rFonts w:ascii="Poppins Light" w:hAnsi="Poppins Light" w:cs="Poppins Light"/>
          <w:noProof/>
        </w:rPr>
        <w:t>Não se preocupe</w:t>
      </w:r>
      <w:r w:rsidR="00D94BFC">
        <w:rPr>
          <w:rFonts w:ascii="Poppins Light" w:hAnsi="Poppins Light" w:cs="Poppins Light"/>
          <w:noProof/>
        </w:rPr>
        <w:t>m</w:t>
      </w:r>
      <w:r w:rsidRPr="00003EE0">
        <w:rPr>
          <w:rFonts w:ascii="Poppins Light" w:hAnsi="Poppins Light" w:cs="Poppins Light"/>
          <w:noProof/>
        </w:rPr>
        <w:t xml:space="preserve"> com a perfeição nesse momento. O objetivo é implementar melhorias rápidas e compreensíveis.</w:t>
      </w:r>
    </w:p>
    <w:p w14:paraId="4BCFE79B" w14:textId="77777777" w:rsidR="00D94BFC" w:rsidRDefault="00D94BFC" w:rsidP="00D94BFC">
      <w:pPr>
        <w:pStyle w:val="PargrafodaLista"/>
        <w:spacing w:line="276" w:lineRule="auto"/>
        <w:ind w:left="1080"/>
        <w:jc w:val="both"/>
        <w:rPr>
          <w:rFonts w:ascii="Poppins Light" w:hAnsi="Poppins Light" w:cs="Poppins Light"/>
          <w:noProof/>
        </w:rPr>
      </w:pPr>
    </w:p>
    <w:p w14:paraId="3E4A65E7" w14:textId="33D22CCE" w:rsidR="004039E2" w:rsidRDefault="004039E2" w:rsidP="006F5D92">
      <w:pPr>
        <w:spacing w:line="276" w:lineRule="auto"/>
        <w:jc w:val="both"/>
        <w:rPr>
          <w:rFonts w:ascii="Poppins Light" w:hAnsi="Poppins Light" w:cs="Poppins Light"/>
          <w:b/>
          <w:bCs/>
          <w:noProof/>
          <w:u w:val="single"/>
        </w:rPr>
      </w:pPr>
      <w:r w:rsidRPr="006F5D92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E2B466" wp14:editId="044E0B28">
                <wp:simplePos x="0" y="0"/>
                <wp:positionH relativeFrom="column">
                  <wp:posOffset>808990</wp:posOffset>
                </wp:positionH>
                <wp:positionV relativeFrom="paragraph">
                  <wp:posOffset>201728</wp:posOffset>
                </wp:positionV>
                <wp:extent cx="1463040" cy="290195"/>
                <wp:effectExtent l="0" t="0" r="0" b="0"/>
                <wp:wrapNone/>
                <wp:docPr id="997430636" name="Caixa de Text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4FEB0A-446B-79CB-8B93-76A19292ED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26319" w14:textId="77777777" w:rsidR="006F5D92" w:rsidRDefault="006F5D92" w:rsidP="006F5D92">
                            <w:pPr>
                              <w:jc w:val="center"/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DESTAQUE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B466" id="_x0000_s1029" type="#_x0000_t202" style="position:absolute;left:0;text-align:left;margin-left:63.7pt;margin-top:15.9pt;width:115.2pt;height:2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" filled="f" stroked="f">
                <v:textbox inset="2.53958mm,1.2694mm,2.53958mm,1.2694mm">
                  <w:txbxContent>
                    <w:p w14:paraId="0B326319" w14:textId="77777777" w:rsidR="006F5D92" w:rsidRDefault="006F5D92" w:rsidP="006F5D92">
                      <w:pPr>
                        <w:jc w:val="center"/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DESTAQUE</w:t>
                      </w:r>
                    </w:p>
                  </w:txbxContent>
                </v:textbox>
              </v:shape>
            </w:pict>
          </mc:Fallback>
        </mc:AlternateContent>
      </w:r>
      <w:r w:rsidRPr="006F5D92">
        <w:rPr>
          <w:rFonts w:ascii="Poppins Light" w:hAnsi="Poppins Light" w:cs="Poppins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D92811" wp14:editId="2D9F004C">
                <wp:simplePos x="0" y="0"/>
                <wp:positionH relativeFrom="column">
                  <wp:posOffset>304165</wp:posOffset>
                </wp:positionH>
                <wp:positionV relativeFrom="paragraph">
                  <wp:posOffset>150495</wp:posOffset>
                </wp:positionV>
                <wp:extent cx="2051685" cy="431800"/>
                <wp:effectExtent l="0" t="0" r="5715" b="6350"/>
                <wp:wrapNone/>
                <wp:docPr id="1660780603" name="Agrupa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0FDAB2-C854-974E-CAB7-647E7A36DB0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685" cy="431800"/>
                          <a:chOff x="0" y="0"/>
                          <a:chExt cx="5204895" cy="1092200"/>
                        </a:xfrm>
                      </wpg:grpSpPr>
                      <wpg:grpSp>
                        <wpg:cNvPr id="708326148" name="Agrupar 708326148">
                          <a:extLst>
                            <a:ext uri="{FF2B5EF4-FFF2-40B4-BE49-F238E27FC236}">
                              <a16:creationId xmlns:a16="http://schemas.microsoft.com/office/drawing/2014/main" id="{55C08C98-C621-FE18-9E32-8FC9C52FA46C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990981217" name="Imagem 990981217">
                              <a:extLst>
                                <a:ext uri="{FF2B5EF4-FFF2-40B4-BE49-F238E27FC236}">
                                  <a16:creationId xmlns:a16="http://schemas.microsoft.com/office/drawing/2014/main" id="{C2665F2F-08FB-A386-E9E4-03C31CC52E6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1652196" name="Imagem 131652196">
                              <a:extLst>
                                <a:ext uri="{FF2B5EF4-FFF2-40B4-BE49-F238E27FC236}">
                                  <a16:creationId xmlns:a16="http://schemas.microsoft.com/office/drawing/2014/main" id="{84935DFB-FBC5-FC3F-7C33-D02981B5912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21422523" name="Gráfico 103">
                            <a:extLst>
                              <a:ext uri="{FF2B5EF4-FFF2-40B4-BE49-F238E27FC236}">
                                <a16:creationId xmlns:a16="http://schemas.microsoft.com/office/drawing/2014/main" id="{72249B8C-15B8-7AD3-167E-411E68C354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189" y="141319"/>
                            <a:ext cx="74930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5D9D7BF4" id="Agrupar 8" o:spid="_x0000_s1026" style="position:absolute;margin-left:23.95pt;margin-top:11.85pt;width:161.55pt;height:34pt;z-index:251660288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">
                <v:group id="Agrupar 708326148" o:spid="_x0000_s1027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">
                  <v:shape id="Imagem 990981217" o:spid="_x0000_s1028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">
                    <v:imagedata r:id="rId18" o:title=""/>
                  </v:shape>
                  <v:shape id="Imagem 131652196" o:spid="_x0000_s1029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">
                    <v:imagedata r:id="rId19" o:title=""/>
                  </v:shape>
                </v:group>
                <v:shape id="Gráfico 103" o:spid="_x0000_s1030" type="#_x0000_t75" style="position:absolute;left:1901;top:1413;width:7493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">
                  <v:imagedata r:id="rId20" o:title=""/>
                </v:shape>
              </v:group>
            </w:pict>
          </mc:Fallback>
        </mc:AlternateContent>
      </w:r>
    </w:p>
    <w:p w14:paraId="3A41550C" w14:textId="54289468" w:rsidR="006F5D92" w:rsidRPr="006F5D92" w:rsidRDefault="006F5D92" w:rsidP="006F5D92">
      <w:pPr>
        <w:spacing w:line="276" w:lineRule="auto"/>
        <w:jc w:val="both"/>
        <w:rPr>
          <w:rFonts w:ascii="Poppins Light" w:hAnsi="Poppins Light" w:cs="Poppins Light"/>
          <w:b/>
          <w:bCs/>
          <w:noProof/>
          <w:u w:val="single"/>
        </w:rPr>
      </w:pPr>
      <w:r w:rsidRPr="006F5D92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E7C765" wp14:editId="545FF8E7">
                <wp:simplePos x="0" y="0"/>
                <wp:positionH relativeFrom="column">
                  <wp:posOffset>432435</wp:posOffset>
                </wp:positionH>
                <wp:positionV relativeFrom="paragraph">
                  <wp:posOffset>148590</wp:posOffset>
                </wp:positionV>
                <wp:extent cx="5806949" cy="838200"/>
                <wp:effectExtent l="0" t="0" r="3810" b="0"/>
                <wp:wrapNone/>
                <wp:docPr id="588840101" name="Caixa de Texto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D8BC4C-2211-1717-1CAB-A25C23B9CC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949" cy="838200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4E2F6494" w14:textId="4CAC1C3A" w:rsidR="006F5D92" w:rsidRPr="006F5D92" w:rsidRDefault="006F5D92" w:rsidP="006F5D92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vertOverflow="clip" horzOverflow="clip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7C765" id="_x0000_s1030" type="#_x0000_t202" style="position:absolute;left:0;text-align:left;margin-left:34.05pt;margin-top:11.7pt;width:457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4E2F6494" w14:textId="4CAC1C3A" w:rsidR="006F5D92" w:rsidRPr="006F5D92" w:rsidRDefault="006F5D92" w:rsidP="006F5D92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82548A" w14:textId="6312F8E6" w:rsidR="006F5D92" w:rsidRPr="006F5D92" w:rsidRDefault="004039E2" w:rsidP="006F5D92">
      <w:pPr>
        <w:spacing w:line="276" w:lineRule="auto"/>
        <w:jc w:val="both"/>
        <w:rPr>
          <w:rFonts w:ascii="Poppins Light" w:hAnsi="Poppins Light" w:cs="Poppins Light"/>
          <w:noProof/>
        </w:rPr>
      </w:pPr>
      <w:r w:rsidRPr="004039E2">
        <w:rPr>
          <w:rFonts w:ascii="Poppins Light" w:hAnsi="Poppins Light" w:cs="Poppins Light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DAFAFF" wp14:editId="4D06719F">
                <wp:simplePos x="0" y="0"/>
                <wp:positionH relativeFrom="column">
                  <wp:posOffset>680085</wp:posOffset>
                </wp:positionH>
                <wp:positionV relativeFrom="paragraph">
                  <wp:posOffset>53975</wp:posOffset>
                </wp:positionV>
                <wp:extent cx="5440680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0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526" w14:textId="1641A43D" w:rsidR="004039E2" w:rsidRPr="004039E2" w:rsidRDefault="004039E2">
                            <w:pPr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</w:pPr>
                            <w:r w:rsidRPr="004039E2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 xml:space="preserve">Registre as modificações realizadas em seu MVP, seja por meio de fotografias ou anotações, e envie-as </w:t>
                            </w:r>
                            <w:r w:rsidR="009B7A3A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a</w:t>
                            </w:r>
                            <w:r w:rsidRPr="004039E2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o AVA.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DAFAFF" id="_x0000_s1031" type="#_x0000_t202" style="position:absolute;left:0;text-align:left;margin-left:53.55pt;margin-top:4.25pt;width:428.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" filled="f" stroked="f">
                <v:textbox style="mso-fit-shape-to-text:t">
                  <w:txbxContent>
                    <w:p w14:paraId="08448526" w14:textId="1641A43D" w:rsidR="004039E2" w:rsidRPr="004039E2" w:rsidRDefault="004039E2">
                      <w:pPr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</w:pPr>
                      <w:r w:rsidRPr="004039E2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 xml:space="preserve">Registre as modificações realizadas em seu MVP, seja por meio de fotografias ou anotações, e envie-as </w:t>
                      </w:r>
                      <w:r w:rsidR="009B7A3A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a</w:t>
                      </w:r>
                      <w:r w:rsidRPr="004039E2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o AVA.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F5D92" w:rsidRPr="006F5D9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FEC2D7" w14:textId="77777777" w:rsidR="003D41A6" w:rsidRDefault="003D41A6">
      <w:r>
        <w:separator/>
      </w:r>
    </w:p>
  </w:endnote>
  <w:endnote w:type="continuationSeparator" w:id="0">
    <w:p w14:paraId="63377889" w14:textId="77777777" w:rsidR="003D41A6" w:rsidRDefault="003D41A6">
      <w:r>
        <w:continuationSeparator/>
      </w:r>
    </w:p>
  </w:endnote>
  <w:endnote w:type="continuationNotice" w:id="1">
    <w:p w14:paraId="51B4EEF5" w14:textId="77777777" w:rsidR="003D41A6" w:rsidRDefault="003D41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3F320968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D94BFC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D94BFC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D94BFC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D94BFC">
              <w:rPr>
                <w:rFonts w:ascii="Poppins" w:hAnsi="Poppins" w:cs="Poppins"/>
                <w:sz w:val="20"/>
                <w:szCs w:val="20"/>
              </w:rPr>
              <w:t>17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D94BFC">
              <w:rPr>
                <w:rFonts w:ascii="Poppins" w:hAnsi="Poppins" w:cs="Poppins"/>
                <w:sz w:val="20"/>
                <w:szCs w:val="20"/>
              </w:rPr>
              <w:t>3</w:t>
            </w:r>
          </w:p>
          <w:p w14:paraId="214D1726" w14:textId="13C07C2D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3371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3371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6B0F78" w14:textId="77777777" w:rsidR="006031CB" w:rsidRDefault="006031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20FEE7" w14:textId="77777777" w:rsidR="003D41A6" w:rsidRDefault="003D41A6">
      <w:r>
        <w:separator/>
      </w:r>
    </w:p>
  </w:footnote>
  <w:footnote w:type="continuationSeparator" w:id="0">
    <w:p w14:paraId="3AADE21A" w14:textId="77777777" w:rsidR="003D41A6" w:rsidRDefault="003D41A6">
      <w:r>
        <w:continuationSeparator/>
      </w:r>
    </w:p>
  </w:footnote>
  <w:footnote w:type="continuationNotice" w:id="1">
    <w:p w14:paraId="7966BF8A" w14:textId="77777777" w:rsidR="003D41A6" w:rsidRDefault="003D41A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DE52C" w14:textId="77777777" w:rsidR="006031CB" w:rsidRDefault="006031C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35CF578D" w:rsidR="00E227A8" w:rsidRDefault="006031CB" w:rsidP="00E227A8">
    <w:pPr>
      <w:pStyle w:val="Cabealho"/>
      <w:jc w:val="right"/>
    </w:pPr>
    <w:r>
      <w:rPr>
        <w:noProof/>
      </w:rPr>
      <w:drawing>
        <wp:inline distT="0" distB="0" distL="0" distR="0" wp14:anchorId="6E5E8234" wp14:editId="5F829B0C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995F7" w14:textId="77777777" w:rsidR="006031CB" w:rsidRDefault="006031C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30157"/>
    <w:multiLevelType w:val="hybridMultilevel"/>
    <w:tmpl w:val="79A4FC02"/>
    <w:lvl w:ilvl="0" w:tplc="041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E3877"/>
    <w:multiLevelType w:val="multilevel"/>
    <w:tmpl w:val="B80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3CA4"/>
    <w:multiLevelType w:val="hybridMultilevel"/>
    <w:tmpl w:val="3CF019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5E742B"/>
    <w:multiLevelType w:val="hybridMultilevel"/>
    <w:tmpl w:val="DBAA9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83923"/>
    <w:multiLevelType w:val="hybridMultilevel"/>
    <w:tmpl w:val="7E261B4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3C1749"/>
    <w:multiLevelType w:val="multilevel"/>
    <w:tmpl w:val="F4A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D05A5"/>
    <w:multiLevelType w:val="hybridMultilevel"/>
    <w:tmpl w:val="355426A8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01C12"/>
    <w:multiLevelType w:val="hybridMultilevel"/>
    <w:tmpl w:val="1E12F0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6D4ADE"/>
    <w:multiLevelType w:val="hybridMultilevel"/>
    <w:tmpl w:val="D8E8F9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E307E6"/>
    <w:multiLevelType w:val="multilevel"/>
    <w:tmpl w:val="7C8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03A2A"/>
    <w:multiLevelType w:val="hybridMultilevel"/>
    <w:tmpl w:val="C83E9F60"/>
    <w:lvl w:ilvl="0" w:tplc="0416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AE4436"/>
    <w:multiLevelType w:val="hybridMultilevel"/>
    <w:tmpl w:val="11D8F5BC"/>
    <w:lvl w:ilvl="0" w:tplc="B4D276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FC73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3055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5E4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CC59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9C27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2407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F056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DA55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8293522"/>
    <w:multiLevelType w:val="hybridMultilevel"/>
    <w:tmpl w:val="26E45B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6F1A14"/>
    <w:multiLevelType w:val="hybridMultilevel"/>
    <w:tmpl w:val="4B28ABA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BB7700"/>
    <w:multiLevelType w:val="hybridMultilevel"/>
    <w:tmpl w:val="29EE0F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650073"/>
    <w:multiLevelType w:val="hybridMultilevel"/>
    <w:tmpl w:val="B76AD72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4D1730F9"/>
    <w:multiLevelType w:val="hybridMultilevel"/>
    <w:tmpl w:val="7B90AAB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23C1B61"/>
    <w:multiLevelType w:val="hybridMultilevel"/>
    <w:tmpl w:val="0C16111A"/>
    <w:lvl w:ilvl="0" w:tplc="4F3635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654DC6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194D66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1F287D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2AC549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262602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23C03E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7E071B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84C967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EB4D6D"/>
    <w:multiLevelType w:val="multilevel"/>
    <w:tmpl w:val="0B4E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0D7D22"/>
    <w:multiLevelType w:val="hybridMultilevel"/>
    <w:tmpl w:val="A074F030"/>
    <w:lvl w:ilvl="0" w:tplc="23861D8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8CC4D7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BD4F21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50C7BD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03EB58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C18E2E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160641D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956086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0AEA5D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237A2"/>
    <w:multiLevelType w:val="multilevel"/>
    <w:tmpl w:val="E0C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B4BAB"/>
    <w:multiLevelType w:val="hybridMultilevel"/>
    <w:tmpl w:val="5CE05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23058C"/>
    <w:multiLevelType w:val="hybridMultilevel"/>
    <w:tmpl w:val="E57A3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70AA9"/>
    <w:multiLevelType w:val="hybridMultilevel"/>
    <w:tmpl w:val="3F9C9C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2C0DE9"/>
    <w:multiLevelType w:val="hybridMultilevel"/>
    <w:tmpl w:val="98124FB6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8A6E6A"/>
    <w:multiLevelType w:val="hybridMultilevel"/>
    <w:tmpl w:val="D42C21BC"/>
    <w:lvl w:ilvl="0" w:tplc="936C42E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832AE3"/>
    <w:multiLevelType w:val="multilevel"/>
    <w:tmpl w:val="1400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D3C51"/>
    <w:multiLevelType w:val="hybridMultilevel"/>
    <w:tmpl w:val="75D4D0F6"/>
    <w:lvl w:ilvl="0" w:tplc="E59E5C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0C09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2A7A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2CAC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2F9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DE9C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7327A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F0CE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324B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D4507D3"/>
    <w:multiLevelType w:val="multilevel"/>
    <w:tmpl w:val="D76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0"/>
  </w:num>
  <w:num w:numId="4">
    <w:abstractNumId w:val="15"/>
  </w:num>
  <w:num w:numId="5">
    <w:abstractNumId w:val="24"/>
  </w:num>
  <w:num w:numId="6">
    <w:abstractNumId w:val="1"/>
  </w:num>
  <w:num w:numId="7">
    <w:abstractNumId w:val="31"/>
  </w:num>
  <w:num w:numId="8">
    <w:abstractNumId w:val="22"/>
  </w:num>
  <w:num w:numId="9">
    <w:abstractNumId w:val="5"/>
  </w:num>
  <w:num w:numId="10">
    <w:abstractNumId w:val="10"/>
  </w:num>
  <w:num w:numId="11">
    <w:abstractNumId w:val="20"/>
  </w:num>
  <w:num w:numId="12">
    <w:abstractNumId w:val="28"/>
  </w:num>
  <w:num w:numId="13">
    <w:abstractNumId w:val="18"/>
  </w:num>
  <w:num w:numId="14">
    <w:abstractNumId w:val="26"/>
  </w:num>
  <w:num w:numId="15">
    <w:abstractNumId w:val="17"/>
  </w:num>
  <w:num w:numId="16">
    <w:abstractNumId w:val="0"/>
  </w:num>
  <w:num w:numId="17">
    <w:abstractNumId w:val="14"/>
  </w:num>
  <w:num w:numId="18">
    <w:abstractNumId w:val="16"/>
  </w:num>
  <w:num w:numId="19">
    <w:abstractNumId w:val="23"/>
  </w:num>
  <w:num w:numId="20">
    <w:abstractNumId w:val="12"/>
  </w:num>
  <w:num w:numId="21">
    <w:abstractNumId w:val="29"/>
  </w:num>
  <w:num w:numId="22">
    <w:abstractNumId w:val="25"/>
  </w:num>
  <w:num w:numId="23">
    <w:abstractNumId w:val="19"/>
  </w:num>
  <w:num w:numId="24">
    <w:abstractNumId w:val="21"/>
  </w:num>
  <w:num w:numId="25">
    <w:abstractNumId w:val="2"/>
  </w:num>
  <w:num w:numId="26">
    <w:abstractNumId w:val="13"/>
  </w:num>
  <w:num w:numId="27">
    <w:abstractNumId w:val="3"/>
  </w:num>
  <w:num w:numId="28">
    <w:abstractNumId w:val="8"/>
  </w:num>
  <w:num w:numId="29">
    <w:abstractNumId w:val="11"/>
  </w:num>
  <w:num w:numId="30">
    <w:abstractNumId w:val="9"/>
  </w:num>
  <w:num w:numId="31">
    <w:abstractNumId w:val="4"/>
  </w:num>
  <w:num w:numId="32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03EE0"/>
    <w:rsid w:val="000278D8"/>
    <w:rsid w:val="00070910"/>
    <w:rsid w:val="00093C5A"/>
    <w:rsid w:val="000A4E65"/>
    <w:rsid w:val="000B3498"/>
    <w:rsid w:val="000C6619"/>
    <w:rsid w:val="000F7DE9"/>
    <w:rsid w:val="0010101D"/>
    <w:rsid w:val="00124756"/>
    <w:rsid w:val="00141682"/>
    <w:rsid w:val="00160195"/>
    <w:rsid w:val="0018221B"/>
    <w:rsid w:val="001A2D86"/>
    <w:rsid w:val="001A32C9"/>
    <w:rsid w:val="001C335A"/>
    <w:rsid w:val="001C45AD"/>
    <w:rsid w:val="001E7BC0"/>
    <w:rsid w:val="002344C7"/>
    <w:rsid w:val="002372B1"/>
    <w:rsid w:val="002527C6"/>
    <w:rsid w:val="00252F67"/>
    <w:rsid w:val="00256D8D"/>
    <w:rsid w:val="002632D3"/>
    <w:rsid w:val="00264B6B"/>
    <w:rsid w:val="002C0E82"/>
    <w:rsid w:val="002C6EC9"/>
    <w:rsid w:val="002D1A6D"/>
    <w:rsid w:val="002D51E3"/>
    <w:rsid w:val="002E6314"/>
    <w:rsid w:val="002F25EA"/>
    <w:rsid w:val="003009B4"/>
    <w:rsid w:val="003031BD"/>
    <w:rsid w:val="003365AE"/>
    <w:rsid w:val="003516BA"/>
    <w:rsid w:val="00357311"/>
    <w:rsid w:val="00367C72"/>
    <w:rsid w:val="00371C32"/>
    <w:rsid w:val="003C032E"/>
    <w:rsid w:val="003D2060"/>
    <w:rsid w:val="003D41A6"/>
    <w:rsid w:val="003D71CA"/>
    <w:rsid w:val="004039E2"/>
    <w:rsid w:val="00426BFF"/>
    <w:rsid w:val="00454835"/>
    <w:rsid w:val="00464B32"/>
    <w:rsid w:val="00491C71"/>
    <w:rsid w:val="004B66A3"/>
    <w:rsid w:val="004E713D"/>
    <w:rsid w:val="0053276E"/>
    <w:rsid w:val="005347B3"/>
    <w:rsid w:val="0054587F"/>
    <w:rsid w:val="00550CD2"/>
    <w:rsid w:val="005517B2"/>
    <w:rsid w:val="00576255"/>
    <w:rsid w:val="00585F34"/>
    <w:rsid w:val="005A5A09"/>
    <w:rsid w:val="005E4165"/>
    <w:rsid w:val="005F74BB"/>
    <w:rsid w:val="006031CB"/>
    <w:rsid w:val="006067EC"/>
    <w:rsid w:val="0060776C"/>
    <w:rsid w:val="0063273B"/>
    <w:rsid w:val="006717F3"/>
    <w:rsid w:val="00676B29"/>
    <w:rsid w:val="006852FB"/>
    <w:rsid w:val="006B3AE9"/>
    <w:rsid w:val="006F5D92"/>
    <w:rsid w:val="00723FC3"/>
    <w:rsid w:val="00753BD3"/>
    <w:rsid w:val="007671B4"/>
    <w:rsid w:val="00773A8C"/>
    <w:rsid w:val="0078262D"/>
    <w:rsid w:val="00783DA8"/>
    <w:rsid w:val="007B6ABF"/>
    <w:rsid w:val="007C6E0D"/>
    <w:rsid w:val="00807FD4"/>
    <w:rsid w:val="00814E58"/>
    <w:rsid w:val="0083474B"/>
    <w:rsid w:val="00841D59"/>
    <w:rsid w:val="00851368"/>
    <w:rsid w:val="008635DD"/>
    <w:rsid w:val="0088003B"/>
    <w:rsid w:val="008925A9"/>
    <w:rsid w:val="008B4C24"/>
    <w:rsid w:val="008F775A"/>
    <w:rsid w:val="0092155F"/>
    <w:rsid w:val="0092769D"/>
    <w:rsid w:val="009341DE"/>
    <w:rsid w:val="00966015"/>
    <w:rsid w:val="009A7588"/>
    <w:rsid w:val="009B33B6"/>
    <w:rsid w:val="009B76D2"/>
    <w:rsid w:val="009B7A3A"/>
    <w:rsid w:val="009C350D"/>
    <w:rsid w:val="00AA60A0"/>
    <w:rsid w:val="00AA69AA"/>
    <w:rsid w:val="00AB0D31"/>
    <w:rsid w:val="00AB5908"/>
    <w:rsid w:val="00AD78A6"/>
    <w:rsid w:val="00B01271"/>
    <w:rsid w:val="00B05A19"/>
    <w:rsid w:val="00B33717"/>
    <w:rsid w:val="00B36DEE"/>
    <w:rsid w:val="00B45591"/>
    <w:rsid w:val="00B63694"/>
    <w:rsid w:val="00BA6A76"/>
    <w:rsid w:val="00C00E0A"/>
    <w:rsid w:val="00C12E4A"/>
    <w:rsid w:val="00C35B23"/>
    <w:rsid w:val="00C42339"/>
    <w:rsid w:val="00C43D8F"/>
    <w:rsid w:val="00C4723D"/>
    <w:rsid w:val="00C5665F"/>
    <w:rsid w:val="00C6070E"/>
    <w:rsid w:val="00C62CE1"/>
    <w:rsid w:val="00C8348B"/>
    <w:rsid w:val="00CA4523"/>
    <w:rsid w:val="00CC2A45"/>
    <w:rsid w:val="00CF76E4"/>
    <w:rsid w:val="00D03B93"/>
    <w:rsid w:val="00D05B9C"/>
    <w:rsid w:val="00D07863"/>
    <w:rsid w:val="00D553AB"/>
    <w:rsid w:val="00D554A3"/>
    <w:rsid w:val="00D61A8F"/>
    <w:rsid w:val="00D94BFC"/>
    <w:rsid w:val="00DD5204"/>
    <w:rsid w:val="00DE0C0D"/>
    <w:rsid w:val="00DE4276"/>
    <w:rsid w:val="00DF089C"/>
    <w:rsid w:val="00E04AC6"/>
    <w:rsid w:val="00E10D86"/>
    <w:rsid w:val="00E227A8"/>
    <w:rsid w:val="00E400A6"/>
    <w:rsid w:val="00E41322"/>
    <w:rsid w:val="00E63BD4"/>
    <w:rsid w:val="00E71901"/>
    <w:rsid w:val="00E73E76"/>
    <w:rsid w:val="00E77AF3"/>
    <w:rsid w:val="00E804A6"/>
    <w:rsid w:val="00E8782F"/>
    <w:rsid w:val="00EA3B37"/>
    <w:rsid w:val="00EC465E"/>
    <w:rsid w:val="00EE6898"/>
    <w:rsid w:val="00EF47B1"/>
    <w:rsid w:val="00EF4AFE"/>
    <w:rsid w:val="00F044D7"/>
    <w:rsid w:val="00F1174D"/>
    <w:rsid w:val="00F272D7"/>
    <w:rsid w:val="00F472E5"/>
    <w:rsid w:val="00F51FEF"/>
    <w:rsid w:val="00F52AA0"/>
    <w:rsid w:val="00F57059"/>
    <w:rsid w:val="00F77682"/>
    <w:rsid w:val="00FB5645"/>
    <w:rsid w:val="00FC400F"/>
    <w:rsid w:val="00FD7F1E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F5D9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0639">
          <w:marLeft w:val="547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4372">
          <w:marLeft w:val="547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3689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6228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1448">
          <w:marLeft w:val="1166"/>
          <w:marRight w:val="0"/>
          <w:marTop w:val="112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837">
          <w:marLeft w:val="720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6409">
          <w:marLeft w:val="720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7954">
          <w:marLeft w:val="720"/>
          <w:marRight w:val="0"/>
          <w:marTop w:val="7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1455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0105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647">
          <w:marLeft w:val="108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47123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39244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5.emf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3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2026-05-28T17:49:00Z</dcterms:created>
  <dcterms:modified xsi:type="dcterms:W3CDTF">2026-05-28T17:49:00Z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