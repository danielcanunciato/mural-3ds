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A1FA9" w14:textId="79F74862" w:rsidR="000D1CF0" w:rsidRPr="00454835" w:rsidRDefault="000D1CF0" w:rsidP="000D1CF0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3A7F15">
        <w:rPr>
          <w:rFonts w:ascii="Poppins" w:hAnsi="Poppins" w:cs="Poppins"/>
          <w:bCs/>
          <w:szCs w:val="32"/>
        </w:rPr>
        <w:t>a</w:t>
      </w:r>
      <w:r w:rsidRPr="00454835">
        <w:rPr>
          <w:rFonts w:ascii="Poppins" w:hAnsi="Poppins" w:cs="Poppins"/>
          <w:bCs/>
          <w:szCs w:val="32"/>
        </w:rPr>
        <w:t xml:space="preserve">tividade </w:t>
      </w:r>
      <w:r w:rsidR="003A7F15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24BD6D77" w14:textId="77777777" w:rsidR="000D1CF0" w:rsidRPr="00814E58" w:rsidRDefault="000D1CF0" w:rsidP="000D1CF0"/>
    <w:p w14:paraId="121D2442" w14:textId="77777777" w:rsidR="000D1CF0" w:rsidRPr="00814E58" w:rsidRDefault="000D1CF0" w:rsidP="000D1CF0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Nome: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0304AA08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64FBB545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2765F309" w14:textId="77777777" w:rsidR="000D1CF0" w:rsidRPr="00A012DC" w:rsidRDefault="000D1CF0" w:rsidP="000D1CF0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5F75CDF7" w14:textId="4C8E14C6" w:rsidR="000D1CF0" w:rsidRPr="00814E58" w:rsidRDefault="000D1CF0" w:rsidP="00B0697A">
      <w:pPr>
        <w:spacing w:line="288" w:lineRule="auto"/>
        <w:jc w:val="both"/>
        <w:rPr>
          <w:rFonts w:ascii="Poppins Light" w:hAnsi="Poppins Light" w:cs="Poppins Light"/>
          <w:u w:val="single"/>
        </w:rPr>
      </w:pPr>
      <w:r w:rsidRPr="00A012DC">
        <w:rPr>
          <w:rFonts w:ascii="Poppins Light" w:hAnsi="Poppins Light" w:cs="Poppins Light"/>
          <w:u w:val="single"/>
        </w:rPr>
        <w:t xml:space="preserve">Nome:                                                                                     </w:t>
      </w:r>
      <w:r w:rsidRPr="00A012DC">
        <w:rPr>
          <w:rFonts w:ascii="Poppins Light" w:hAnsi="Poppins Light" w:cs="Poppins Light"/>
          <w:u w:val="single"/>
        </w:rPr>
        <w:tab/>
        <w:t xml:space="preserve"> </w:t>
      </w:r>
    </w:p>
    <w:p w14:paraId="5F64572F" w14:textId="77777777" w:rsidR="00B0697A" w:rsidRDefault="00B0697A" w:rsidP="004805D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30F03AC7" w14:textId="0B0BAE67" w:rsidR="00B00C3E" w:rsidRDefault="00B00C3E" w:rsidP="004805D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CC543E">
        <w:rPr>
          <w:rFonts w:ascii="Poppins" w:hAnsi="Poppins" w:cs="Poppins"/>
          <w:noProof/>
          <w:sz w:val="32"/>
          <w:szCs w:val="32"/>
        </w:rPr>
        <w:drawing>
          <wp:inline distT="0" distB="0" distL="0" distR="0" wp14:anchorId="5A2E4B2E" wp14:editId="42DD03CB">
            <wp:extent cx="6120765" cy="2032000"/>
            <wp:effectExtent l="0" t="0" r="0" b="6350"/>
            <wp:docPr id="15505257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572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C1C9" w14:textId="77777777" w:rsidR="00B00C3E" w:rsidRDefault="00B00C3E" w:rsidP="004805D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5247F4C0" w:rsidR="0060776C" w:rsidRDefault="0060776C" w:rsidP="004805D4">
      <w:pPr>
        <w:jc w:val="center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>:</w:t>
      </w:r>
      <w:r w:rsidR="00CE38A4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974820" w:rsidRPr="00974820">
        <w:rPr>
          <w:rFonts w:ascii="Poppins" w:hAnsi="Poppins" w:cs="Poppins"/>
          <w:b/>
          <w:bCs/>
          <w:noProof/>
          <w:sz w:val="32"/>
          <w:szCs w:val="32"/>
        </w:rPr>
        <w:t>Formulário on</w:t>
      </w:r>
      <w:r w:rsidR="00942A91">
        <w:rPr>
          <w:rFonts w:ascii="Poppins" w:hAnsi="Poppins" w:cs="Poppins"/>
          <w:b/>
          <w:bCs/>
          <w:noProof/>
          <w:sz w:val="32"/>
          <w:szCs w:val="32"/>
        </w:rPr>
        <w:t>-</w:t>
      </w:r>
      <w:r w:rsidR="00974820" w:rsidRPr="00974820">
        <w:rPr>
          <w:rFonts w:ascii="Poppins" w:hAnsi="Poppins" w:cs="Poppins"/>
          <w:b/>
          <w:bCs/>
          <w:noProof/>
          <w:sz w:val="32"/>
          <w:szCs w:val="32"/>
        </w:rPr>
        <w:t xml:space="preserve">line para coleta de </w:t>
      </w:r>
      <w:r w:rsidR="00974820" w:rsidRPr="009D71F4">
        <w:rPr>
          <w:rFonts w:ascii="Poppins" w:hAnsi="Poppins" w:cs="Poppins"/>
          <w:b/>
          <w:bCs/>
          <w:noProof/>
          <w:sz w:val="32"/>
          <w:szCs w:val="32"/>
        </w:rPr>
        <w:t>feedback</w:t>
      </w:r>
    </w:p>
    <w:p w14:paraId="010D9A41" w14:textId="77777777" w:rsidR="00CE38A4" w:rsidRPr="00814E58" w:rsidRDefault="00CE38A4" w:rsidP="003E273E">
      <w:pPr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68EB5F0A" w14:textId="536F647E" w:rsidR="00974820" w:rsidRPr="00974820" w:rsidRDefault="00E227A8" w:rsidP="00974820">
      <w:pPr>
        <w:pStyle w:val="PargrafodaLista"/>
        <w:numPr>
          <w:ilvl w:val="0"/>
          <w:numId w:val="16"/>
        </w:numPr>
        <w:jc w:val="both"/>
        <w:rPr>
          <w:rFonts w:ascii="Poppins Light" w:hAnsi="Poppins Light" w:cs="Poppins Light"/>
          <w:noProof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</w:t>
      </w:r>
      <w:r w:rsidR="00942A91">
        <w:rPr>
          <w:rFonts w:ascii="Poppins" w:hAnsi="Poppins" w:cs="Poppins"/>
          <w:b/>
          <w:bCs/>
          <w:noProof/>
          <w:sz w:val="28"/>
          <w:szCs w:val="28"/>
        </w:rPr>
        <w:t xml:space="preserve">: </w:t>
      </w:r>
      <w:r w:rsidR="00942A91">
        <w:rPr>
          <w:rFonts w:ascii="Poppins Light" w:hAnsi="Poppins Light" w:cs="Poppins Light"/>
          <w:noProof/>
        </w:rPr>
        <w:t>c</w:t>
      </w:r>
      <w:r w:rsidR="009845B3">
        <w:rPr>
          <w:rFonts w:ascii="Poppins Light" w:hAnsi="Poppins Light" w:cs="Poppins Light"/>
          <w:noProof/>
        </w:rPr>
        <w:t>riar um formul</w:t>
      </w:r>
      <w:r w:rsidR="00942A91">
        <w:rPr>
          <w:rFonts w:ascii="Poppins Light" w:hAnsi="Poppins Light" w:cs="Poppins Light"/>
          <w:noProof/>
        </w:rPr>
        <w:t>á</w:t>
      </w:r>
      <w:r w:rsidR="009845B3">
        <w:rPr>
          <w:rFonts w:ascii="Poppins Light" w:hAnsi="Poppins Light" w:cs="Poppins Light"/>
          <w:noProof/>
        </w:rPr>
        <w:t>rio on</w:t>
      </w:r>
      <w:r w:rsidR="00942A91">
        <w:rPr>
          <w:rFonts w:ascii="Poppins Light" w:hAnsi="Poppins Light" w:cs="Poppins Light"/>
          <w:noProof/>
        </w:rPr>
        <w:t>-</w:t>
      </w:r>
      <w:r w:rsidR="009845B3">
        <w:rPr>
          <w:rFonts w:ascii="Poppins Light" w:hAnsi="Poppins Light" w:cs="Poppins Light"/>
          <w:noProof/>
        </w:rPr>
        <w:t>line para c</w:t>
      </w:r>
      <w:r w:rsidR="00974820" w:rsidRPr="00974820">
        <w:rPr>
          <w:rFonts w:ascii="Poppins Light" w:hAnsi="Poppins Light" w:cs="Poppins Light"/>
          <w:noProof/>
        </w:rPr>
        <w:t xml:space="preserve">oletar </w:t>
      </w:r>
      <w:r w:rsidR="009845B3">
        <w:rPr>
          <w:rFonts w:ascii="Poppins Light" w:hAnsi="Poppins Light" w:cs="Poppins Light"/>
          <w:noProof/>
        </w:rPr>
        <w:t xml:space="preserve">feedback e </w:t>
      </w:r>
      <w:r w:rsidR="00974820" w:rsidRPr="00974820">
        <w:rPr>
          <w:rFonts w:ascii="Poppins Light" w:hAnsi="Poppins Light" w:cs="Poppins Light"/>
          <w:noProof/>
        </w:rPr>
        <w:t>aprimorar a proposta inicial do MVP do projeto multidisciplinar</w:t>
      </w:r>
      <w:r w:rsidR="009845B3">
        <w:rPr>
          <w:rFonts w:ascii="Poppins Light" w:hAnsi="Poppins Light" w:cs="Poppins Light"/>
          <w:noProof/>
        </w:rPr>
        <w:t>, identificando melhorias.</w:t>
      </w:r>
    </w:p>
    <w:p w14:paraId="792FAF94" w14:textId="77777777" w:rsidR="003E681F" w:rsidRPr="003E681F" w:rsidRDefault="003E681F" w:rsidP="003E681F">
      <w:pPr>
        <w:pStyle w:val="PargrafodaLista"/>
        <w:ind w:left="360"/>
        <w:jc w:val="both"/>
        <w:rPr>
          <w:rFonts w:ascii="Poppins Light" w:hAnsi="Poppins Light" w:cs="Poppins Light"/>
          <w:noProof/>
        </w:rPr>
      </w:pPr>
    </w:p>
    <w:p w14:paraId="050BB83B" w14:textId="77777777" w:rsidR="00E227A8" w:rsidRDefault="00E227A8" w:rsidP="003E273E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77627AD2" w14:textId="77777777" w:rsidR="00974820" w:rsidRPr="00974820" w:rsidRDefault="00974820" w:rsidP="0097482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974820">
        <w:rPr>
          <w:rFonts w:ascii="Poppins Light" w:hAnsi="Poppins Light" w:cs="Poppins Light"/>
          <w:noProof/>
        </w:rPr>
        <w:t>Computador, tablet ou celular com acesso à internet;</w:t>
      </w:r>
    </w:p>
    <w:p w14:paraId="180EC95F" w14:textId="6118BEA3" w:rsidR="00974820" w:rsidRPr="00974820" w:rsidRDefault="00974820" w:rsidP="0097482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974820">
        <w:rPr>
          <w:rFonts w:ascii="Poppins Light" w:hAnsi="Poppins Light" w:cs="Poppins Light"/>
          <w:noProof/>
        </w:rPr>
        <w:t xml:space="preserve">Roteiro de </w:t>
      </w:r>
      <w:r w:rsidR="00942A91">
        <w:rPr>
          <w:rFonts w:ascii="Poppins Light" w:hAnsi="Poppins Light" w:cs="Poppins Light"/>
          <w:noProof/>
        </w:rPr>
        <w:t>a</w:t>
      </w:r>
      <w:r w:rsidR="00942A91" w:rsidRPr="00974820">
        <w:rPr>
          <w:rFonts w:ascii="Poppins Light" w:hAnsi="Poppins Light" w:cs="Poppins Light"/>
          <w:noProof/>
        </w:rPr>
        <w:t xml:space="preserve">tividade </w:t>
      </w:r>
      <w:r w:rsidR="00942A91">
        <w:rPr>
          <w:rFonts w:ascii="Poppins Light" w:hAnsi="Poppins Light" w:cs="Poppins Light"/>
          <w:noProof/>
        </w:rPr>
        <w:t>p</w:t>
      </w:r>
      <w:r w:rsidR="00942A91" w:rsidRPr="00974820">
        <w:rPr>
          <w:rFonts w:ascii="Poppins Light" w:hAnsi="Poppins Light" w:cs="Poppins Light"/>
          <w:noProof/>
        </w:rPr>
        <w:t>rática</w:t>
      </w:r>
      <w:r w:rsidRPr="00974820">
        <w:rPr>
          <w:rFonts w:ascii="Poppins Light" w:hAnsi="Poppins Light" w:cs="Poppins Light"/>
          <w:noProof/>
        </w:rPr>
        <w:t>;</w:t>
      </w:r>
    </w:p>
    <w:p w14:paraId="3B9DE8F0" w14:textId="77777777" w:rsidR="00974820" w:rsidRDefault="00974820" w:rsidP="00974820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Poppins Light" w:hAnsi="Poppins Light" w:cs="Poppins Light"/>
          <w:noProof/>
        </w:rPr>
      </w:pPr>
      <w:r w:rsidRPr="00974820">
        <w:rPr>
          <w:rFonts w:ascii="Poppins Light" w:hAnsi="Poppins Light" w:cs="Poppins Light"/>
          <w:noProof/>
        </w:rPr>
        <w:t>Lápis ou caneta.</w:t>
      </w:r>
    </w:p>
    <w:p w14:paraId="5FD98C4E" w14:textId="77777777" w:rsidR="00527CD5" w:rsidRPr="00527CD5" w:rsidRDefault="00527CD5" w:rsidP="00527CD5">
      <w:pPr>
        <w:pStyle w:val="PargrafodaLista"/>
        <w:spacing w:line="276" w:lineRule="auto"/>
        <w:jc w:val="both"/>
        <w:rPr>
          <w:rFonts w:ascii="Poppins Light" w:hAnsi="Poppins Light" w:cs="Poppins Light"/>
          <w:noProof/>
        </w:rPr>
      </w:pPr>
    </w:p>
    <w:p w14:paraId="7E963352" w14:textId="77777777" w:rsidR="00974820" w:rsidRDefault="00974820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br w:type="page"/>
      </w:r>
    </w:p>
    <w:p w14:paraId="0ED21B0B" w14:textId="5304EA1D" w:rsidR="00E227A8" w:rsidRDefault="00527CD5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lastRenderedPageBreak/>
        <w:t>Procedimento</w:t>
      </w:r>
    </w:p>
    <w:p w14:paraId="093E7CBD" w14:textId="77777777" w:rsidR="00537989" w:rsidRDefault="00537989" w:rsidP="00516FC8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1D8FE2C7" w14:textId="428A69AD" w:rsidR="00974820" w:rsidRDefault="00974820" w:rsidP="00974820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  <w:b/>
          <w:bCs/>
        </w:rPr>
        <w:t xml:space="preserve">Introdução e </w:t>
      </w:r>
      <w:r>
        <w:rPr>
          <w:rFonts w:ascii="Poppins Light" w:hAnsi="Poppins Light" w:cs="Poppins Light"/>
          <w:b/>
          <w:bCs/>
        </w:rPr>
        <w:t>a</w:t>
      </w:r>
      <w:r w:rsidRPr="00974820">
        <w:rPr>
          <w:rFonts w:ascii="Poppins Light" w:hAnsi="Poppins Light" w:cs="Poppins Light"/>
          <w:b/>
          <w:bCs/>
        </w:rPr>
        <w:t>presentação do MVP:</w:t>
      </w:r>
    </w:p>
    <w:p w14:paraId="1059A54E" w14:textId="7BB6ED16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Elabore</w:t>
      </w:r>
      <w:r w:rsidR="009845B3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uma descrição clara e objetiva do MVP, explicando sua proposta, principais funcionalidades e o problema que busca resolver.</w:t>
      </w:r>
    </w:p>
    <w:p w14:paraId="4E045A27" w14:textId="77777777" w:rsidR="00104C93" w:rsidRDefault="00104C93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289A139C" w14:textId="39EF18D2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drawing>
          <wp:inline distT="0" distB="0" distL="0" distR="0" wp14:anchorId="2497FF44" wp14:editId="76289869">
            <wp:extent cx="1800000" cy="381818"/>
            <wp:effectExtent l="0" t="0" r="0" b="0"/>
            <wp:docPr id="1798832604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1304" w14:textId="77777777" w:rsidR="00104C93" w:rsidRDefault="00104C93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242A4A92" w14:textId="10A91363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  <w:b/>
          <w:bCs/>
          <w:u w:val="single"/>
        </w:rPr>
        <w:t>Exemplo</w:t>
      </w:r>
      <w:r w:rsidRPr="00104C93">
        <w:rPr>
          <w:rFonts w:ascii="Poppins Light" w:hAnsi="Poppins Light" w:cs="Poppins Light"/>
        </w:rPr>
        <w:t>: "Nosso MVP é um aplicativo para facilitar o descarte consciente de lixo eletrônico. Ele permite que os usuários localizem pontos de coleta em sua região e obtenham informações sobre reciclagem."</w:t>
      </w: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974820" w:rsidRPr="00537989" w14:paraId="6592B118" w14:textId="77777777" w:rsidTr="00925C63">
        <w:tc>
          <w:tcPr>
            <w:tcW w:w="9213" w:type="dxa"/>
          </w:tcPr>
          <w:p w14:paraId="55474EC0" w14:textId="72D50B4E" w:rsidR="00974820" w:rsidRDefault="00974820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3E681F">
              <w:rPr>
                <w:rFonts w:ascii="Poppins Light" w:hAnsi="Poppins Light" w:cs="Poppins Light"/>
                <w:i/>
                <w:iCs/>
                <w:noProof/>
                <w:color w:val="808080" w:themeColor="background1" w:themeShade="80"/>
              </w:rPr>
              <w:drawing>
                <wp:anchor distT="0" distB="0" distL="114300" distR="114300" simplePos="0" relativeHeight="251689984" behindDoc="0" locked="0" layoutInCell="1" allowOverlap="1" wp14:anchorId="6EAF04CE" wp14:editId="17A339CA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161925</wp:posOffset>
                  </wp:positionV>
                  <wp:extent cx="1692910" cy="359410"/>
                  <wp:effectExtent l="0" t="0" r="2540" b="2540"/>
                  <wp:wrapTopAndBottom/>
                  <wp:docPr id="1044485521" name="Imagem 1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51316" name="Imagem 1" descr="Interface gráfica do usuário&#10;&#10;Descrição gerada automaticamente com confiança média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01D1A7" w14:textId="06AE969F" w:rsidR="00974820" w:rsidRPr="00A25CFE" w:rsidRDefault="00974820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 xml:space="preserve">Campo para anotações: </w:t>
            </w:r>
          </w:p>
          <w:p w14:paraId="67D4C5DD" w14:textId="77777777" w:rsidR="00974820" w:rsidRDefault="00974820" w:rsidP="00925C63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68B79316" w14:textId="77777777" w:rsidR="00974820" w:rsidRPr="00537989" w:rsidRDefault="00974820" w:rsidP="00925C63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00E99432" w14:textId="77777777" w:rsidTr="00925C63">
        <w:tc>
          <w:tcPr>
            <w:tcW w:w="9213" w:type="dxa"/>
          </w:tcPr>
          <w:p w14:paraId="47A0DA75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08DA2A31" w14:textId="77777777" w:rsidTr="00925C63">
        <w:tc>
          <w:tcPr>
            <w:tcW w:w="9213" w:type="dxa"/>
          </w:tcPr>
          <w:p w14:paraId="1BE705E7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452D5FF4" w14:textId="77777777" w:rsidTr="00925C63">
        <w:tc>
          <w:tcPr>
            <w:tcW w:w="9213" w:type="dxa"/>
          </w:tcPr>
          <w:p w14:paraId="34914C6A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00FA9B9F" w14:textId="77777777" w:rsidTr="00925C63">
        <w:tc>
          <w:tcPr>
            <w:tcW w:w="9213" w:type="dxa"/>
          </w:tcPr>
          <w:p w14:paraId="78C6E2E0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2930DA23" w14:textId="77777777" w:rsidR="00974820" w:rsidRDefault="00974820" w:rsidP="00974820">
      <w:pPr>
        <w:rPr>
          <w:rFonts w:ascii="Poppins Light" w:hAnsi="Poppins Light" w:cs="Poppins Light"/>
        </w:rPr>
      </w:pPr>
    </w:p>
    <w:p w14:paraId="55600394" w14:textId="77777777" w:rsidR="00974820" w:rsidRPr="00974820" w:rsidRDefault="00974820" w:rsidP="00974820">
      <w:pPr>
        <w:pStyle w:val="PargrafodaLista"/>
        <w:spacing w:after="160" w:line="259" w:lineRule="auto"/>
        <w:jc w:val="both"/>
        <w:rPr>
          <w:rFonts w:ascii="Poppins Light" w:hAnsi="Poppins Light" w:cs="Poppins Light"/>
          <w:i/>
          <w:iCs/>
          <w:color w:val="808080" w:themeColor="background1" w:themeShade="80"/>
        </w:rPr>
      </w:pPr>
    </w:p>
    <w:p w14:paraId="5D08D620" w14:textId="16BB5542" w:rsidR="00974820" w:rsidRPr="00974820" w:rsidRDefault="00974820" w:rsidP="00974820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  <w:b/>
          <w:bCs/>
        </w:rPr>
      </w:pPr>
      <w:r w:rsidRPr="00974820">
        <w:rPr>
          <w:rFonts w:ascii="Poppins Light" w:hAnsi="Poppins Light" w:cs="Poppins Light"/>
          <w:b/>
          <w:bCs/>
        </w:rPr>
        <w:t xml:space="preserve">Planejamento das </w:t>
      </w:r>
      <w:r>
        <w:rPr>
          <w:rFonts w:ascii="Poppins Light" w:hAnsi="Poppins Light" w:cs="Poppins Light"/>
          <w:b/>
          <w:bCs/>
        </w:rPr>
        <w:t>p</w:t>
      </w:r>
      <w:r w:rsidRPr="00974820">
        <w:rPr>
          <w:rFonts w:ascii="Poppins Light" w:hAnsi="Poppins Light" w:cs="Poppins Light"/>
          <w:b/>
          <w:bCs/>
        </w:rPr>
        <w:t>erguntas</w:t>
      </w:r>
      <w:r w:rsidR="001015AE">
        <w:rPr>
          <w:rFonts w:ascii="Poppins Light" w:hAnsi="Poppins Light" w:cs="Poppins Light"/>
          <w:b/>
          <w:bCs/>
        </w:rPr>
        <w:t>.</w:t>
      </w:r>
    </w:p>
    <w:p w14:paraId="22523E68" w14:textId="59E210CA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Elabore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de </w:t>
      </w:r>
      <w:r w:rsidR="00942A91">
        <w:rPr>
          <w:rFonts w:ascii="Poppins Light" w:hAnsi="Poppins Light" w:cs="Poppins Light"/>
        </w:rPr>
        <w:t>três a cinco</w:t>
      </w:r>
      <w:r w:rsidRPr="00974820">
        <w:rPr>
          <w:rFonts w:ascii="Poppins Light" w:hAnsi="Poppins Light" w:cs="Poppins Light"/>
        </w:rPr>
        <w:t xml:space="preserve"> perguntas baseadas na descrição do MVP para identificar as expectativas do público e coletar sugestões de melhoria.</w:t>
      </w:r>
    </w:p>
    <w:p w14:paraId="38845F1A" w14:textId="77777777" w:rsidR="00974820" w:rsidRDefault="00974820">
      <w:pPr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lastRenderedPageBreak/>
        <w:br w:type="page"/>
      </w:r>
    </w:p>
    <w:p w14:paraId="1585D1E4" w14:textId="5CF32077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537989">
        <w:rPr>
          <w:rFonts w:ascii="Poppins Light" w:hAnsi="Poppins Light" w:cs="Poppins Light"/>
          <w:b/>
          <w:bCs/>
          <w:i/>
          <w:iCs/>
          <w:noProof/>
          <w:color w:val="808080" w:themeColor="background1" w:themeShade="80"/>
        </w:rPr>
        <w:lastRenderedPageBreak/>
        <w:drawing>
          <wp:inline distT="0" distB="0" distL="0" distR="0" wp14:anchorId="763152F6" wp14:editId="5D48B07C">
            <wp:extent cx="1800000" cy="381818"/>
            <wp:effectExtent l="0" t="0" r="0" b="0"/>
            <wp:docPr id="696503972" name="Imagem 1" descr="Interface gráfica do usuário, Aplicativ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0B798B1-9080-85F2-CBE3-7CDE70CDF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Interface gráfica do usuário, Aplicativo&#10;&#10;Descrição gerada automaticamente">
                      <a:extLst>
                        <a:ext uri="{FF2B5EF4-FFF2-40B4-BE49-F238E27FC236}">
                          <a16:creationId xmlns:a16="http://schemas.microsoft.com/office/drawing/2014/main" id="{10B798B1-9080-85F2-CBE3-7CDE70CDF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2FEF" w14:textId="428DF2C5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  <w:u w:val="single"/>
        </w:rPr>
      </w:pPr>
      <w:r w:rsidRPr="00104C93">
        <w:rPr>
          <w:rFonts w:ascii="Poppins Light" w:hAnsi="Poppins Light" w:cs="Poppins Light"/>
          <w:u w:val="single"/>
        </w:rPr>
        <w:t>Exemplo de pergunta de múltipla escolha:</w:t>
      </w:r>
    </w:p>
    <w:p w14:paraId="13B62010" w14:textId="500F5FE5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“Qual aspecto você considera mais importante para o sucesso deste MVP?</w:t>
      </w:r>
      <w:r w:rsidRPr="00104C93">
        <w:rPr>
          <w:rFonts w:ascii="Poppins Light" w:hAnsi="Poppins Light" w:cs="Poppins Light"/>
        </w:rPr>
        <w:br/>
        <w:t>a) Funcionalidade</w:t>
      </w:r>
    </w:p>
    <w:p w14:paraId="479DC148" w14:textId="77777777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b) Design/Visual</w:t>
      </w:r>
    </w:p>
    <w:p w14:paraId="5857A980" w14:textId="77777777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c) Facilidade de uso</w:t>
      </w:r>
    </w:p>
    <w:p w14:paraId="4C786E56" w14:textId="2DC523B9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d) Outro (especificar).”</w:t>
      </w:r>
    </w:p>
    <w:p w14:paraId="53B7BB7E" w14:textId="77777777" w:rsidR="003B2B1E" w:rsidRPr="00104C93" w:rsidRDefault="003B2B1E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25C58BBE" w14:textId="77777777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  <w:u w:val="single"/>
        </w:rPr>
      </w:pPr>
      <w:r w:rsidRPr="00104C93">
        <w:rPr>
          <w:rFonts w:ascii="Poppins Light" w:hAnsi="Poppins Light" w:cs="Poppins Light"/>
          <w:u w:val="single"/>
        </w:rPr>
        <w:t>Exemplo de pergunta com escala de 1 a 5:</w:t>
      </w:r>
    </w:p>
    <w:p w14:paraId="7012D880" w14:textId="21278DE0" w:rsid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 w:rsidRPr="00104C93">
        <w:rPr>
          <w:rFonts w:ascii="Poppins Light" w:hAnsi="Poppins Light" w:cs="Poppins Light"/>
        </w:rPr>
        <w:t>“</w:t>
      </w:r>
      <w:r w:rsidR="00DC34BC" w:rsidRPr="00104C93">
        <w:rPr>
          <w:rFonts w:ascii="Poppins Light" w:hAnsi="Poppins Light" w:cs="Poppins Light"/>
        </w:rPr>
        <w:t xml:space="preserve">Numa escala de 1 a 5, </w:t>
      </w:r>
      <w:r w:rsidR="00942A91">
        <w:rPr>
          <w:rFonts w:ascii="Poppins Light" w:hAnsi="Poppins Light" w:cs="Poppins Light"/>
        </w:rPr>
        <w:t>em que</w:t>
      </w:r>
      <w:r w:rsidR="00942A91" w:rsidRPr="00104C93">
        <w:rPr>
          <w:rFonts w:ascii="Poppins Light" w:hAnsi="Poppins Light" w:cs="Poppins Light"/>
        </w:rPr>
        <w:t xml:space="preserve"> </w:t>
      </w:r>
      <w:r w:rsidR="00DC34BC" w:rsidRPr="00104C93">
        <w:rPr>
          <w:rFonts w:ascii="Poppins Light" w:hAnsi="Poppins Light" w:cs="Poppins Light"/>
        </w:rPr>
        <w:t xml:space="preserve">5 representa </w:t>
      </w:r>
      <w:r w:rsidR="009D71F4">
        <w:rPr>
          <w:rFonts w:ascii="Poppins Light" w:hAnsi="Poppins Light" w:cs="Poppins Light"/>
        </w:rPr>
        <w:t>‘</w:t>
      </w:r>
      <w:r w:rsidR="00992628">
        <w:rPr>
          <w:rFonts w:ascii="Poppins Light" w:hAnsi="Poppins Light" w:cs="Poppins Light"/>
        </w:rPr>
        <w:t>a</w:t>
      </w:r>
      <w:r w:rsidR="00DC34BC" w:rsidRPr="00104C93">
        <w:rPr>
          <w:rFonts w:ascii="Poppins Light" w:hAnsi="Poppins Light" w:cs="Poppins Light"/>
        </w:rPr>
        <w:t xml:space="preserve">credito </w:t>
      </w:r>
      <w:r w:rsidR="00992628" w:rsidRPr="00104C93">
        <w:rPr>
          <w:rFonts w:ascii="Poppins Light" w:hAnsi="Poppins Light" w:cs="Poppins Light"/>
        </w:rPr>
        <w:t>completamente</w:t>
      </w:r>
      <w:r w:rsidR="009D71F4">
        <w:rPr>
          <w:rFonts w:ascii="Poppins Light" w:hAnsi="Poppins Light" w:cs="Poppins Light"/>
        </w:rPr>
        <w:t>’</w:t>
      </w:r>
      <w:r w:rsidR="00992628" w:rsidRPr="00104C93">
        <w:rPr>
          <w:rFonts w:ascii="Poppins Light" w:hAnsi="Poppins Light" w:cs="Poppins Light"/>
        </w:rPr>
        <w:t xml:space="preserve"> e</w:t>
      </w:r>
      <w:r w:rsidR="00DC34BC" w:rsidRPr="00104C93">
        <w:rPr>
          <w:rFonts w:ascii="Poppins Light" w:hAnsi="Poppins Light" w:cs="Poppins Light"/>
        </w:rPr>
        <w:t xml:space="preserve"> 1 representa </w:t>
      </w:r>
      <w:r w:rsidR="009D71F4">
        <w:rPr>
          <w:rFonts w:ascii="Poppins Light" w:hAnsi="Poppins Light" w:cs="Poppins Light"/>
        </w:rPr>
        <w:t>‘</w:t>
      </w:r>
      <w:r w:rsidR="00992628">
        <w:rPr>
          <w:rFonts w:ascii="Poppins Light" w:hAnsi="Poppins Light" w:cs="Poppins Light"/>
        </w:rPr>
        <w:t>n</w:t>
      </w:r>
      <w:r w:rsidR="00DC34BC" w:rsidRPr="00104C93">
        <w:rPr>
          <w:rFonts w:ascii="Poppins Light" w:hAnsi="Poppins Light" w:cs="Poppins Light"/>
        </w:rPr>
        <w:t>ão acredito</w:t>
      </w:r>
      <w:r w:rsidR="009D71F4">
        <w:rPr>
          <w:rFonts w:ascii="Poppins Light" w:hAnsi="Poppins Light" w:cs="Poppins Light"/>
        </w:rPr>
        <w:t>’</w:t>
      </w:r>
      <w:r w:rsidR="00DC34BC" w:rsidRPr="00104C93">
        <w:rPr>
          <w:rFonts w:ascii="Poppins Light" w:hAnsi="Poppins Light" w:cs="Poppins Light"/>
        </w:rPr>
        <w:t xml:space="preserve">, assinale a alternativa que explicite o quanto você acredita </w:t>
      </w:r>
      <w:r w:rsidRPr="00104C93">
        <w:rPr>
          <w:rFonts w:ascii="Poppins Light" w:hAnsi="Poppins Light" w:cs="Poppins Light"/>
        </w:rPr>
        <w:t>que este MVP será</w:t>
      </w:r>
      <w:r w:rsidR="00D4514A" w:rsidRPr="00104C93">
        <w:rPr>
          <w:rFonts w:ascii="Poppins Light" w:hAnsi="Poppins Light" w:cs="Poppins Light"/>
        </w:rPr>
        <w:t xml:space="preserve"> útil</w:t>
      </w:r>
      <w:r w:rsidRPr="00104C93">
        <w:rPr>
          <w:rFonts w:ascii="Poppins Light" w:hAnsi="Poppins Light" w:cs="Poppins Light"/>
        </w:rPr>
        <w:t xml:space="preserve"> para resolver o problema apresentado</w:t>
      </w:r>
      <w:r w:rsidR="00942A91">
        <w:rPr>
          <w:rFonts w:ascii="Poppins Light" w:hAnsi="Poppins Light" w:cs="Poppins Light"/>
        </w:rPr>
        <w:t>.</w:t>
      </w:r>
      <w:r w:rsidRPr="00104C93">
        <w:rPr>
          <w:rFonts w:ascii="Poppins Light" w:hAnsi="Poppins Light" w:cs="Poppins Light"/>
        </w:rPr>
        <w:t>”</w:t>
      </w:r>
    </w:p>
    <w:p w14:paraId="63841D05" w14:textId="77777777" w:rsidR="0033149E" w:rsidRPr="00104C93" w:rsidRDefault="0033149E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06EF952A" w14:textId="77777777" w:rsidR="00974820" w:rsidRPr="00104C93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  <w:u w:val="single"/>
        </w:rPr>
      </w:pPr>
      <w:r w:rsidRPr="00104C93">
        <w:rPr>
          <w:rFonts w:ascii="Poppins Light" w:hAnsi="Poppins Light" w:cs="Poppins Light"/>
          <w:u w:val="single"/>
        </w:rPr>
        <w:t>Exemplo de pergunta com resposta aberta:</w:t>
      </w:r>
    </w:p>
    <w:p w14:paraId="1E089D90" w14:textId="6CD73F79" w:rsidR="00974820" w:rsidRPr="00104C93" w:rsidRDefault="009D71F4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  <w:r>
        <w:rPr>
          <w:rFonts w:ascii="Poppins Light" w:hAnsi="Poppins Light" w:cs="Poppins Light"/>
        </w:rPr>
        <w:t>“</w:t>
      </w:r>
      <w:r w:rsidR="00974820" w:rsidRPr="00104C93">
        <w:rPr>
          <w:rFonts w:ascii="Poppins Light" w:hAnsi="Poppins Light" w:cs="Poppins Light"/>
        </w:rPr>
        <w:t>Na sua opinião, o que não pode faltar neste projeto para que ele seja funcional e relevante?</w:t>
      </w:r>
      <w:r>
        <w:rPr>
          <w:rFonts w:ascii="Poppins Light" w:hAnsi="Poppins Light" w:cs="Poppins Light"/>
        </w:rPr>
        <w:t>”</w:t>
      </w:r>
    </w:p>
    <w:tbl>
      <w:tblPr>
        <w:tblStyle w:val="Tabelacomgrade"/>
        <w:tblW w:w="0" w:type="auto"/>
        <w:tblInd w:w="426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13"/>
      </w:tblGrid>
      <w:tr w:rsidR="00974820" w:rsidRPr="00537989" w14:paraId="7C14CB13" w14:textId="77777777" w:rsidTr="00925C63">
        <w:tc>
          <w:tcPr>
            <w:tcW w:w="9213" w:type="dxa"/>
          </w:tcPr>
          <w:p w14:paraId="4C05C0C0" w14:textId="77777777" w:rsidR="00974820" w:rsidRDefault="00974820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3E681F">
              <w:rPr>
                <w:rFonts w:ascii="Poppins Light" w:hAnsi="Poppins Light" w:cs="Poppins Light"/>
                <w:i/>
                <w:iCs/>
                <w:noProof/>
                <w:color w:val="808080" w:themeColor="background1" w:themeShade="80"/>
              </w:rPr>
              <w:drawing>
                <wp:anchor distT="0" distB="0" distL="114300" distR="114300" simplePos="0" relativeHeight="251692032" behindDoc="0" locked="0" layoutInCell="1" allowOverlap="1" wp14:anchorId="771B9917" wp14:editId="6BECC6A8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161925</wp:posOffset>
                  </wp:positionV>
                  <wp:extent cx="1692910" cy="359410"/>
                  <wp:effectExtent l="0" t="0" r="2540" b="2540"/>
                  <wp:wrapTopAndBottom/>
                  <wp:docPr id="66286478" name="Imagem 1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51316" name="Imagem 1" descr="Interface gráfica do usuário&#10;&#10;Descrição gerada automaticamente com confiança média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9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C0631D" w14:textId="77777777" w:rsidR="00974820" w:rsidRPr="00A25CFE" w:rsidRDefault="00974820" w:rsidP="00925C63">
            <w:pPr>
              <w:jc w:val="both"/>
              <w:rPr>
                <w:rFonts w:ascii="Poppins Light" w:hAnsi="Poppins Light" w:cs="Poppins Light"/>
                <w:noProof/>
                <w:u w:val="single"/>
              </w:rPr>
            </w:pPr>
            <w:r w:rsidRPr="00A25CFE">
              <w:rPr>
                <w:rFonts w:ascii="Poppins Light" w:hAnsi="Poppins Light" w:cs="Poppins Light"/>
                <w:noProof/>
                <w:u w:val="single"/>
              </w:rPr>
              <w:t xml:space="preserve">Campo para anotações: </w:t>
            </w:r>
          </w:p>
          <w:p w14:paraId="56A70F73" w14:textId="77777777" w:rsidR="00974820" w:rsidRDefault="00974820" w:rsidP="00925C63">
            <w:pPr>
              <w:jc w:val="both"/>
              <w:rPr>
                <w:rFonts w:ascii="Poppins Light" w:hAnsi="Poppins Light" w:cs="Poppins Light"/>
                <w:noProof/>
              </w:rPr>
            </w:pPr>
          </w:p>
          <w:p w14:paraId="6208864B" w14:textId="77777777" w:rsidR="00974820" w:rsidRPr="00537989" w:rsidRDefault="00974820" w:rsidP="00925C63">
            <w:pPr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070FA08E" w14:textId="77777777" w:rsidTr="00925C63">
        <w:tc>
          <w:tcPr>
            <w:tcW w:w="9213" w:type="dxa"/>
          </w:tcPr>
          <w:p w14:paraId="44BFA451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752530F5" w14:textId="77777777" w:rsidTr="00925C63">
        <w:tc>
          <w:tcPr>
            <w:tcW w:w="9213" w:type="dxa"/>
          </w:tcPr>
          <w:p w14:paraId="7D8F14FD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1A2AC270" w14:textId="77777777" w:rsidTr="00925C63">
        <w:tc>
          <w:tcPr>
            <w:tcW w:w="9213" w:type="dxa"/>
          </w:tcPr>
          <w:p w14:paraId="2ED41B5E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  <w:tr w:rsidR="00974820" w:rsidRPr="00537989" w14:paraId="30CF517D" w14:textId="77777777" w:rsidTr="00925C63">
        <w:tc>
          <w:tcPr>
            <w:tcW w:w="9213" w:type="dxa"/>
          </w:tcPr>
          <w:p w14:paraId="7571FBA1" w14:textId="77777777" w:rsidR="00974820" w:rsidRPr="00537989" w:rsidRDefault="00974820" w:rsidP="00925C63">
            <w:pPr>
              <w:pStyle w:val="PargrafodaLista"/>
              <w:spacing w:line="360" w:lineRule="auto"/>
              <w:ind w:left="0"/>
              <w:jc w:val="both"/>
              <w:rPr>
                <w:rFonts w:ascii="Poppins Light" w:hAnsi="Poppins Light" w:cs="Poppins Light"/>
                <w:noProof/>
              </w:rPr>
            </w:pPr>
          </w:p>
        </w:tc>
      </w:tr>
    </w:tbl>
    <w:p w14:paraId="1C7607F2" w14:textId="77777777" w:rsidR="00974820" w:rsidRDefault="00974820" w:rsidP="00974820">
      <w:pPr>
        <w:rPr>
          <w:rFonts w:ascii="Poppins Light" w:hAnsi="Poppins Light" w:cs="Poppins Light"/>
        </w:rPr>
      </w:pPr>
    </w:p>
    <w:p w14:paraId="27FB3FE0" w14:textId="08601AC8" w:rsidR="00974820" w:rsidRPr="00974820" w:rsidRDefault="00974820" w:rsidP="00974820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  <w:b/>
          <w:bCs/>
        </w:rPr>
      </w:pPr>
      <w:r w:rsidRPr="00974820">
        <w:rPr>
          <w:rFonts w:ascii="Poppins Light" w:hAnsi="Poppins Light" w:cs="Poppins Light"/>
          <w:b/>
          <w:bCs/>
        </w:rPr>
        <w:t xml:space="preserve">Criação do </w:t>
      </w:r>
      <w:r w:rsidR="00F7775E">
        <w:rPr>
          <w:rFonts w:ascii="Poppins Light" w:hAnsi="Poppins Light" w:cs="Poppins Light"/>
          <w:b/>
          <w:bCs/>
        </w:rPr>
        <w:t>f</w:t>
      </w:r>
      <w:r w:rsidRPr="00974820">
        <w:rPr>
          <w:rFonts w:ascii="Poppins Light" w:hAnsi="Poppins Light" w:cs="Poppins Light"/>
          <w:b/>
          <w:bCs/>
        </w:rPr>
        <w:t>ormulário:</w:t>
      </w:r>
    </w:p>
    <w:p w14:paraId="26C18F2F" w14:textId="1C0EF1C6" w:rsidR="00974820" w:rsidRP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Abra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a plataforma de formulários on</w:t>
      </w:r>
      <w:r w:rsidR="00942A91">
        <w:rPr>
          <w:rFonts w:ascii="Poppins Light" w:hAnsi="Poppins Light" w:cs="Poppins Light"/>
        </w:rPr>
        <w:t>-</w:t>
      </w:r>
      <w:r w:rsidRPr="00974820">
        <w:rPr>
          <w:rFonts w:ascii="Poppins Light" w:hAnsi="Poppins Light" w:cs="Poppins Light"/>
        </w:rPr>
        <w:t>line escolhida.</w:t>
      </w:r>
    </w:p>
    <w:p w14:paraId="098B7893" w14:textId="4A7C1360" w:rsid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Insira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um título claro, como </w:t>
      </w:r>
      <w:r w:rsidR="009D71F4">
        <w:rPr>
          <w:rFonts w:ascii="Poppins Light" w:hAnsi="Poppins Light" w:cs="Poppins Light"/>
        </w:rPr>
        <w:t>“</w:t>
      </w:r>
      <w:r w:rsidRPr="00974820">
        <w:rPr>
          <w:rFonts w:ascii="Poppins Light" w:hAnsi="Poppins Light" w:cs="Poppins Light"/>
        </w:rPr>
        <w:t xml:space="preserve">Percepções sobre o </w:t>
      </w:r>
      <w:r w:rsidR="00F7775E">
        <w:rPr>
          <w:rFonts w:ascii="Poppins Light" w:hAnsi="Poppins Light" w:cs="Poppins Light"/>
        </w:rPr>
        <w:t>MVP do projeto</w:t>
      </w:r>
      <w:r w:rsidRPr="00974820">
        <w:rPr>
          <w:rFonts w:ascii="Poppins Light" w:hAnsi="Poppins Light" w:cs="Poppins Light"/>
        </w:rPr>
        <w:t xml:space="preserve"> [Nome]</w:t>
      </w:r>
      <w:r w:rsidR="009D71F4">
        <w:rPr>
          <w:rFonts w:ascii="Poppins Light" w:hAnsi="Poppins Light" w:cs="Poppins Light"/>
        </w:rPr>
        <w:t>”</w:t>
      </w:r>
      <w:r w:rsidRPr="00974820">
        <w:rPr>
          <w:rFonts w:ascii="Poppins Light" w:hAnsi="Poppins Light" w:cs="Poppins Light"/>
        </w:rPr>
        <w:t>.</w:t>
      </w:r>
    </w:p>
    <w:p w14:paraId="061F13A6" w14:textId="6D6115F9" w:rsid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Inclua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a descrição introdutória, explicando brevemente o objetivo do formulário e incluindo a descrição do MVP.</w:t>
      </w:r>
    </w:p>
    <w:p w14:paraId="3DDE5B7D" w14:textId="4094DE2E" w:rsid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Adicione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as perguntas planejadas utilizando os diferentes formatos sugeridos (múltipla escolha, escala, resposta aberta).</w:t>
      </w:r>
    </w:p>
    <w:p w14:paraId="64677EAC" w14:textId="2A1C53C5" w:rsid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Personalize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o formulário com cores ou imagens relacionadas ao projeto, tornando-o mais atrativo.</w:t>
      </w:r>
    </w:p>
    <w:p w14:paraId="2472BD6A" w14:textId="1EE58364" w:rsidR="00974820" w:rsidRPr="00974820" w:rsidRDefault="00974820" w:rsidP="00974820">
      <w:pPr>
        <w:pStyle w:val="PargrafodaLista"/>
        <w:numPr>
          <w:ilvl w:val="0"/>
          <w:numId w:val="20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974820">
        <w:rPr>
          <w:rFonts w:ascii="Poppins Light" w:hAnsi="Poppins Light" w:cs="Poppins Light"/>
        </w:rPr>
        <w:t>Revise</w:t>
      </w:r>
      <w:r w:rsidR="00341DAE">
        <w:rPr>
          <w:rFonts w:ascii="Poppins Light" w:hAnsi="Poppins Light" w:cs="Poppins Light"/>
        </w:rPr>
        <w:t>m</w:t>
      </w:r>
      <w:r w:rsidRPr="00974820">
        <w:rPr>
          <w:rFonts w:ascii="Poppins Light" w:hAnsi="Poppins Light" w:cs="Poppins Light"/>
        </w:rPr>
        <w:t xml:space="preserve"> o formulário e teste</w:t>
      </w:r>
      <w:r w:rsidR="00942A91">
        <w:rPr>
          <w:rFonts w:ascii="Poppins Light" w:hAnsi="Poppins Light" w:cs="Poppins Light"/>
        </w:rPr>
        <w:t>m-no</w:t>
      </w:r>
      <w:r w:rsidRPr="00974820">
        <w:rPr>
          <w:rFonts w:ascii="Poppins Light" w:hAnsi="Poppins Light" w:cs="Poppins Light"/>
        </w:rPr>
        <w:t xml:space="preserve"> com um colega para garantir clareza e funcionalidade.</w:t>
      </w:r>
    </w:p>
    <w:p w14:paraId="160749F1" w14:textId="77777777" w:rsidR="00974820" w:rsidRPr="00974820" w:rsidRDefault="00974820" w:rsidP="00974820">
      <w:pPr>
        <w:spacing w:after="160" w:line="259" w:lineRule="auto"/>
        <w:ind w:left="360"/>
        <w:jc w:val="both"/>
        <w:rPr>
          <w:rFonts w:ascii="Poppins Light" w:hAnsi="Poppins Light" w:cs="Poppins Light"/>
        </w:rPr>
      </w:pPr>
    </w:p>
    <w:p w14:paraId="1DE5E5D1" w14:textId="15BE6F28" w:rsidR="00974820" w:rsidRPr="00974820" w:rsidRDefault="00974820" w:rsidP="00974820">
      <w:pPr>
        <w:numPr>
          <w:ilvl w:val="0"/>
          <w:numId w:val="18"/>
        </w:numPr>
        <w:spacing w:after="160" w:line="259" w:lineRule="auto"/>
        <w:jc w:val="both"/>
        <w:rPr>
          <w:rFonts w:ascii="Poppins Light" w:hAnsi="Poppins Light" w:cs="Poppins Light"/>
          <w:b/>
          <w:bCs/>
        </w:rPr>
      </w:pPr>
      <w:r w:rsidRPr="00974820">
        <w:rPr>
          <w:rFonts w:ascii="Poppins Light" w:hAnsi="Poppins Light" w:cs="Poppins Light"/>
          <w:b/>
          <w:bCs/>
        </w:rPr>
        <w:t xml:space="preserve">Compartilhamento do </w:t>
      </w:r>
      <w:r w:rsidR="00F7775E">
        <w:rPr>
          <w:rFonts w:ascii="Poppins Light" w:hAnsi="Poppins Light" w:cs="Poppins Light"/>
          <w:b/>
          <w:bCs/>
        </w:rPr>
        <w:t>f</w:t>
      </w:r>
      <w:r w:rsidRPr="00974820">
        <w:rPr>
          <w:rFonts w:ascii="Poppins Light" w:hAnsi="Poppins Light" w:cs="Poppins Light"/>
          <w:b/>
          <w:bCs/>
        </w:rPr>
        <w:t>ormulário:</w:t>
      </w:r>
    </w:p>
    <w:p w14:paraId="0770F376" w14:textId="70041FDB" w:rsidR="00F7775E" w:rsidRPr="00F7775E" w:rsidRDefault="00974820" w:rsidP="00F7775E">
      <w:pPr>
        <w:pStyle w:val="PargrafodaLista"/>
        <w:numPr>
          <w:ilvl w:val="0"/>
          <w:numId w:val="21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F7775E">
        <w:rPr>
          <w:rFonts w:ascii="Poppins Light" w:hAnsi="Poppins Light" w:cs="Poppins Light"/>
        </w:rPr>
        <w:t>Gere</w:t>
      </w:r>
      <w:r w:rsidR="00341DAE">
        <w:rPr>
          <w:rFonts w:ascii="Poppins Light" w:hAnsi="Poppins Light" w:cs="Poppins Light"/>
        </w:rPr>
        <w:t>m</w:t>
      </w:r>
      <w:r w:rsidRPr="00F7775E">
        <w:rPr>
          <w:rFonts w:ascii="Poppins Light" w:hAnsi="Poppins Light" w:cs="Poppins Light"/>
        </w:rPr>
        <w:t xml:space="preserve"> um link compartilhável ou QR </w:t>
      </w:r>
      <w:r w:rsidR="00942A91" w:rsidRPr="009D71F4">
        <w:rPr>
          <w:rFonts w:ascii="Poppins Light" w:hAnsi="Poppins Light" w:cs="Poppins Light"/>
          <w:i/>
          <w:iCs/>
        </w:rPr>
        <w:t>c</w:t>
      </w:r>
      <w:r w:rsidRPr="009D71F4">
        <w:rPr>
          <w:rFonts w:ascii="Poppins Light" w:hAnsi="Poppins Light" w:cs="Poppins Light"/>
          <w:i/>
          <w:iCs/>
        </w:rPr>
        <w:t>ode</w:t>
      </w:r>
      <w:r w:rsidRPr="00F7775E">
        <w:rPr>
          <w:rFonts w:ascii="Poppins Light" w:hAnsi="Poppins Light" w:cs="Poppins Light"/>
        </w:rPr>
        <w:t xml:space="preserve"> para facilitar o acesso ao formulário.</w:t>
      </w:r>
    </w:p>
    <w:p w14:paraId="3EE6A3AF" w14:textId="70BA2CEF" w:rsidR="00F7775E" w:rsidRDefault="00974820" w:rsidP="00F7775E">
      <w:pPr>
        <w:pStyle w:val="PargrafodaLista"/>
        <w:numPr>
          <w:ilvl w:val="0"/>
          <w:numId w:val="21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F7775E">
        <w:rPr>
          <w:rFonts w:ascii="Poppins Light" w:hAnsi="Poppins Light" w:cs="Poppins Light"/>
        </w:rPr>
        <w:t>Divulgue</w:t>
      </w:r>
      <w:r w:rsidR="00341DAE">
        <w:rPr>
          <w:rFonts w:ascii="Poppins Light" w:hAnsi="Poppins Light" w:cs="Poppins Light"/>
        </w:rPr>
        <w:t>m</w:t>
      </w:r>
      <w:r w:rsidRPr="00F7775E">
        <w:rPr>
          <w:rFonts w:ascii="Poppins Light" w:hAnsi="Poppins Light" w:cs="Poppins Light"/>
        </w:rPr>
        <w:t xml:space="preserve"> o formulário para o público-alvo, explicando o objetivo de coletar suas percepções.</w:t>
      </w:r>
    </w:p>
    <w:p w14:paraId="60D94E44" w14:textId="315AAE28" w:rsidR="00974820" w:rsidRDefault="00974820" w:rsidP="00F7775E">
      <w:pPr>
        <w:pStyle w:val="PargrafodaLista"/>
        <w:numPr>
          <w:ilvl w:val="0"/>
          <w:numId w:val="21"/>
        </w:numPr>
        <w:spacing w:after="160" w:line="259" w:lineRule="auto"/>
        <w:jc w:val="both"/>
        <w:rPr>
          <w:rFonts w:ascii="Poppins Light" w:hAnsi="Poppins Light" w:cs="Poppins Light"/>
        </w:rPr>
      </w:pPr>
      <w:r w:rsidRPr="00F7775E">
        <w:rPr>
          <w:rFonts w:ascii="Poppins Light" w:hAnsi="Poppins Light" w:cs="Poppins Light"/>
        </w:rPr>
        <w:t>Incentive</w:t>
      </w:r>
      <w:r w:rsidR="00341DAE">
        <w:rPr>
          <w:rFonts w:ascii="Poppins Light" w:hAnsi="Poppins Light" w:cs="Poppins Light"/>
        </w:rPr>
        <w:t>m</w:t>
      </w:r>
      <w:r w:rsidRPr="00F7775E">
        <w:rPr>
          <w:rFonts w:ascii="Poppins Light" w:hAnsi="Poppins Light" w:cs="Poppins Light"/>
        </w:rPr>
        <w:t xml:space="preserve"> o máximo de respostas possíveis para obter uma amostra diversificada. Use grupos de mensagens, redes sociais ou e-mails para ampliação da divulgação.</w:t>
      </w:r>
    </w:p>
    <w:p w14:paraId="07517751" w14:textId="031A2877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A012DC">
        <w:rPr>
          <w:rFonts w:ascii="Poppins Light" w:hAnsi="Poppins Light" w:cs="Poppins Light"/>
          <w:noProof/>
          <w:u w:val="singl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2ED8583" wp14:editId="6733647E">
                <wp:simplePos x="0" y="0"/>
                <wp:positionH relativeFrom="column">
                  <wp:posOffset>444117</wp:posOffset>
                </wp:positionH>
                <wp:positionV relativeFrom="paragraph">
                  <wp:posOffset>263525</wp:posOffset>
                </wp:positionV>
                <wp:extent cx="2052000" cy="432000"/>
                <wp:effectExtent l="0" t="0" r="5715" b="6350"/>
                <wp:wrapNone/>
                <wp:docPr id="662118656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2000" cy="432000"/>
                          <a:chOff x="0" y="0"/>
                          <a:chExt cx="5204895" cy="1092200"/>
                        </a:xfrm>
                      </wpg:grpSpPr>
                      <wpg:grpSp>
                        <wpg:cNvPr id="31351829" name="Agrupar 31351829"/>
                        <wpg:cNvGrpSpPr/>
                        <wpg:grpSpPr>
                          <a:xfrm>
                            <a:off x="0" y="0"/>
                            <a:ext cx="5204895" cy="1092200"/>
                            <a:chOff x="0" y="0"/>
                            <a:chExt cx="5204895" cy="1092200"/>
                          </a:xfrm>
                        </wpg:grpSpPr>
                        <pic:pic xmlns:pic="http://schemas.openxmlformats.org/drawingml/2006/picture">
                          <pic:nvPicPr>
                            <pic:cNvPr id="1460346919" name="Imagem 14603469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20900" cy="10922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4745864" name="Imagem 1347458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92005" y="278721"/>
                              <a:ext cx="3712890" cy="5334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432222508" name="Gráfico 10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189" y="141319"/>
                            <a:ext cx="74930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27BA64CF" id="Agrupar 7" o:spid="_x0000_s1026" style="position:absolute;margin-left:34.95pt;margin-top:20.75pt;width:161.55pt;height:34pt;z-index:251695104;mso-width-relative:margin;mso-height-relative:margin" coordsize="52048,10922" o:gfxdata="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">
                <v:group id="Agrupar 31351829" o:spid="_x0000_s1027" style="position:absolute;width:52048;height:10922" coordsize="52048,10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">
                  <v:shape id="Imagem 1460346919" o:spid="_x0000_s1028" type="#_x0000_t75" style="position:absolute;width:21209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">
                    <v:imagedata r:id="rId24" o:title=""/>
                  </v:shape>
                  <v:shape id="Imagem 134745864" o:spid="_x0000_s1029" type="#_x0000_t75" style="position:absolute;left:14920;top:2787;width:371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">
                    <v:imagedata r:id="rId25" o:title=""/>
                  </v:shape>
                </v:group>
                <v:shape id="Gráfico 103" o:spid="_x0000_s1030" type="#_x0000_t75" style="position:absolute;left:1901;top:1413;width:7493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">
                  <v:imagedata r:id="rId26" o:title=""/>
                </v:shape>
              </v:group>
            </w:pict>
          </mc:Fallback>
        </mc:AlternateContent>
      </w:r>
    </w:p>
    <w:p w14:paraId="5B5B229C" w14:textId="53A1E1E0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A012DC">
        <w:rPr>
          <w:rFonts w:ascii="Poppins Light" w:hAnsi="Poppins Light" w:cs="Poppins Light"/>
          <w:noProof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7F4752" wp14:editId="758E17C9">
                <wp:simplePos x="0" y="0"/>
                <wp:positionH relativeFrom="column">
                  <wp:posOffset>489585</wp:posOffset>
                </wp:positionH>
                <wp:positionV relativeFrom="paragraph">
                  <wp:posOffset>195580</wp:posOffset>
                </wp:positionV>
                <wp:extent cx="5631180" cy="1495425"/>
                <wp:effectExtent l="0" t="0" r="7620" b="9525"/>
                <wp:wrapNone/>
                <wp:docPr id="461839761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80" cy="14954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5677FB64" w14:textId="77777777" w:rsidR="00AF1EC1" w:rsidRPr="00A012DC" w:rsidRDefault="00AF1EC1" w:rsidP="00AF1EC1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1" vertOverflow="clip" horzOverflow="clip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F4752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left:0;text-align:left;margin-left:38.55pt;margin-top:15.4pt;width:443.4pt;height:11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5677FB64" w14:textId="77777777" w:rsidR="00AF1EC1" w:rsidRPr="00A012DC" w:rsidRDefault="00AF1EC1" w:rsidP="00AF1EC1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D343F"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E59DA53" wp14:editId="39A313F6">
                <wp:simplePos x="0" y="0"/>
                <wp:positionH relativeFrom="column">
                  <wp:posOffset>1026160</wp:posOffset>
                </wp:positionH>
                <wp:positionV relativeFrom="paragraph">
                  <wp:posOffset>41900</wp:posOffset>
                </wp:positionV>
                <wp:extent cx="1463322" cy="290305"/>
                <wp:effectExtent l="0" t="0" r="0" b="0"/>
                <wp:wrapNone/>
                <wp:docPr id="1283217763" name="CaixaDe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322" cy="290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09D85" w14:textId="54BB8394" w:rsidR="00AF1EC1" w:rsidRPr="00AD343F" w:rsidRDefault="00AF1EC1" w:rsidP="00AF1EC1">
                            <w:pPr>
                              <w:jc w:val="center"/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Poppins" w:eastAsia="Arial" w:hAnsi="Poppins" w:cs="Poppins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DICA</w:t>
                            </w:r>
                          </w:p>
                        </w:txbxContent>
                      </wps:txbx>
                      <wps:bodyPr spcFirstLastPara="1" wrap="square" lIns="91425" tIns="45700" rIns="91425" bIns="45700" rtlCol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9DA53" id="CaixaDeTexto 7" o:spid="_x0000_s1027" type="#_x0000_t202" style="position:absolute;left:0;text-align:left;margin-left:80.8pt;margin-top:3.3pt;width:115.2pt;height:22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" filled="f" stroked="f">
                <v:textbox inset="2.53958mm,1.2694mm,2.53958mm,1.2694mm">
                  <w:txbxContent>
                    <w:p w14:paraId="31409D85" w14:textId="54BB8394" w:rsidR="00AF1EC1" w:rsidRPr="00AD343F" w:rsidRDefault="00AF1EC1" w:rsidP="00AF1EC1">
                      <w:pPr>
                        <w:jc w:val="center"/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Poppins" w:eastAsia="Arial" w:hAnsi="Poppins" w:cs="Poppins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DICA</w:t>
                      </w:r>
                    </w:p>
                  </w:txbxContent>
                </v:textbox>
              </v:shape>
            </w:pict>
          </mc:Fallback>
        </mc:AlternateContent>
      </w:r>
    </w:p>
    <w:p w14:paraId="524B9FC0" w14:textId="77777777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  <w:r w:rsidRPr="004039E2">
        <w:rPr>
          <w:rFonts w:ascii="Poppins Light" w:hAnsi="Poppins Light" w:cs="Poppins Light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122B908" wp14:editId="40418435">
                <wp:simplePos x="0" y="0"/>
                <wp:positionH relativeFrom="column">
                  <wp:posOffset>641985</wp:posOffset>
                </wp:positionH>
                <wp:positionV relativeFrom="paragraph">
                  <wp:posOffset>35560</wp:posOffset>
                </wp:positionV>
                <wp:extent cx="5324475" cy="1447800"/>
                <wp:effectExtent l="0" t="0" r="0" b="0"/>
                <wp:wrapNone/>
                <wp:docPr id="18990835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324475" cy="144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48D6887" w14:textId="77777777" w:rsidR="00321137" w:rsidRPr="00565FBF" w:rsidRDefault="00D36E03" w:rsidP="00DD1A01">
                            <w:pPr>
                              <w:spacing w:line="276" w:lineRule="auto"/>
                              <w:jc w:val="both"/>
                              <w:rPr>
                                <w:rFonts w:ascii="Poppins" w:hAnsi="Poppins" w:cs="Poppins"/>
                                <w:color w:val="000000"/>
                              </w:rPr>
                            </w:pPr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Recomendamos a utilização da ferramenta </w:t>
                            </w:r>
                            <w:r w:rsidRPr="00565FBF"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  <w:t>Google Forms</w:t>
                            </w:r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>.</w:t>
                            </w:r>
                          </w:p>
                          <w:p w14:paraId="5FEFC354" w14:textId="0637F3CA" w:rsidR="00321137" w:rsidRDefault="00D36E03" w:rsidP="00DD1A01">
                            <w:pPr>
                              <w:spacing w:line="276" w:lineRule="auto"/>
                              <w:jc w:val="both"/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</w:pPr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Caso tenha interesse, consulte o manual 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</w:rPr>
                              <w:t>pelo</w:t>
                            </w:r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 seguinte link: GOOGLE. </w:t>
                            </w:r>
                            <w:r w:rsidRPr="009D71F4">
                              <w:rPr>
                                <w:rFonts w:ascii="Poppins" w:hAnsi="Poppins" w:cs="Poppins"/>
                                <w:b/>
                                <w:bCs/>
                                <w:color w:val="000000"/>
                              </w:rPr>
                              <w:t>Como usar o Google Forms</w:t>
                            </w:r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, [s.d.]. Disponível em: </w:t>
                            </w:r>
                            <w:hyperlink r:id="rId27" w:history="1">
                              <w:r w:rsidR="00942A91" w:rsidRPr="00B66D00">
                                <w:rPr>
                                  <w:rStyle w:val="Hyperlink"/>
                                  <w:rFonts w:ascii="Poppins" w:hAnsi="Poppins" w:cs="Poppins"/>
                                </w:rPr>
                                <w:t>https://support.google.com/docs/answer/6281888?hl=pt&amp;co=GENIE.Platform%3DDesktop</w:t>
                              </w:r>
                            </w:hyperlink>
                            <w:r w:rsidRPr="00565FBF">
                              <w:rPr>
                                <w:rFonts w:ascii="Poppins" w:hAnsi="Poppins" w:cs="Poppins"/>
                                <w:color w:val="000000"/>
                              </w:rPr>
                              <w:t xml:space="preserve">. </w:t>
                            </w:r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>Acesso em: 10 fev. 2025.</w:t>
                            </w:r>
                          </w:p>
                          <w:p w14:paraId="0C2567E1" w14:textId="77777777" w:rsidR="00321137" w:rsidRDefault="00D36E03" w:rsidP="00DD1A01">
                            <w:pPr>
                              <w:spacing w:line="276" w:lineRule="auto"/>
                              <w:jc w:val="both"/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B908" id="Caixa de Texto 2" o:spid="_x0000_s1028" style="position:absolute;left:0;text-align:left;margin-left:50.55pt;margin-top:2.8pt;width:419.25pt;height:11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" filled="f" stroked="f">
                <v:textbox>
                  <w:txbxContent>
                    <w:p w14:paraId="248D6887" w14:textId="77777777" w:rsidR="00321137" w:rsidRPr="00565FBF" w:rsidRDefault="00D36E03" w:rsidP="00DD1A01">
                      <w:pPr>
                        <w:spacing w:line="276" w:lineRule="auto"/>
                        <w:jc w:val="both"/>
                        <w:rPr>
                          <w:rFonts w:ascii="Poppins" w:hAnsi="Poppins" w:cs="Poppins"/>
                          <w:color w:val="000000"/>
                        </w:rPr>
                      </w:pPr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Recomendamos a utilização da ferramenta </w:t>
                      </w:r>
                      <w:r w:rsidRPr="00565FBF"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  <w:t>Google Forms</w:t>
                      </w:r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>.</w:t>
                      </w:r>
                    </w:p>
                    <w:p w14:paraId="5FEFC354" w14:textId="0637F3CA" w:rsidR="00321137" w:rsidRDefault="00D36E03" w:rsidP="00DD1A01">
                      <w:pPr>
                        <w:spacing w:line="276" w:lineRule="auto"/>
                        <w:jc w:val="both"/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</w:pPr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Caso tenha interesse, consulte o manual </w:t>
                      </w:r>
                      <w:r>
                        <w:rPr>
                          <w:rFonts w:ascii="Poppins" w:hAnsi="Poppins" w:cs="Poppins"/>
                          <w:color w:val="000000"/>
                        </w:rPr>
                        <w:t>pelo</w:t>
                      </w:r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 seguinte link: GOOGLE. </w:t>
                      </w:r>
                      <w:r w:rsidRPr="009D71F4">
                        <w:rPr>
                          <w:rFonts w:ascii="Poppins" w:hAnsi="Poppins" w:cs="Poppins"/>
                          <w:b/>
                          <w:bCs/>
                          <w:color w:val="000000"/>
                        </w:rPr>
                        <w:t>Como usar o Google Forms</w:t>
                      </w:r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, [s.d.]. Disponível em: </w:t>
                      </w:r>
                      <w:hyperlink r:id="rId28" w:history="1">
                        <w:r w:rsidR="00942A91" w:rsidRPr="00B66D00">
                          <w:rPr>
                            <w:rStyle w:val="Hyperlink"/>
                            <w:rFonts w:ascii="Poppins" w:hAnsi="Poppins" w:cs="Poppins"/>
                          </w:rPr>
                          <w:t>https://support.google.com/docs/answer/6281888?hl=pt&amp;co=GENIE.Platform%3DDesktop</w:t>
                        </w:r>
                      </w:hyperlink>
                      <w:r w:rsidRPr="00565FBF">
                        <w:rPr>
                          <w:rFonts w:ascii="Poppins" w:hAnsi="Poppins" w:cs="Poppins"/>
                          <w:color w:val="000000"/>
                        </w:rPr>
                        <w:t xml:space="preserve">. </w:t>
                      </w:r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>Acesso em: 10 fev. 2025.</w:t>
                      </w:r>
                    </w:p>
                    <w:p w14:paraId="0C2567E1" w14:textId="77777777" w:rsidR="00321137" w:rsidRDefault="00D36E03" w:rsidP="00DD1A01">
                      <w:pPr>
                        <w:spacing w:line="276" w:lineRule="auto"/>
                        <w:jc w:val="both"/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3A3C63DD" w14:textId="77777777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39CFEA54" w14:textId="77777777" w:rsidR="00AF1EC1" w:rsidRPr="00A012DC" w:rsidRDefault="00AF1EC1" w:rsidP="00AF1EC1">
      <w:pPr>
        <w:spacing w:line="288" w:lineRule="auto"/>
        <w:jc w:val="both"/>
        <w:rPr>
          <w:rFonts w:ascii="Poppins Light" w:hAnsi="Poppins Light" w:cs="Poppins Light"/>
          <w:b/>
          <w:bCs/>
          <w:u w:val="single"/>
        </w:rPr>
      </w:pPr>
    </w:p>
    <w:p w14:paraId="785D7892" w14:textId="77777777" w:rsidR="00AF1EC1" w:rsidRDefault="00AF1EC1" w:rsidP="00AF1EC1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4E773FF" w14:textId="77777777" w:rsidR="00AF1EC1" w:rsidRPr="00814E58" w:rsidRDefault="00AF1EC1" w:rsidP="00AF1EC1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A8C3E59" w14:textId="77777777" w:rsidR="00AF1EC1" w:rsidRPr="00AF1EC1" w:rsidRDefault="00AF1EC1" w:rsidP="00AF1EC1">
      <w:pPr>
        <w:spacing w:after="160" w:line="259" w:lineRule="auto"/>
        <w:jc w:val="both"/>
        <w:rPr>
          <w:rFonts w:ascii="Poppins Light" w:hAnsi="Poppins Light" w:cs="Poppins Light"/>
        </w:rPr>
      </w:pPr>
    </w:p>
    <w:sectPr w:rsidR="00AF1EC1" w:rsidRPr="00AF1EC1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E05304" w14:textId="77777777" w:rsidR="00FC41E0" w:rsidRDefault="00FC41E0">
      <w:r>
        <w:separator/>
      </w:r>
    </w:p>
  </w:endnote>
  <w:endnote w:type="continuationSeparator" w:id="0">
    <w:p w14:paraId="6AF11DE2" w14:textId="77777777" w:rsidR="00FC41E0" w:rsidRDefault="00FC41E0">
      <w:r>
        <w:continuationSeparator/>
      </w:r>
    </w:p>
  </w:endnote>
  <w:endnote w:type="continuationNotice" w:id="1">
    <w:p w14:paraId="0D16A9B9" w14:textId="77777777" w:rsidR="00FC41E0" w:rsidRDefault="00FC41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6E0D6AEF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9845B3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9845B3">
              <w:rPr>
                <w:rFonts w:ascii="Poppins" w:hAnsi="Poppins" w:cs="Poppins"/>
                <w:sz w:val="20"/>
                <w:szCs w:val="20"/>
              </w:rPr>
              <w:t>2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B</w:t>
            </w:r>
            <w:r w:rsidR="009845B3">
              <w:rPr>
                <w:rFonts w:ascii="Poppins" w:hAnsi="Poppins" w:cs="Poppins"/>
                <w:sz w:val="20"/>
                <w:szCs w:val="20"/>
              </w:rPr>
              <w:t>3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S</w:t>
            </w:r>
            <w:r w:rsidR="009845B3">
              <w:rPr>
                <w:rFonts w:ascii="Poppins" w:hAnsi="Poppins" w:cs="Poppins"/>
                <w:sz w:val="20"/>
                <w:szCs w:val="20"/>
              </w:rPr>
              <w:t>20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A</w:t>
            </w:r>
            <w:r w:rsidR="009845B3">
              <w:rPr>
                <w:rFonts w:ascii="Poppins" w:hAnsi="Poppins" w:cs="Poppins"/>
                <w:sz w:val="20"/>
                <w:szCs w:val="20"/>
              </w:rPr>
              <w:t>1</w:t>
            </w:r>
          </w:p>
          <w:p w14:paraId="214D1726" w14:textId="6A71D470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E6EE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1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CE6EE0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BA75A4" w14:textId="77777777" w:rsidR="00D5420F" w:rsidRDefault="00D542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9D8675" w14:textId="77777777" w:rsidR="00FC41E0" w:rsidRDefault="00FC41E0">
      <w:r>
        <w:separator/>
      </w:r>
    </w:p>
  </w:footnote>
  <w:footnote w:type="continuationSeparator" w:id="0">
    <w:p w14:paraId="3F093229" w14:textId="77777777" w:rsidR="00FC41E0" w:rsidRDefault="00FC41E0">
      <w:r>
        <w:continuationSeparator/>
      </w:r>
    </w:p>
  </w:footnote>
  <w:footnote w:type="continuationNotice" w:id="1">
    <w:p w14:paraId="58A928AF" w14:textId="77777777" w:rsidR="00FC41E0" w:rsidRDefault="00FC41E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3097B2" w14:textId="77777777" w:rsidR="00D5420F" w:rsidRDefault="00D542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60510" w14:textId="5D887228" w:rsidR="00E227A8" w:rsidRDefault="00D5420F" w:rsidP="00E227A8">
    <w:pPr>
      <w:pStyle w:val="Cabealho"/>
      <w:jc w:val="right"/>
    </w:pPr>
    <w:r>
      <w:rPr>
        <w:noProof/>
      </w:rPr>
      <w:drawing>
        <wp:inline distT="0" distB="0" distL="0" distR="0" wp14:anchorId="5690613D" wp14:editId="19A9F3FF">
          <wp:extent cx="1879203" cy="846001"/>
          <wp:effectExtent l="0" t="0" r="6985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B3C707" w14:textId="77777777" w:rsidR="00D5420F" w:rsidRDefault="00D542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25A9"/>
    <w:multiLevelType w:val="hybridMultilevel"/>
    <w:tmpl w:val="90F80850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EC26D94"/>
    <w:multiLevelType w:val="hybridMultilevel"/>
    <w:tmpl w:val="3D68293E"/>
    <w:lvl w:ilvl="0" w:tplc="73AE4DC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52AE3"/>
    <w:multiLevelType w:val="multilevel"/>
    <w:tmpl w:val="1450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373C9"/>
    <w:multiLevelType w:val="multilevel"/>
    <w:tmpl w:val="7E7A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8318B"/>
    <w:multiLevelType w:val="hybridMultilevel"/>
    <w:tmpl w:val="D0DE93EE"/>
    <w:lvl w:ilvl="0" w:tplc="752C7B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E90ACC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06029D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B692B7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70AC41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23C608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0CD42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1D428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BE86EA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05FEC"/>
    <w:multiLevelType w:val="hybridMultilevel"/>
    <w:tmpl w:val="791EE716"/>
    <w:lvl w:ilvl="0" w:tplc="D5B8B6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oppins" w:hAnsi="Poppins" w:cs="Poppins" w:hint="default"/>
      </w:rPr>
    </w:lvl>
    <w:lvl w:ilvl="1" w:tplc="DBD630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18C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6F0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A9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5212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48B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080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CA12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414DE2"/>
    <w:multiLevelType w:val="multilevel"/>
    <w:tmpl w:val="4E2C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34192"/>
    <w:multiLevelType w:val="hybridMultilevel"/>
    <w:tmpl w:val="01F2114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1B6F60"/>
    <w:multiLevelType w:val="multilevel"/>
    <w:tmpl w:val="FE5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CE0FE6"/>
    <w:multiLevelType w:val="hybridMultilevel"/>
    <w:tmpl w:val="A502D580"/>
    <w:lvl w:ilvl="0" w:tplc="27C2ADFA">
      <w:start w:val="1"/>
      <w:numFmt w:val="lowerLetter"/>
      <w:lvlText w:val="%1)"/>
      <w:lvlJc w:val="left"/>
      <w:pPr>
        <w:ind w:left="765" w:hanging="405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5D4917"/>
    <w:multiLevelType w:val="multilevel"/>
    <w:tmpl w:val="67E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A84189"/>
    <w:multiLevelType w:val="hybridMultilevel"/>
    <w:tmpl w:val="AFD64E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F7552A"/>
    <w:multiLevelType w:val="hybridMultilevel"/>
    <w:tmpl w:val="C63A59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8C7E5F"/>
    <w:multiLevelType w:val="hybridMultilevel"/>
    <w:tmpl w:val="C15C9C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1C0110"/>
    <w:multiLevelType w:val="hybridMultilevel"/>
    <w:tmpl w:val="487054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A07197"/>
    <w:multiLevelType w:val="multilevel"/>
    <w:tmpl w:val="D7B623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71A56"/>
    <w:multiLevelType w:val="multilevel"/>
    <w:tmpl w:val="2344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6"/>
  </w:num>
  <w:num w:numId="3">
    <w:abstractNumId w:val="20"/>
  </w:num>
  <w:num w:numId="4">
    <w:abstractNumId w:val="11"/>
  </w:num>
  <w:num w:numId="5">
    <w:abstractNumId w:val="14"/>
  </w:num>
  <w:num w:numId="6">
    <w:abstractNumId w:val="0"/>
  </w:num>
  <w:num w:numId="7">
    <w:abstractNumId w:val="7"/>
  </w:num>
  <w:num w:numId="8">
    <w:abstractNumId w:val="4"/>
  </w:num>
  <w:num w:numId="9">
    <w:abstractNumId w:val="16"/>
  </w:num>
  <w:num w:numId="10">
    <w:abstractNumId w:val="18"/>
  </w:num>
  <w:num w:numId="11">
    <w:abstractNumId w:val="10"/>
  </w:num>
  <w:num w:numId="12">
    <w:abstractNumId w:val="13"/>
  </w:num>
  <w:num w:numId="13">
    <w:abstractNumId w:val="8"/>
  </w:num>
  <w:num w:numId="14">
    <w:abstractNumId w:val="2"/>
  </w:num>
  <w:num w:numId="15">
    <w:abstractNumId w:val="9"/>
  </w:num>
  <w:num w:numId="16">
    <w:abstractNumId w:val="17"/>
  </w:num>
  <w:num w:numId="17">
    <w:abstractNumId w:val="3"/>
  </w:num>
  <w:num w:numId="18">
    <w:abstractNumId w:val="19"/>
  </w:num>
  <w:num w:numId="19">
    <w:abstractNumId w:val="15"/>
  </w:num>
  <w:num w:numId="20">
    <w:abstractNumId w:val="1"/>
  </w:num>
  <w:num w:numId="21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07F0B"/>
    <w:rsid w:val="000120E1"/>
    <w:rsid w:val="0002579A"/>
    <w:rsid w:val="000278D8"/>
    <w:rsid w:val="000458D0"/>
    <w:rsid w:val="00070FBB"/>
    <w:rsid w:val="000729AE"/>
    <w:rsid w:val="000922AF"/>
    <w:rsid w:val="00093C5A"/>
    <w:rsid w:val="000A4E65"/>
    <w:rsid w:val="000B7FE5"/>
    <w:rsid w:val="000C6619"/>
    <w:rsid w:val="000D1CF0"/>
    <w:rsid w:val="000E6CD8"/>
    <w:rsid w:val="000F3BDE"/>
    <w:rsid w:val="000F7DE9"/>
    <w:rsid w:val="001015AE"/>
    <w:rsid w:val="00104C93"/>
    <w:rsid w:val="00120526"/>
    <w:rsid w:val="00124756"/>
    <w:rsid w:val="00135530"/>
    <w:rsid w:val="00160195"/>
    <w:rsid w:val="0017310D"/>
    <w:rsid w:val="00186855"/>
    <w:rsid w:val="001A2D86"/>
    <w:rsid w:val="001A32C9"/>
    <w:rsid w:val="001B69B9"/>
    <w:rsid w:val="001C0FEE"/>
    <w:rsid w:val="001C335A"/>
    <w:rsid w:val="001E7BC0"/>
    <w:rsid w:val="002342D6"/>
    <w:rsid w:val="002344C7"/>
    <w:rsid w:val="002372B1"/>
    <w:rsid w:val="00252F67"/>
    <w:rsid w:val="00256D8D"/>
    <w:rsid w:val="002632D3"/>
    <w:rsid w:val="00264B6B"/>
    <w:rsid w:val="002915FF"/>
    <w:rsid w:val="002C6EC9"/>
    <w:rsid w:val="002D1A6D"/>
    <w:rsid w:val="002D51E3"/>
    <w:rsid w:val="002E6314"/>
    <w:rsid w:val="003009B4"/>
    <w:rsid w:val="00301F41"/>
    <w:rsid w:val="003031BD"/>
    <w:rsid w:val="00303AD5"/>
    <w:rsid w:val="00321137"/>
    <w:rsid w:val="0033149E"/>
    <w:rsid w:val="003365AE"/>
    <w:rsid w:val="00341DAE"/>
    <w:rsid w:val="00367C72"/>
    <w:rsid w:val="00382293"/>
    <w:rsid w:val="00383BFB"/>
    <w:rsid w:val="0038669A"/>
    <w:rsid w:val="003A7F15"/>
    <w:rsid w:val="003B2B1E"/>
    <w:rsid w:val="003B4F68"/>
    <w:rsid w:val="003C032E"/>
    <w:rsid w:val="003D71CA"/>
    <w:rsid w:val="003E1F60"/>
    <w:rsid w:val="003E273E"/>
    <w:rsid w:val="003E681F"/>
    <w:rsid w:val="00404326"/>
    <w:rsid w:val="004114C6"/>
    <w:rsid w:val="00454835"/>
    <w:rsid w:val="00464B32"/>
    <w:rsid w:val="004805D4"/>
    <w:rsid w:val="00485760"/>
    <w:rsid w:val="00491C71"/>
    <w:rsid w:val="004A003D"/>
    <w:rsid w:val="004A5DDE"/>
    <w:rsid w:val="004B66A3"/>
    <w:rsid w:val="004E713D"/>
    <w:rsid w:val="00516FC8"/>
    <w:rsid w:val="00527CD5"/>
    <w:rsid w:val="005347B3"/>
    <w:rsid w:val="00537989"/>
    <w:rsid w:val="0054587F"/>
    <w:rsid w:val="005517B2"/>
    <w:rsid w:val="005537D7"/>
    <w:rsid w:val="00565FBF"/>
    <w:rsid w:val="00580A6A"/>
    <w:rsid w:val="00585F34"/>
    <w:rsid w:val="005A5A09"/>
    <w:rsid w:val="005E0318"/>
    <w:rsid w:val="005E4165"/>
    <w:rsid w:val="005F74BB"/>
    <w:rsid w:val="0060776C"/>
    <w:rsid w:val="00620D68"/>
    <w:rsid w:val="0063273B"/>
    <w:rsid w:val="00676B29"/>
    <w:rsid w:val="0068250D"/>
    <w:rsid w:val="006B3AE9"/>
    <w:rsid w:val="006C4A1C"/>
    <w:rsid w:val="006E0AA6"/>
    <w:rsid w:val="006F044D"/>
    <w:rsid w:val="006F60D3"/>
    <w:rsid w:val="00722A95"/>
    <w:rsid w:val="007660C5"/>
    <w:rsid w:val="007671B4"/>
    <w:rsid w:val="00773A8C"/>
    <w:rsid w:val="0078262D"/>
    <w:rsid w:val="007B6ABF"/>
    <w:rsid w:val="007C62DB"/>
    <w:rsid w:val="007D7139"/>
    <w:rsid w:val="00814E58"/>
    <w:rsid w:val="008221E8"/>
    <w:rsid w:val="0083474B"/>
    <w:rsid w:val="00841318"/>
    <w:rsid w:val="00841D59"/>
    <w:rsid w:val="00851368"/>
    <w:rsid w:val="008925A9"/>
    <w:rsid w:val="00896129"/>
    <w:rsid w:val="008B3406"/>
    <w:rsid w:val="008B4C24"/>
    <w:rsid w:val="008D5889"/>
    <w:rsid w:val="008F775A"/>
    <w:rsid w:val="00916D3D"/>
    <w:rsid w:val="0092769D"/>
    <w:rsid w:val="00942A91"/>
    <w:rsid w:val="00957F42"/>
    <w:rsid w:val="00966015"/>
    <w:rsid w:val="00974820"/>
    <w:rsid w:val="00975B21"/>
    <w:rsid w:val="009845B3"/>
    <w:rsid w:val="009905AB"/>
    <w:rsid w:val="00992628"/>
    <w:rsid w:val="00995614"/>
    <w:rsid w:val="009A1A72"/>
    <w:rsid w:val="009B33B6"/>
    <w:rsid w:val="009D40F4"/>
    <w:rsid w:val="009D4FD4"/>
    <w:rsid w:val="009D71F4"/>
    <w:rsid w:val="009E7EA8"/>
    <w:rsid w:val="00A2533D"/>
    <w:rsid w:val="00A25CFE"/>
    <w:rsid w:val="00A44B3C"/>
    <w:rsid w:val="00A97E0B"/>
    <w:rsid w:val="00AA60A0"/>
    <w:rsid w:val="00AA6FDA"/>
    <w:rsid w:val="00AB3384"/>
    <w:rsid w:val="00AD78A6"/>
    <w:rsid w:val="00AF1EC1"/>
    <w:rsid w:val="00B00C3E"/>
    <w:rsid w:val="00B05381"/>
    <w:rsid w:val="00B0697A"/>
    <w:rsid w:val="00B45591"/>
    <w:rsid w:val="00B60F73"/>
    <w:rsid w:val="00B835C5"/>
    <w:rsid w:val="00BA066A"/>
    <w:rsid w:val="00BA40D7"/>
    <w:rsid w:val="00BA6A76"/>
    <w:rsid w:val="00BB3B20"/>
    <w:rsid w:val="00BB5CF3"/>
    <w:rsid w:val="00BC131F"/>
    <w:rsid w:val="00C12E4A"/>
    <w:rsid w:val="00C20C34"/>
    <w:rsid w:val="00C42339"/>
    <w:rsid w:val="00C4723D"/>
    <w:rsid w:val="00C53651"/>
    <w:rsid w:val="00C6070E"/>
    <w:rsid w:val="00C62CE1"/>
    <w:rsid w:val="00C85B4C"/>
    <w:rsid w:val="00CA4523"/>
    <w:rsid w:val="00CC2A45"/>
    <w:rsid w:val="00CD7005"/>
    <w:rsid w:val="00CE38A4"/>
    <w:rsid w:val="00CE6EE0"/>
    <w:rsid w:val="00CF1B87"/>
    <w:rsid w:val="00CF76E4"/>
    <w:rsid w:val="00D03B93"/>
    <w:rsid w:val="00D05B9C"/>
    <w:rsid w:val="00D16179"/>
    <w:rsid w:val="00D36E03"/>
    <w:rsid w:val="00D4514A"/>
    <w:rsid w:val="00D5420F"/>
    <w:rsid w:val="00D553AB"/>
    <w:rsid w:val="00D56EBA"/>
    <w:rsid w:val="00D61A8F"/>
    <w:rsid w:val="00D76E67"/>
    <w:rsid w:val="00D851FD"/>
    <w:rsid w:val="00D9455F"/>
    <w:rsid w:val="00DA0FFB"/>
    <w:rsid w:val="00DB3641"/>
    <w:rsid w:val="00DC34BC"/>
    <w:rsid w:val="00DC6114"/>
    <w:rsid w:val="00DD5204"/>
    <w:rsid w:val="00DE0C0D"/>
    <w:rsid w:val="00DE5DA9"/>
    <w:rsid w:val="00E10D86"/>
    <w:rsid w:val="00E163BC"/>
    <w:rsid w:val="00E227A8"/>
    <w:rsid w:val="00E400A6"/>
    <w:rsid w:val="00E71901"/>
    <w:rsid w:val="00E73E76"/>
    <w:rsid w:val="00E77AF3"/>
    <w:rsid w:val="00EA3B37"/>
    <w:rsid w:val="00EA4941"/>
    <w:rsid w:val="00EE2763"/>
    <w:rsid w:val="00EF47B1"/>
    <w:rsid w:val="00EF4AFE"/>
    <w:rsid w:val="00F044D7"/>
    <w:rsid w:val="00F16AFC"/>
    <w:rsid w:val="00F30ACC"/>
    <w:rsid w:val="00F45DC2"/>
    <w:rsid w:val="00F472E5"/>
    <w:rsid w:val="00F51FEF"/>
    <w:rsid w:val="00F52AA0"/>
    <w:rsid w:val="00F54B1E"/>
    <w:rsid w:val="00F57059"/>
    <w:rsid w:val="00F711AB"/>
    <w:rsid w:val="00F7775E"/>
    <w:rsid w:val="00FB68EB"/>
    <w:rsid w:val="00FC41E0"/>
    <w:rsid w:val="00FD243E"/>
    <w:rsid w:val="00FD7F1E"/>
    <w:rsid w:val="00FF2677"/>
    <w:rsid w:val="00FF3340"/>
    <w:rsid w:val="00FF3ECB"/>
    <w:rsid w:val="2380A68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link w:val="Ttulo9Char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Ttulo9Char">
    <w:name w:val="Título 9 Char"/>
    <w:basedOn w:val="Fontepargpadro"/>
    <w:link w:val="Ttulo9"/>
    <w:rsid w:val="000D1CF0"/>
    <w:rPr>
      <w:rFonts w:ascii="Comic Sans MS" w:hAnsi="Comic Sans MS"/>
      <w:b/>
      <w:sz w:val="32"/>
      <w:u w:val="single"/>
    </w:rPr>
  </w:style>
  <w:style w:type="character" w:customStyle="1" w:styleId="MenoNoResolvida1">
    <w:name w:val="Menção Não Resolvida1"/>
    <w:basedOn w:val="Fontepargpadro"/>
    <w:uiPriority w:val="99"/>
    <w:semiHidden/>
    <w:unhideWhenUsed/>
    <w:rsid w:val="00AF1EC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53651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54B1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4B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8053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79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39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26" Type="http://schemas.openxmlformats.org/officeDocument/2006/relationships/image" Target="media/image70.png"/><Relationship Id="rId3" Type="http://schemas.openxmlformats.org/officeDocument/2006/relationships/customXml" Target="../customXml/item3.xml"/><Relationship Id="rId34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image" Target="media/image60.emf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50.emf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8" Type="http://schemas.openxmlformats.org/officeDocument/2006/relationships/hyperlink" Target="https://support.google.com/docs/answer/6281888?hl=pt&amp;co=GENIE.Platform%3DDesktop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7" Type="http://schemas.openxmlformats.org/officeDocument/2006/relationships/hyperlink" Target="https://support.google.com/docs/answer/6281888?hl=pt&amp;co=GENIE.Platform%3DDesktop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1B8B63-93F9-45DE-9907-485A2AA952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4.xml><?xml version="1.0" encoding="utf-8"?>
<ds:datastoreItem xmlns:ds="http://schemas.openxmlformats.org/officeDocument/2006/customXml" ds:itemID="{A84673EC-1A12-49A0-A383-5A986A7A1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6</Pages>
  <Words>477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</cp:revision>
  <cp:lastPrinted>2006-08-31T06:40:00Z</cp:lastPrinted>
  <dcterms:created xsi:type="dcterms:W3CDTF">2026-05-29T13:28:00Z</dcterms:created>
  <dcterms:modified xsi:type="dcterms:W3CDTF">2026-05-29T13:28:00Z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