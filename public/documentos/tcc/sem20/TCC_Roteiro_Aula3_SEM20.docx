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A1FA9" w14:textId="7A5074C7" w:rsidR="000D1CF0" w:rsidRPr="00454835" w:rsidRDefault="000D1CF0" w:rsidP="000D1CF0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59175C">
        <w:rPr>
          <w:rFonts w:ascii="Poppins" w:hAnsi="Poppins" w:cs="Poppins"/>
          <w:bCs/>
          <w:szCs w:val="32"/>
        </w:rPr>
        <w:t>a</w:t>
      </w:r>
      <w:r w:rsidRPr="00454835">
        <w:rPr>
          <w:rFonts w:ascii="Poppins" w:hAnsi="Poppins" w:cs="Poppins"/>
          <w:bCs/>
          <w:szCs w:val="32"/>
        </w:rPr>
        <w:t xml:space="preserve">tividade </w:t>
      </w:r>
      <w:r w:rsidR="0059175C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</w:t>
      </w:r>
      <w:r w:rsidR="00565B80">
        <w:rPr>
          <w:rFonts w:ascii="Poppins" w:hAnsi="Poppins" w:cs="Poppins"/>
          <w:bCs/>
          <w:szCs w:val="32"/>
        </w:rPr>
        <w:t>a</w:t>
      </w:r>
    </w:p>
    <w:p w14:paraId="24BD6D77" w14:textId="77777777" w:rsidR="000D1CF0" w:rsidRPr="00814E58" w:rsidRDefault="000D1CF0" w:rsidP="000D1CF0"/>
    <w:p w14:paraId="121D2442" w14:textId="77777777" w:rsidR="000D1CF0" w:rsidRPr="00814E58" w:rsidRDefault="000D1CF0" w:rsidP="000D1CF0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0304AA08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64FBB545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2765F309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0D295805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2B221D44" w14:textId="77777777" w:rsidR="00BF1D1E" w:rsidRDefault="00BF1D1E" w:rsidP="00BF1D1E">
      <w:pPr>
        <w:jc w:val="center"/>
        <w:rPr>
          <w:rFonts w:ascii="Poppins Light" w:hAnsi="Poppins Light" w:cs="Poppins Light"/>
          <w:u w:val="single"/>
        </w:rPr>
      </w:pPr>
    </w:p>
    <w:p w14:paraId="5A542CD4" w14:textId="7A124658" w:rsidR="00E108BB" w:rsidRDefault="00E108BB" w:rsidP="00BF1D1E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2A21A896" wp14:editId="05DB3757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C316" w14:textId="77777777" w:rsidR="00E108BB" w:rsidRDefault="00E108BB" w:rsidP="00BF1D1E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65650FF6" w14:textId="08D0FFA8" w:rsidR="0060776C" w:rsidRDefault="0060776C" w:rsidP="00BF1D1E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>:</w:t>
      </w:r>
      <w:r w:rsidR="00CE38A4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846C6C">
        <w:rPr>
          <w:rFonts w:ascii="Poppins" w:hAnsi="Poppins" w:cs="Poppins"/>
          <w:b/>
          <w:bCs/>
          <w:noProof/>
          <w:sz w:val="32"/>
          <w:szCs w:val="32"/>
        </w:rPr>
        <w:t xml:space="preserve">Retrospectiva com a </w:t>
      </w:r>
      <w:r w:rsidR="0059175C">
        <w:rPr>
          <w:rFonts w:ascii="Poppins" w:hAnsi="Poppins" w:cs="Poppins"/>
          <w:b/>
          <w:bCs/>
          <w:noProof/>
          <w:sz w:val="32"/>
          <w:szCs w:val="32"/>
        </w:rPr>
        <w:t xml:space="preserve">matriz </w:t>
      </w:r>
      <w:r w:rsidR="00846C6C">
        <w:rPr>
          <w:rFonts w:ascii="Poppins" w:hAnsi="Poppins" w:cs="Poppins"/>
          <w:b/>
          <w:bCs/>
          <w:noProof/>
          <w:sz w:val="32"/>
          <w:szCs w:val="32"/>
        </w:rPr>
        <w:t>SWOT</w:t>
      </w:r>
    </w:p>
    <w:p w14:paraId="010D9A41" w14:textId="77777777" w:rsidR="00CE38A4" w:rsidRPr="00814E58" w:rsidRDefault="00CE38A4" w:rsidP="003E273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Default="00E227A8" w:rsidP="003E273E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6CB8E536" w14:textId="77777777" w:rsidR="003E273E" w:rsidRPr="003E681F" w:rsidRDefault="003E273E" w:rsidP="003E273E">
      <w:pPr>
        <w:jc w:val="both"/>
        <w:rPr>
          <w:rFonts w:ascii="Poppins" w:hAnsi="Poppins" w:cs="Poppins"/>
          <w:b/>
          <w:bCs/>
          <w:noProof/>
        </w:rPr>
      </w:pPr>
    </w:p>
    <w:p w14:paraId="01B8BD86" w14:textId="71120478" w:rsidR="00846C6C" w:rsidRPr="00846C6C" w:rsidRDefault="00846C6C" w:rsidP="00846C6C">
      <w:pPr>
        <w:pStyle w:val="PargrafodaLista"/>
        <w:numPr>
          <w:ilvl w:val="0"/>
          <w:numId w:val="16"/>
        </w:numPr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noProof/>
        </w:rPr>
        <w:t>Refletir sobre o desenvolvimento e os resultados dos MVP criados durante o bimestre.</w:t>
      </w:r>
    </w:p>
    <w:p w14:paraId="274B811E" w14:textId="5B42726B" w:rsidR="00846C6C" w:rsidRPr="00846C6C" w:rsidRDefault="00846C6C" w:rsidP="00846C6C">
      <w:pPr>
        <w:pStyle w:val="PargrafodaLista"/>
        <w:numPr>
          <w:ilvl w:val="0"/>
          <w:numId w:val="16"/>
        </w:numPr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noProof/>
        </w:rPr>
        <w:t xml:space="preserve">identificar as forças, </w:t>
      </w:r>
      <w:r w:rsidR="0059175C">
        <w:rPr>
          <w:rFonts w:ascii="Poppins Light" w:hAnsi="Poppins Light" w:cs="Poppins Light"/>
          <w:noProof/>
        </w:rPr>
        <w:t xml:space="preserve">as </w:t>
      </w:r>
      <w:r w:rsidRPr="00846C6C">
        <w:rPr>
          <w:rFonts w:ascii="Poppins Light" w:hAnsi="Poppins Light" w:cs="Poppins Light"/>
          <w:noProof/>
        </w:rPr>
        <w:t xml:space="preserve">fraquezas, </w:t>
      </w:r>
      <w:r w:rsidR="0059175C">
        <w:rPr>
          <w:rFonts w:ascii="Poppins Light" w:hAnsi="Poppins Light" w:cs="Poppins Light"/>
          <w:noProof/>
        </w:rPr>
        <w:t xml:space="preserve">as </w:t>
      </w:r>
      <w:r w:rsidRPr="00846C6C">
        <w:rPr>
          <w:rFonts w:ascii="Poppins Light" w:hAnsi="Poppins Light" w:cs="Poppins Light"/>
          <w:noProof/>
        </w:rPr>
        <w:t xml:space="preserve">oportunidades e </w:t>
      </w:r>
      <w:r w:rsidR="0059175C">
        <w:rPr>
          <w:rFonts w:ascii="Poppins Light" w:hAnsi="Poppins Light" w:cs="Poppins Light"/>
          <w:noProof/>
        </w:rPr>
        <w:t xml:space="preserve">as </w:t>
      </w:r>
      <w:r w:rsidRPr="00846C6C">
        <w:rPr>
          <w:rFonts w:ascii="Poppins Light" w:hAnsi="Poppins Light" w:cs="Poppins Light"/>
          <w:noProof/>
        </w:rPr>
        <w:t xml:space="preserve">ameaças dos projetos com base na </w:t>
      </w:r>
      <w:r w:rsidR="0059175C">
        <w:rPr>
          <w:rFonts w:ascii="Poppins Light" w:hAnsi="Poppins Light" w:cs="Poppins Light"/>
          <w:noProof/>
        </w:rPr>
        <w:t>m</w:t>
      </w:r>
      <w:r w:rsidR="0059175C" w:rsidRPr="00846C6C">
        <w:rPr>
          <w:rFonts w:ascii="Poppins Light" w:hAnsi="Poppins Light" w:cs="Poppins Light"/>
          <w:noProof/>
        </w:rPr>
        <w:t xml:space="preserve">atriz </w:t>
      </w:r>
      <w:r w:rsidRPr="00846C6C">
        <w:rPr>
          <w:rFonts w:ascii="Poppins Light" w:hAnsi="Poppins Light" w:cs="Poppins Light"/>
          <w:noProof/>
        </w:rPr>
        <w:t>SWOT.</w:t>
      </w:r>
    </w:p>
    <w:p w14:paraId="70F6E4DD" w14:textId="77777777" w:rsidR="00846C6C" w:rsidRDefault="00846C6C" w:rsidP="00846C6C">
      <w:pPr>
        <w:pStyle w:val="PargrafodaLista"/>
        <w:numPr>
          <w:ilvl w:val="0"/>
          <w:numId w:val="16"/>
        </w:numPr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noProof/>
        </w:rPr>
        <w:t>Planejar os próximos passos a partir da análise dos pontos fortes e desafios enfrentados.</w:t>
      </w:r>
    </w:p>
    <w:p w14:paraId="63FC4438" w14:textId="77777777" w:rsidR="00337AD1" w:rsidRPr="00337AD1" w:rsidRDefault="00337AD1" w:rsidP="00337AD1">
      <w:pPr>
        <w:pStyle w:val="PargrafodaLista"/>
        <w:ind w:left="360"/>
        <w:jc w:val="both"/>
        <w:rPr>
          <w:rFonts w:ascii="Poppins Light" w:hAnsi="Poppins Light" w:cs="Poppins Light"/>
          <w:noProof/>
        </w:rPr>
      </w:pPr>
    </w:p>
    <w:p w14:paraId="050BB83B" w14:textId="77777777" w:rsidR="00E227A8" w:rsidRDefault="00E227A8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704D2B0" w14:textId="28BEDF05" w:rsidR="003E681F" w:rsidRDefault="003E681F" w:rsidP="00527CD5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Lápis ou caneta</w:t>
      </w:r>
      <w:r w:rsidR="0059175C">
        <w:rPr>
          <w:rFonts w:ascii="Poppins Light" w:hAnsi="Poppins Light" w:cs="Poppins Light"/>
          <w:noProof/>
        </w:rPr>
        <w:t>.</w:t>
      </w:r>
    </w:p>
    <w:p w14:paraId="27CB19D7" w14:textId="49CA7E6E" w:rsidR="003E681F" w:rsidRDefault="003E681F" w:rsidP="00CF296D">
      <w:pPr>
        <w:pStyle w:val="PargrafodaLista"/>
        <w:spacing w:line="276" w:lineRule="auto"/>
        <w:rPr>
          <w:rFonts w:ascii="Poppins Light" w:hAnsi="Poppins Light" w:cs="Poppins Light"/>
          <w:noProof/>
        </w:rPr>
      </w:pPr>
    </w:p>
    <w:p w14:paraId="0ED21B0B" w14:textId="4AB6F662" w:rsidR="00E227A8" w:rsidRDefault="00527CD5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lastRenderedPageBreak/>
        <w:t>Procedimento</w:t>
      </w:r>
    </w:p>
    <w:p w14:paraId="2F690CBB" w14:textId="77777777" w:rsidR="00846C6C" w:rsidRDefault="00846C6C" w:rsidP="00846C6C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475E39C3" w14:textId="74617603" w:rsidR="00846C6C" w:rsidRPr="00846C6C" w:rsidRDefault="00846C6C" w:rsidP="00846C6C">
      <w:pPr>
        <w:numPr>
          <w:ilvl w:val="0"/>
          <w:numId w:val="29"/>
        </w:numPr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b/>
          <w:bCs/>
          <w:noProof/>
        </w:rPr>
        <w:t>Re</w:t>
      </w:r>
      <w:r w:rsidR="0059175C">
        <w:rPr>
          <w:rFonts w:ascii="Poppins Light" w:hAnsi="Poppins Light" w:cs="Poppins Light"/>
          <w:b/>
          <w:bCs/>
          <w:noProof/>
        </w:rPr>
        <w:t>ú</w:t>
      </w:r>
      <w:r w:rsidRPr="00846C6C">
        <w:rPr>
          <w:rFonts w:ascii="Poppins Light" w:hAnsi="Poppins Light" w:cs="Poppins Light"/>
          <w:b/>
          <w:bCs/>
          <w:noProof/>
        </w:rPr>
        <w:t>n</w:t>
      </w:r>
      <w:r w:rsidR="00CF296D">
        <w:rPr>
          <w:rFonts w:ascii="Poppins Light" w:hAnsi="Poppins Light" w:cs="Poppins Light"/>
          <w:b/>
          <w:bCs/>
          <w:noProof/>
        </w:rPr>
        <w:t>am</w:t>
      </w:r>
      <w:r w:rsidRPr="00846C6C">
        <w:rPr>
          <w:rFonts w:ascii="Poppins Light" w:hAnsi="Poppins Light" w:cs="Poppins Light"/>
          <w:b/>
          <w:bCs/>
          <w:noProof/>
        </w:rPr>
        <w:t>-se com o grupo do Projeto Multidisciplinar:</w:t>
      </w:r>
    </w:p>
    <w:p w14:paraId="42924D41" w14:textId="59F94ED1" w:rsidR="00846C6C" w:rsidRDefault="00846C6C" w:rsidP="00846C6C">
      <w:pPr>
        <w:ind w:left="720"/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noProof/>
        </w:rPr>
        <w:t>Utilize</w:t>
      </w:r>
      <w:r w:rsidR="00CF296D">
        <w:rPr>
          <w:rFonts w:ascii="Poppins Light" w:hAnsi="Poppins Light" w:cs="Poppins Light"/>
          <w:noProof/>
        </w:rPr>
        <w:t>m</w:t>
      </w:r>
      <w:r w:rsidRPr="00846C6C">
        <w:rPr>
          <w:rFonts w:ascii="Poppins Light" w:hAnsi="Poppins Light" w:cs="Poppins Light"/>
          <w:noProof/>
        </w:rPr>
        <w:t xml:space="preserve"> o tempo para conversar e fazer uma análise conjunta de cada um dos quatro campos da </w:t>
      </w:r>
      <w:r w:rsidR="0059175C">
        <w:rPr>
          <w:rFonts w:ascii="Poppins Light" w:hAnsi="Poppins Light" w:cs="Poppins Light"/>
          <w:noProof/>
        </w:rPr>
        <w:t>m</w:t>
      </w:r>
      <w:r w:rsidRPr="00846C6C">
        <w:rPr>
          <w:rFonts w:ascii="Poppins Light" w:hAnsi="Poppins Light" w:cs="Poppins Light"/>
          <w:noProof/>
        </w:rPr>
        <w:t>atriz SWOT.</w:t>
      </w:r>
    </w:p>
    <w:p w14:paraId="217694D3" w14:textId="77777777" w:rsidR="00846C6C" w:rsidRPr="00846C6C" w:rsidRDefault="00846C6C" w:rsidP="00846C6C">
      <w:pPr>
        <w:ind w:left="720"/>
        <w:jc w:val="both"/>
        <w:rPr>
          <w:rFonts w:ascii="Poppins Light" w:hAnsi="Poppins Light" w:cs="Poppins Light"/>
          <w:noProof/>
        </w:rPr>
      </w:pPr>
    </w:p>
    <w:p w14:paraId="407B5E0C" w14:textId="34F2A57C" w:rsidR="00846C6C" w:rsidRPr="00846C6C" w:rsidRDefault="00846C6C" w:rsidP="003324DC">
      <w:pPr>
        <w:numPr>
          <w:ilvl w:val="0"/>
          <w:numId w:val="29"/>
        </w:numPr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b/>
          <w:bCs/>
          <w:noProof/>
        </w:rPr>
        <w:t>Preench</w:t>
      </w:r>
      <w:r w:rsidR="0059175C">
        <w:rPr>
          <w:rFonts w:ascii="Poppins Light" w:hAnsi="Poppins Light" w:cs="Poppins Light"/>
          <w:b/>
          <w:bCs/>
          <w:noProof/>
        </w:rPr>
        <w:t xml:space="preserve">am </w:t>
      </w:r>
      <w:r w:rsidRPr="00846C6C">
        <w:rPr>
          <w:rFonts w:ascii="Poppins Light" w:hAnsi="Poppins Light" w:cs="Poppins Light"/>
          <w:b/>
          <w:bCs/>
          <w:noProof/>
        </w:rPr>
        <w:t xml:space="preserve">a </w:t>
      </w:r>
      <w:r w:rsidR="0059175C">
        <w:rPr>
          <w:rFonts w:ascii="Poppins Light" w:hAnsi="Poppins Light" w:cs="Poppins Light"/>
          <w:b/>
          <w:bCs/>
          <w:noProof/>
        </w:rPr>
        <w:t>m</w:t>
      </w:r>
      <w:r w:rsidR="0059175C" w:rsidRPr="00846C6C">
        <w:rPr>
          <w:rFonts w:ascii="Poppins Light" w:hAnsi="Poppins Light" w:cs="Poppins Light"/>
          <w:b/>
          <w:bCs/>
          <w:noProof/>
        </w:rPr>
        <w:t xml:space="preserve">atriz </w:t>
      </w:r>
      <w:r w:rsidRPr="00846C6C">
        <w:rPr>
          <w:rFonts w:ascii="Poppins Light" w:hAnsi="Poppins Light" w:cs="Poppins Light"/>
          <w:b/>
          <w:bCs/>
          <w:noProof/>
        </w:rPr>
        <w:t>SWOT:</w:t>
      </w:r>
    </w:p>
    <w:p w14:paraId="01AA7FD3" w14:textId="5BC35A7D" w:rsidR="00846C6C" w:rsidRPr="00846C6C" w:rsidRDefault="00846C6C" w:rsidP="00846C6C">
      <w:pPr>
        <w:ind w:left="720"/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noProof/>
        </w:rPr>
        <w:t>Utilize</w:t>
      </w:r>
      <w:r w:rsidR="00CF296D">
        <w:rPr>
          <w:rFonts w:ascii="Poppins Light" w:hAnsi="Poppins Light" w:cs="Poppins Light"/>
          <w:noProof/>
        </w:rPr>
        <w:t>m</w:t>
      </w:r>
      <w:r w:rsidRPr="00846C6C">
        <w:rPr>
          <w:rFonts w:ascii="Poppins Light" w:hAnsi="Poppins Light" w:cs="Poppins Light"/>
          <w:noProof/>
        </w:rPr>
        <w:t xml:space="preserve"> a imagem da </w:t>
      </w:r>
      <w:r w:rsidR="0059175C">
        <w:rPr>
          <w:rFonts w:ascii="Poppins Light" w:hAnsi="Poppins Light" w:cs="Poppins Light"/>
          <w:noProof/>
        </w:rPr>
        <w:t>m</w:t>
      </w:r>
      <w:r w:rsidR="0059175C" w:rsidRPr="00846C6C">
        <w:rPr>
          <w:rFonts w:ascii="Poppins Light" w:hAnsi="Poppins Light" w:cs="Poppins Light"/>
          <w:noProof/>
        </w:rPr>
        <w:t xml:space="preserve">atriz </w:t>
      </w:r>
      <w:r w:rsidRPr="00846C6C">
        <w:rPr>
          <w:rFonts w:ascii="Poppins Light" w:hAnsi="Poppins Light" w:cs="Poppins Light"/>
          <w:noProof/>
        </w:rPr>
        <w:t>SWOT disponível no final deste roteiro. Em conjunto, preencha</w:t>
      </w:r>
      <w:r w:rsidR="00CF296D">
        <w:rPr>
          <w:rFonts w:ascii="Poppins Light" w:hAnsi="Poppins Light" w:cs="Poppins Light"/>
          <w:noProof/>
        </w:rPr>
        <w:t>m</w:t>
      </w:r>
      <w:r w:rsidRPr="00846C6C">
        <w:rPr>
          <w:rFonts w:ascii="Poppins Light" w:hAnsi="Poppins Light" w:cs="Poppins Light"/>
          <w:noProof/>
        </w:rPr>
        <w:t xml:space="preserve"> os quatro campos da matriz com base na análise do MVP desenvolvido pelo grupo. Lembre-se de ser</w:t>
      </w:r>
      <w:r w:rsidR="00CF296D">
        <w:rPr>
          <w:rFonts w:ascii="Poppins Light" w:hAnsi="Poppins Light" w:cs="Poppins Light"/>
          <w:noProof/>
        </w:rPr>
        <w:t>em</w:t>
      </w:r>
      <w:r w:rsidRPr="00846C6C">
        <w:rPr>
          <w:rFonts w:ascii="Poppins Light" w:hAnsi="Poppins Light" w:cs="Poppins Light"/>
          <w:noProof/>
        </w:rPr>
        <w:t xml:space="preserve"> sincero</w:t>
      </w:r>
      <w:r w:rsidR="00CF296D">
        <w:rPr>
          <w:rFonts w:ascii="Poppins Light" w:hAnsi="Poppins Light" w:cs="Poppins Light"/>
          <w:noProof/>
        </w:rPr>
        <w:t>s</w:t>
      </w:r>
      <w:r w:rsidRPr="00846C6C">
        <w:rPr>
          <w:rFonts w:ascii="Poppins Light" w:hAnsi="Poppins Light" w:cs="Poppins Light"/>
          <w:noProof/>
        </w:rPr>
        <w:t xml:space="preserve"> e reflexivo</w:t>
      </w:r>
      <w:r w:rsidR="00CF296D">
        <w:rPr>
          <w:rFonts w:ascii="Poppins Light" w:hAnsi="Poppins Light" w:cs="Poppins Light"/>
          <w:noProof/>
        </w:rPr>
        <w:t>s</w:t>
      </w:r>
      <w:r w:rsidRPr="00846C6C">
        <w:rPr>
          <w:rFonts w:ascii="Poppins Light" w:hAnsi="Poppins Light" w:cs="Poppins Light"/>
          <w:noProof/>
        </w:rPr>
        <w:t xml:space="preserve"> nas respostas, considerando o trabalho coletivo realizado.</w:t>
      </w:r>
    </w:p>
    <w:p w14:paraId="5E6980C0" w14:textId="77777777" w:rsidR="00846C6C" w:rsidRDefault="00846C6C" w:rsidP="00846C6C">
      <w:pPr>
        <w:pStyle w:val="PargrafodaLista"/>
        <w:jc w:val="both"/>
        <w:rPr>
          <w:rFonts w:ascii="Poppins Light" w:hAnsi="Poppins Light" w:cs="Poppins Light"/>
          <w:noProof/>
        </w:rPr>
      </w:pPr>
    </w:p>
    <w:p w14:paraId="790BC32B" w14:textId="5B20EB78" w:rsidR="00846C6C" w:rsidRPr="00846C6C" w:rsidRDefault="00CF296D" w:rsidP="00846C6C">
      <w:pPr>
        <w:ind w:left="720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b/>
          <w:bCs/>
          <w:noProof/>
        </w:rPr>
        <w:t>R</w:t>
      </w:r>
      <w:r w:rsidR="00846C6C" w:rsidRPr="00846C6C">
        <w:rPr>
          <w:rFonts w:ascii="Poppins Light" w:hAnsi="Poppins Light" w:cs="Poppins Light"/>
          <w:b/>
          <w:bCs/>
          <w:noProof/>
        </w:rPr>
        <w:t>ealiz</w:t>
      </w:r>
      <w:r>
        <w:rPr>
          <w:rFonts w:ascii="Poppins Light" w:hAnsi="Poppins Light" w:cs="Poppins Light"/>
          <w:b/>
          <w:bCs/>
          <w:noProof/>
        </w:rPr>
        <w:t>em</w:t>
      </w:r>
      <w:r w:rsidR="00846C6C" w:rsidRPr="00846C6C">
        <w:rPr>
          <w:rFonts w:ascii="Poppins Light" w:hAnsi="Poppins Light" w:cs="Poppins Light"/>
          <w:b/>
          <w:bCs/>
          <w:noProof/>
        </w:rPr>
        <w:t xml:space="preserve"> a seguinte análise:</w:t>
      </w:r>
    </w:p>
    <w:p w14:paraId="52631396" w14:textId="567B1C07" w:rsidR="00846C6C" w:rsidRPr="00846C6C" w:rsidRDefault="00846C6C" w:rsidP="00846C6C">
      <w:pPr>
        <w:numPr>
          <w:ilvl w:val="0"/>
          <w:numId w:val="31"/>
        </w:numPr>
        <w:tabs>
          <w:tab w:val="left" w:pos="720"/>
        </w:tabs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b/>
          <w:bCs/>
          <w:noProof/>
        </w:rPr>
        <w:t>Forças (</w:t>
      </w:r>
      <w:r w:rsidR="0059175C">
        <w:rPr>
          <w:rFonts w:ascii="Poppins Light" w:hAnsi="Poppins Light" w:cs="Poppins Light"/>
          <w:b/>
          <w:bCs/>
          <w:i/>
          <w:iCs/>
          <w:noProof/>
        </w:rPr>
        <w:t>s</w:t>
      </w:r>
      <w:r w:rsidR="0059175C" w:rsidRPr="00846C6C">
        <w:rPr>
          <w:rFonts w:ascii="Poppins Light" w:hAnsi="Poppins Light" w:cs="Poppins Light"/>
          <w:b/>
          <w:bCs/>
          <w:i/>
          <w:iCs/>
          <w:noProof/>
        </w:rPr>
        <w:t>trengths</w:t>
      </w:r>
      <w:r w:rsidRPr="00846C6C">
        <w:rPr>
          <w:rFonts w:ascii="Poppins Light" w:hAnsi="Poppins Light" w:cs="Poppins Light"/>
          <w:b/>
          <w:bCs/>
          <w:noProof/>
        </w:rPr>
        <w:t>):</w:t>
      </w:r>
      <w:r w:rsidRPr="00846C6C">
        <w:rPr>
          <w:rFonts w:ascii="Poppins Light" w:hAnsi="Poppins Light" w:cs="Poppins Light"/>
          <w:noProof/>
        </w:rPr>
        <w:t xml:space="preserve"> O que está indo bem no nosso projeto? Quais aspectos do nosso trabalho foram bem executados? Onde somos mais fortes em relação aos nossos objetivos?</w:t>
      </w:r>
    </w:p>
    <w:p w14:paraId="3DF33689" w14:textId="4BEF2A95" w:rsidR="00846C6C" w:rsidRPr="00846C6C" w:rsidRDefault="00846C6C" w:rsidP="00846C6C">
      <w:pPr>
        <w:numPr>
          <w:ilvl w:val="0"/>
          <w:numId w:val="31"/>
        </w:numPr>
        <w:tabs>
          <w:tab w:val="left" w:pos="720"/>
        </w:tabs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b/>
          <w:bCs/>
          <w:noProof/>
        </w:rPr>
        <w:t>Fraquezas (</w:t>
      </w:r>
      <w:r w:rsidR="0059175C">
        <w:rPr>
          <w:rFonts w:ascii="Poppins Light" w:hAnsi="Poppins Light" w:cs="Poppins Light"/>
          <w:b/>
          <w:bCs/>
          <w:i/>
          <w:iCs/>
          <w:noProof/>
        </w:rPr>
        <w:t>w</w:t>
      </w:r>
      <w:r w:rsidR="0059175C" w:rsidRPr="00846C6C">
        <w:rPr>
          <w:rFonts w:ascii="Poppins Light" w:hAnsi="Poppins Light" w:cs="Poppins Light"/>
          <w:b/>
          <w:bCs/>
          <w:i/>
          <w:iCs/>
          <w:noProof/>
        </w:rPr>
        <w:t>eaknesses</w:t>
      </w:r>
      <w:r w:rsidRPr="00846C6C">
        <w:rPr>
          <w:rFonts w:ascii="Poppins Light" w:hAnsi="Poppins Light" w:cs="Poppins Light"/>
          <w:b/>
          <w:bCs/>
          <w:noProof/>
        </w:rPr>
        <w:t>):</w:t>
      </w:r>
      <w:r w:rsidRPr="00846C6C">
        <w:rPr>
          <w:rFonts w:ascii="Poppins Light" w:hAnsi="Poppins Light" w:cs="Poppins Light"/>
          <w:noProof/>
        </w:rPr>
        <w:t xml:space="preserve"> O que poderia ser melhor? Quais pontos fracos o projeto tem até agora? Quais obstáculos nós enfrentamos e não conseguimos superar?</w:t>
      </w:r>
    </w:p>
    <w:p w14:paraId="368005D4" w14:textId="31418181" w:rsidR="00846C6C" w:rsidRPr="00846C6C" w:rsidRDefault="00846C6C" w:rsidP="00846C6C">
      <w:pPr>
        <w:numPr>
          <w:ilvl w:val="0"/>
          <w:numId w:val="31"/>
        </w:numPr>
        <w:tabs>
          <w:tab w:val="left" w:pos="720"/>
        </w:tabs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b/>
          <w:bCs/>
          <w:noProof/>
        </w:rPr>
        <w:t>Oportunidades (</w:t>
      </w:r>
      <w:r w:rsidR="0059175C">
        <w:rPr>
          <w:rFonts w:ascii="Poppins Light" w:hAnsi="Poppins Light" w:cs="Poppins Light"/>
          <w:b/>
          <w:bCs/>
          <w:i/>
          <w:iCs/>
          <w:noProof/>
        </w:rPr>
        <w:t>o</w:t>
      </w:r>
      <w:r w:rsidR="0059175C" w:rsidRPr="00846C6C">
        <w:rPr>
          <w:rFonts w:ascii="Poppins Light" w:hAnsi="Poppins Light" w:cs="Poppins Light"/>
          <w:b/>
          <w:bCs/>
          <w:i/>
          <w:iCs/>
          <w:noProof/>
        </w:rPr>
        <w:t>pportunities</w:t>
      </w:r>
      <w:r w:rsidRPr="00846C6C">
        <w:rPr>
          <w:rFonts w:ascii="Poppins Light" w:hAnsi="Poppins Light" w:cs="Poppins Light"/>
          <w:b/>
          <w:bCs/>
          <w:noProof/>
        </w:rPr>
        <w:t>):</w:t>
      </w:r>
      <w:r w:rsidRPr="00846C6C">
        <w:rPr>
          <w:rFonts w:ascii="Poppins Light" w:hAnsi="Poppins Light" w:cs="Poppins Light"/>
          <w:noProof/>
        </w:rPr>
        <w:t xml:space="preserve"> Quais são as oportunidades que o nosso projeto ainda pode aproveitar? Existem tendências ou novas ideias que podemos explorar?</w:t>
      </w:r>
    </w:p>
    <w:p w14:paraId="686C6A9C" w14:textId="00445903" w:rsidR="00846C6C" w:rsidRPr="00846C6C" w:rsidRDefault="00846C6C" w:rsidP="00846C6C">
      <w:pPr>
        <w:numPr>
          <w:ilvl w:val="0"/>
          <w:numId w:val="31"/>
        </w:numPr>
        <w:tabs>
          <w:tab w:val="left" w:pos="720"/>
        </w:tabs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b/>
          <w:bCs/>
          <w:noProof/>
        </w:rPr>
        <w:t>Ameaças (</w:t>
      </w:r>
      <w:r w:rsidR="0059175C">
        <w:rPr>
          <w:rFonts w:ascii="Poppins Light" w:hAnsi="Poppins Light" w:cs="Poppins Light"/>
          <w:b/>
          <w:bCs/>
          <w:i/>
          <w:iCs/>
          <w:noProof/>
        </w:rPr>
        <w:t>t</w:t>
      </w:r>
      <w:r w:rsidR="0059175C" w:rsidRPr="00846C6C">
        <w:rPr>
          <w:rFonts w:ascii="Poppins Light" w:hAnsi="Poppins Light" w:cs="Poppins Light"/>
          <w:b/>
          <w:bCs/>
          <w:i/>
          <w:iCs/>
          <w:noProof/>
        </w:rPr>
        <w:t>hreats</w:t>
      </w:r>
      <w:r w:rsidRPr="00846C6C">
        <w:rPr>
          <w:rFonts w:ascii="Poppins Light" w:hAnsi="Poppins Light" w:cs="Poppins Light"/>
          <w:b/>
          <w:bCs/>
          <w:noProof/>
        </w:rPr>
        <w:t>):</w:t>
      </w:r>
      <w:r w:rsidRPr="00846C6C">
        <w:rPr>
          <w:rFonts w:ascii="Poppins Light" w:hAnsi="Poppins Light" w:cs="Poppins Light"/>
          <w:noProof/>
        </w:rPr>
        <w:t xml:space="preserve"> Quais são os riscos ou </w:t>
      </w:r>
      <w:r w:rsidR="0059175C">
        <w:rPr>
          <w:rFonts w:ascii="Poppins Light" w:hAnsi="Poppins Light" w:cs="Poppins Light"/>
          <w:noProof/>
        </w:rPr>
        <w:t xml:space="preserve">os </w:t>
      </w:r>
      <w:r w:rsidRPr="00846C6C">
        <w:rPr>
          <w:rFonts w:ascii="Poppins Light" w:hAnsi="Poppins Light" w:cs="Poppins Light"/>
          <w:noProof/>
        </w:rPr>
        <w:t>obstáculos que ainda podemos enfrentar? Quais são os fatores externos que podem impactar negativamente nosso projeto?</w:t>
      </w:r>
    </w:p>
    <w:p w14:paraId="352EADCD" w14:textId="77777777" w:rsidR="00846C6C" w:rsidRPr="00846C6C" w:rsidRDefault="00846C6C" w:rsidP="00846C6C">
      <w:pPr>
        <w:ind w:left="720"/>
        <w:jc w:val="both"/>
        <w:rPr>
          <w:rFonts w:ascii="Poppins Light" w:hAnsi="Poppins Light" w:cs="Poppins Light"/>
          <w:noProof/>
        </w:rPr>
      </w:pPr>
    </w:p>
    <w:p w14:paraId="4D946976" w14:textId="77777777" w:rsidR="00846C6C" w:rsidRPr="00846C6C" w:rsidRDefault="00846C6C" w:rsidP="00846C6C">
      <w:pPr>
        <w:numPr>
          <w:ilvl w:val="0"/>
          <w:numId w:val="29"/>
        </w:numPr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b/>
          <w:bCs/>
          <w:noProof/>
        </w:rPr>
        <w:t>Discussão sobre os pontos principais:</w:t>
      </w:r>
    </w:p>
    <w:p w14:paraId="429F8D31" w14:textId="7E757448" w:rsidR="00846C6C" w:rsidRDefault="00846C6C" w:rsidP="00846C6C">
      <w:pPr>
        <w:ind w:left="720"/>
        <w:jc w:val="both"/>
        <w:rPr>
          <w:rFonts w:ascii="Poppins Light" w:hAnsi="Poppins Light" w:cs="Poppins Light"/>
          <w:noProof/>
        </w:rPr>
      </w:pPr>
      <w:r w:rsidRPr="00846C6C">
        <w:rPr>
          <w:rFonts w:ascii="Poppins Light" w:hAnsi="Poppins Light" w:cs="Poppins Light"/>
          <w:noProof/>
        </w:rPr>
        <w:t>Após preencherem a matriz, discutam dentro do grupo os pontos fortes</w:t>
      </w:r>
      <w:r w:rsidR="00C113F6">
        <w:rPr>
          <w:rFonts w:ascii="Poppins Light" w:hAnsi="Poppins Light" w:cs="Poppins Light"/>
          <w:noProof/>
        </w:rPr>
        <w:t xml:space="preserve"> (forças e oportunidades) </w:t>
      </w:r>
      <w:r w:rsidRPr="00846C6C">
        <w:rPr>
          <w:rFonts w:ascii="Poppins Light" w:hAnsi="Poppins Light" w:cs="Poppins Light"/>
          <w:noProof/>
        </w:rPr>
        <w:t>e fracos</w:t>
      </w:r>
      <w:r w:rsidR="00C113F6">
        <w:rPr>
          <w:rFonts w:ascii="Poppins Light" w:hAnsi="Poppins Light" w:cs="Poppins Light"/>
          <w:noProof/>
        </w:rPr>
        <w:t xml:space="preserve"> (fraquezas e ameaças)</w:t>
      </w:r>
      <w:r w:rsidRPr="00846C6C">
        <w:rPr>
          <w:rFonts w:ascii="Poppins Light" w:hAnsi="Poppins Light" w:cs="Poppins Light"/>
          <w:noProof/>
        </w:rPr>
        <w:t xml:space="preserve"> identificados, bem como as oportunidades e </w:t>
      </w:r>
      <w:r w:rsidR="0059175C">
        <w:rPr>
          <w:rFonts w:ascii="Poppins Light" w:hAnsi="Poppins Light" w:cs="Poppins Light"/>
          <w:noProof/>
        </w:rPr>
        <w:t xml:space="preserve">as </w:t>
      </w:r>
      <w:r w:rsidRPr="00846C6C">
        <w:rPr>
          <w:rFonts w:ascii="Poppins Light" w:hAnsi="Poppins Light" w:cs="Poppins Light"/>
          <w:noProof/>
        </w:rPr>
        <w:t>novidades. Identifique</w:t>
      </w:r>
      <w:r w:rsidR="0059175C">
        <w:rPr>
          <w:rFonts w:ascii="Poppins Light" w:hAnsi="Poppins Light" w:cs="Poppins Light"/>
          <w:noProof/>
        </w:rPr>
        <w:t>m</w:t>
      </w:r>
      <w:r w:rsidRPr="00846C6C">
        <w:rPr>
          <w:rFonts w:ascii="Poppins Light" w:hAnsi="Poppins Light" w:cs="Poppins Light"/>
          <w:noProof/>
        </w:rPr>
        <w:t xml:space="preserve"> os aspectos mais importantes para melhorar e o que deve ser interrompido.</w:t>
      </w:r>
    </w:p>
    <w:p w14:paraId="761D9ED7" w14:textId="77777777" w:rsidR="00846C6C" w:rsidRDefault="00846C6C" w:rsidP="00846C6C">
      <w:pPr>
        <w:ind w:left="720"/>
        <w:jc w:val="both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3"/>
      </w:tblGrid>
      <w:tr w:rsidR="00846C6C" w:rsidRPr="00537989" w14:paraId="67DE6FD8" w14:textId="77777777" w:rsidTr="00925C63">
        <w:tc>
          <w:tcPr>
            <w:tcW w:w="9213" w:type="dxa"/>
          </w:tcPr>
          <w:p w14:paraId="4E22BADD" w14:textId="77777777" w:rsidR="00846C6C" w:rsidRDefault="00846C6C" w:rsidP="00925C63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3E681F">
              <w:rPr>
                <w:rFonts w:ascii="Poppins Light" w:hAnsi="Poppins Light" w:cs="Poppins Light"/>
                <w:i/>
                <w:iCs/>
                <w:noProof/>
                <w:color w:val="808080" w:themeColor="background1" w:themeShade="80"/>
              </w:rPr>
              <w:lastRenderedPageBreak/>
              <w:drawing>
                <wp:anchor distT="0" distB="0" distL="114300" distR="114300" simplePos="0" relativeHeight="251686912" behindDoc="0" locked="0" layoutInCell="1" allowOverlap="1" wp14:anchorId="4372C7E4" wp14:editId="256B4D5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692910" cy="359410"/>
                  <wp:effectExtent l="0" t="0" r="2540" b="2540"/>
                  <wp:wrapTopAndBottom/>
                  <wp:docPr id="1030534457" name="Imagem 1" descr="Interface gráfica do usuári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51316" name="Imagem 1" descr="Interface gráfica do usuário&#10;&#10;Descrição gerada automaticamente com confiança média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678ABA" w14:textId="77777777" w:rsidR="00846C6C" w:rsidRPr="00A25CFE" w:rsidRDefault="00846C6C" w:rsidP="00925C63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A25CFE">
              <w:rPr>
                <w:rFonts w:ascii="Poppins Light" w:hAnsi="Poppins Light" w:cs="Poppins Light"/>
                <w:noProof/>
                <w:u w:val="single"/>
              </w:rPr>
              <w:t xml:space="preserve">Campo para anotações: </w:t>
            </w:r>
          </w:p>
          <w:p w14:paraId="1041BE44" w14:textId="77777777" w:rsidR="00846C6C" w:rsidRDefault="00846C6C" w:rsidP="00925C63">
            <w:pPr>
              <w:jc w:val="both"/>
              <w:rPr>
                <w:rFonts w:ascii="Poppins Light" w:hAnsi="Poppins Light" w:cs="Poppins Light"/>
                <w:noProof/>
              </w:rPr>
            </w:pPr>
          </w:p>
          <w:p w14:paraId="452CEF20" w14:textId="77777777" w:rsidR="00846C6C" w:rsidRPr="00537989" w:rsidRDefault="00846C6C" w:rsidP="00925C63">
            <w:pPr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846C6C" w:rsidRPr="00537989" w14:paraId="4C986BE1" w14:textId="77777777" w:rsidTr="00925C63">
        <w:tc>
          <w:tcPr>
            <w:tcW w:w="9213" w:type="dxa"/>
          </w:tcPr>
          <w:p w14:paraId="5B75ADC6" w14:textId="77777777" w:rsidR="00846C6C" w:rsidRPr="00537989" w:rsidRDefault="00846C6C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846C6C" w:rsidRPr="00537989" w14:paraId="31B1435C" w14:textId="77777777" w:rsidTr="00925C63">
        <w:tc>
          <w:tcPr>
            <w:tcW w:w="9213" w:type="dxa"/>
          </w:tcPr>
          <w:p w14:paraId="5F78A07A" w14:textId="77777777" w:rsidR="00846C6C" w:rsidRPr="00537989" w:rsidRDefault="00846C6C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846C6C" w:rsidRPr="00537989" w14:paraId="72E391B8" w14:textId="77777777" w:rsidTr="00925C63">
        <w:tc>
          <w:tcPr>
            <w:tcW w:w="9213" w:type="dxa"/>
          </w:tcPr>
          <w:p w14:paraId="45D76251" w14:textId="77777777" w:rsidR="00846C6C" w:rsidRPr="00537989" w:rsidRDefault="00846C6C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846C6C" w:rsidRPr="00537989" w14:paraId="4BC920EC" w14:textId="77777777" w:rsidTr="00925C63">
        <w:tc>
          <w:tcPr>
            <w:tcW w:w="9213" w:type="dxa"/>
          </w:tcPr>
          <w:p w14:paraId="6094E95B" w14:textId="77777777" w:rsidR="00846C6C" w:rsidRPr="00537989" w:rsidRDefault="00846C6C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846C6C" w:rsidRPr="00537989" w14:paraId="01488276" w14:textId="77777777" w:rsidTr="00925C63">
        <w:tc>
          <w:tcPr>
            <w:tcW w:w="9213" w:type="dxa"/>
          </w:tcPr>
          <w:p w14:paraId="03CD97E3" w14:textId="77777777" w:rsidR="00846C6C" w:rsidRPr="00537989" w:rsidRDefault="00846C6C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846C6C" w:rsidRPr="00537989" w14:paraId="2272812A" w14:textId="77777777" w:rsidTr="00925C63">
        <w:tc>
          <w:tcPr>
            <w:tcW w:w="9213" w:type="dxa"/>
          </w:tcPr>
          <w:p w14:paraId="7E97D926" w14:textId="77777777" w:rsidR="00846C6C" w:rsidRPr="00537989" w:rsidRDefault="00846C6C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846C6C" w:rsidRPr="00537989" w14:paraId="478F68B7" w14:textId="77777777" w:rsidTr="00925C63">
        <w:tc>
          <w:tcPr>
            <w:tcW w:w="9213" w:type="dxa"/>
          </w:tcPr>
          <w:p w14:paraId="1A79A3D9" w14:textId="77777777" w:rsidR="00846C6C" w:rsidRPr="00537989" w:rsidRDefault="00846C6C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846C6C" w:rsidRPr="00537989" w14:paraId="1AD18E4D" w14:textId="77777777" w:rsidTr="00925C63">
        <w:tc>
          <w:tcPr>
            <w:tcW w:w="9213" w:type="dxa"/>
          </w:tcPr>
          <w:p w14:paraId="195CDE87" w14:textId="77777777" w:rsidR="00846C6C" w:rsidRPr="00537989" w:rsidRDefault="00846C6C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846C6C" w:rsidRPr="00537989" w14:paraId="2C2E0985" w14:textId="77777777" w:rsidTr="00925C63">
        <w:tc>
          <w:tcPr>
            <w:tcW w:w="9213" w:type="dxa"/>
          </w:tcPr>
          <w:p w14:paraId="466F0560" w14:textId="77777777" w:rsidR="00846C6C" w:rsidRPr="00537989" w:rsidRDefault="00846C6C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846C6C" w:rsidRPr="00537989" w14:paraId="56EDECE5" w14:textId="77777777" w:rsidTr="00925C63">
        <w:tc>
          <w:tcPr>
            <w:tcW w:w="9213" w:type="dxa"/>
          </w:tcPr>
          <w:p w14:paraId="353F42AE" w14:textId="77777777" w:rsidR="00846C6C" w:rsidRPr="00537989" w:rsidRDefault="00846C6C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846C6C" w:rsidRPr="00537989" w14:paraId="678BC96A" w14:textId="77777777" w:rsidTr="00925C63">
        <w:tc>
          <w:tcPr>
            <w:tcW w:w="9213" w:type="dxa"/>
          </w:tcPr>
          <w:p w14:paraId="0E6F869C" w14:textId="77777777" w:rsidR="00846C6C" w:rsidRPr="00537989" w:rsidRDefault="00846C6C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CF296D" w:rsidRPr="00537989" w14:paraId="3AE3C23F" w14:textId="77777777" w:rsidTr="00925C63">
        <w:tc>
          <w:tcPr>
            <w:tcW w:w="9213" w:type="dxa"/>
          </w:tcPr>
          <w:p w14:paraId="50507D4D" w14:textId="77777777" w:rsidR="00CF296D" w:rsidRPr="00537989" w:rsidRDefault="00CF296D" w:rsidP="00CF296D">
            <w:pPr>
              <w:pStyle w:val="PargrafodaLista"/>
              <w:spacing w:line="360" w:lineRule="auto"/>
              <w:ind w:left="0"/>
              <w:jc w:val="right"/>
              <w:rPr>
                <w:rFonts w:ascii="Poppins Light" w:hAnsi="Poppins Light" w:cs="Poppins Light"/>
                <w:noProof/>
              </w:rPr>
            </w:pPr>
          </w:p>
        </w:tc>
      </w:tr>
      <w:tr w:rsidR="00CF296D" w:rsidRPr="00537989" w14:paraId="3BFCAE02" w14:textId="77777777" w:rsidTr="007D12A4">
        <w:tc>
          <w:tcPr>
            <w:tcW w:w="9213" w:type="dxa"/>
          </w:tcPr>
          <w:p w14:paraId="7059B188" w14:textId="77777777" w:rsidR="00CF296D" w:rsidRPr="00537989" w:rsidRDefault="00CF296D" w:rsidP="007D12A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CF296D" w:rsidRPr="00537989" w14:paraId="76F10EBC" w14:textId="77777777" w:rsidTr="007D12A4">
        <w:tc>
          <w:tcPr>
            <w:tcW w:w="9213" w:type="dxa"/>
          </w:tcPr>
          <w:p w14:paraId="1294F113" w14:textId="77777777" w:rsidR="00CF296D" w:rsidRPr="00537989" w:rsidRDefault="00CF296D" w:rsidP="007D12A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CF296D" w:rsidRPr="00537989" w14:paraId="5B6FA2A3" w14:textId="77777777" w:rsidTr="007D12A4">
        <w:tc>
          <w:tcPr>
            <w:tcW w:w="9213" w:type="dxa"/>
          </w:tcPr>
          <w:p w14:paraId="771428D6" w14:textId="77777777" w:rsidR="00CF296D" w:rsidRPr="00537989" w:rsidRDefault="00CF296D" w:rsidP="007D12A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CF296D" w:rsidRPr="00537989" w14:paraId="04512BEA" w14:textId="77777777" w:rsidTr="007D12A4">
        <w:tc>
          <w:tcPr>
            <w:tcW w:w="9213" w:type="dxa"/>
          </w:tcPr>
          <w:p w14:paraId="55C1BBDF" w14:textId="77777777" w:rsidR="00CF296D" w:rsidRPr="00537989" w:rsidRDefault="00CF296D" w:rsidP="007D12A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CF296D" w:rsidRPr="00537989" w14:paraId="48625E28" w14:textId="77777777" w:rsidTr="007D12A4">
        <w:tc>
          <w:tcPr>
            <w:tcW w:w="9213" w:type="dxa"/>
          </w:tcPr>
          <w:p w14:paraId="0FEB13C6" w14:textId="77777777" w:rsidR="00CF296D" w:rsidRPr="00537989" w:rsidRDefault="00CF296D" w:rsidP="007D12A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CF296D" w:rsidRPr="00537989" w14:paraId="66CFB03C" w14:textId="77777777" w:rsidTr="007D12A4">
        <w:tc>
          <w:tcPr>
            <w:tcW w:w="9213" w:type="dxa"/>
          </w:tcPr>
          <w:p w14:paraId="5830E50B" w14:textId="77777777" w:rsidR="00CF296D" w:rsidRPr="00537989" w:rsidRDefault="00CF296D" w:rsidP="007D12A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CF296D" w:rsidRPr="00537989" w14:paraId="5C56621A" w14:textId="77777777" w:rsidTr="007D12A4">
        <w:tc>
          <w:tcPr>
            <w:tcW w:w="9213" w:type="dxa"/>
          </w:tcPr>
          <w:p w14:paraId="67AC6973" w14:textId="77777777" w:rsidR="00CF296D" w:rsidRPr="00537989" w:rsidRDefault="00CF296D" w:rsidP="007D12A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CF296D" w:rsidRPr="00537989" w14:paraId="53A5354F" w14:textId="77777777" w:rsidTr="007D12A4">
        <w:tc>
          <w:tcPr>
            <w:tcW w:w="9213" w:type="dxa"/>
          </w:tcPr>
          <w:p w14:paraId="78FE6CEA" w14:textId="77777777" w:rsidR="00CF296D" w:rsidRPr="00537989" w:rsidRDefault="00CF296D" w:rsidP="007D12A4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CF296D" w:rsidRPr="00537989" w14:paraId="4C2B1726" w14:textId="77777777" w:rsidTr="007D12A4">
        <w:tc>
          <w:tcPr>
            <w:tcW w:w="9213" w:type="dxa"/>
          </w:tcPr>
          <w:p w14:paraId="03FAEB8C" w14:textId="77777777" w:rsidR="00CF296D" w:rsidRPr="00537989" w:rsidRDefault="00CF296D" w:rsidP="007D12A4">
            <w:pPr>
              <w:pStyle w:val="PargrafodaLista"/>
              <w:spacing w:line="360" w:lineRule="auto"/>
              <w:ind w:left="0"/>
              <w:jc w:val="right"/>
              <w:rPr>
                <w:rFonts w:ascii="Poppins Light" w:hAnsi="Poppins Light" w:cs="Poppins Light"/>
                <w:noProof/>
              </w:rPr>
            </w:pPr>
          </w:p>
        </w:tc>
      </w:tr>
    </w:tbl>
    <w:p w14:paraId="4FCAD3C6" w14:textId="77777777" w:rsidR="00CF296D" w:rsidRPr="00CF296D" w:rsidRDefault="00CF296D" w:rsidP="00CF296D">
      <w:pPr>
        <w:rPr>
          <w:rFonts w:ascii="Poppins Light" w:hAnsi="Poppins Light" w:cs="Poppins Light"/>
        </w:rPr>
        <w:sectPr w:rsidR="00CF296D" w:rsidRPr="00CF296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77D8F8E6" w14:textId="4FB4D086" w:rsidR="008852C0" w:rsidRDefault="008852C0" w:rsidP="005E5444">
      <w:pPr>
        <w:jc w:val="center"/>
        <w:rPr>
          <w:rFonts w:ascii="Poppins Light" w:eastAsia="Arial Unicode MS" w:hAnsi="Poppins Light" w:cs="Poppins Light"/>
          <w:noProof/>
        </w:rPr>
      </w:pPr>
      <w:r>
        <w:rPr>
          <w:rFonts w:ascii="Poppins Light" w:eastAsia="Arial Unicode MS" w:hAnsi="Poppins Light" w:cs="Poppins Light"/>
          <w:noProof/>
        </w:rPr>
        <w:lastRenderedPageBreak/>
        <w:drawing>
          <wp:inline distT="0" distB="0" distL="0" distR="0" wp14:anchorId="18FFE29D" wp14:editId="6016F22D">
            <wp:extent cx="4781550" cy="4781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C6C" w:rsidRPr="00166C7E">
        <w:rPr>
          <w:rFonts w:ascii="Poppins Light" w:hAnsi="Poppins Light" w:cs="Poppins Light"/>
          <w:noProof/>
        </w:rPr>
        <w:drawing>
          <wp:anchor distT="0" distB="0" distL="114300" distR="114300" simplePos="0" relativeHeight="251691008" behindDoc="0" locked="0" layoutInCell="1" allowOverlap="1" wp14:anchorId="4E68F4FD" wp14:editId="3ED0071B">
            <wp:simplePos x="0" y="0"/>
            <wp:positionH relativeFrom="column">
              <wp:posOffset>3423285</wp:posOffset>
            </wp:positionH>
            <wp:positionV relativeFrom="paragraph">
              <wp:posOffset>-456565</wp:posOffset>
            </wp:positionV>
            <wp:extent cx="2159635" cy="458470"/>
            <wp:effectExtent l="0" t="0" r="0" b="0"/>
            <wp:wrapNone/>
            <wp:docPr id="1872331755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F78FA" w14:textId="52F8D818" w:rsidR="008852C0" w:rsidRPr="005E5444" w:rsidRDefault="008852C0" w:rsidP="008852C0">
      <w:pPr>
        <w:jc w:val="center"/>
        <w:rPr>
          <w:rFonts w:ascii="Poppins Light" w:hAnsi="Poppins Light" w:cs="Poppins Light"/>
        </w:rPr>
      </w:pPr>
      <w:r w:rsidRPr="008852C0">
        <w:rPr>
          <w:rFonts w:ascii="Poppins Light" w:hAnsi="Poppins Light" w:cs="Poppins Light"/>
        </w:rPr>
        <w:lastRenderedPageBreak/>
        <w:t>Produzido pela SEDUC-SP.</w:t>
      </w:r>
    </w:p>
    <w:sectPr w:rsidR="008852C0" w:rsidRPr="005E5444" w:rsidSect="00846C6C">
      <w:pgSz w:w="16840" w:h="11907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77156C" w14:textId="77777777" w:rsidR="00D87E60" w:rsidRDefault="00D87E60">
      <w:r>
        <w:separator/>
      </w:r>
    </w:p>
  </w:endnote>
  <w:endnote w:type="continuationSeparator" w:id="0">
    <w:p w14:paraId="0DD32505" w14:textId="77777777" w:rsidR="00D87E60" w:rsidRDefault="00D87E60">
      <w:r>
        <w:continuationSeparator/>
      </w:r>
    </w:p>
  </w:endnote>
  <w:endnote w:type="continuationNotice" w:id="1">
    <w:p w14:paraId="47D22FA6" w14:textId="77777777" w:rsidR="00D87E60" w:rsidRDefault="00D87E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3A5D02CB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CF296D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CF296D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CF296D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CF296D">
              <w:rPr>
                <w:rFonts w:ascii="Poppins" w:hAnsi="Poppins" w:cs="Poppins"/>
                <w:sz w:val="20"/>
                <w:szCs w:val="20"/>
              </w:rPr>
              <w:t>20A3</w:t>
            </w:r>
          </w:p>
          <w:p w14:paraId="214D1726" w14:textId="29F74B43" w:rsidR="00E227A8" w:rsidRPr="00E227A8" w:rsidRDefault="00CF296D" w:rsidP="00CF296D">
            <w:pPr>
              <w:pStyle w:val="Rodap"/>
              <w:tabs>
                <w:tab w:val="left" w:pos="4335"/>
                <w:tab w:val="center" w:pos="4819"/>
              </w:tabs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b/>
                <w:bCs/>
                <w:sz w:val="20"/>
                <w:szCs w:val="20"/>
              </w:rPr>
              <w:tab/>
            </w:r>
            <w:r>
              <w:rPr>
                <w:rFonts w:ascii="Poppins" w:hAnsi="Poppins" w:cs="Poppins"/>
                <w:b/>
                <w:bCs/>
                <w:sz w:val="20"/>
                <w:szCs w:val="20"/>
              </w:rPr>
              <w:tab/>
            </w:r>
            <w:r>
              <w:rPr>
                <w:rFonts w:ascii="Poppins" w:hAnsi="Poppins" w:cs="Poppins"/>
                <w:b/>
                <w:bCs/>
                <w:sz w:val="20"/>
                <w:szCs w:val="20"/>
              </w:rPr>
              <w:tab/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4456B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="003009B4"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E4456B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F35407" w14:textId="77777777" w:rsidR="00EF7D73" w:rsidRDefault="00EF7D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689AF8" w14:textId="77777777" w:rsidR="00D87E60" w:rsidRDefault="00D87E60">
      <w:r>
        <w:separator/>
      </w:r>
    </w:p>
  </w:footnote>
  <w:footnote w:type="continuationSeparator" w:id="0">
    <w:p w14:paraId="03B18BC7" w14:textId="77777777" w:rsidR="00D87E60" w:rsidRDefault="00D87E60">
      <w:r>
        <w:continuationSeparator/>
      </w:r>
    </w:p>
  </w:footnote>
  <w:footnote w:type="continuationNotice" w:id="1">
    <w:p w14:paraId="7AB2D077" w14:textId="77777777" w:rsidR="00D87E60" w:rsidRDefault="00D87E6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46674" w14:textId="77777777" w:rsidR="00EF7D73" w:rsidRDefault="00EF7D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76597D3B" w:rsidR="00E227A8" w:rsidRDefault="00EF7D73" w:rsidP="00E227A8">
    <w:pPr>
      <w:pStyle w:val="Cabealho"/>
      <w:jc w:val="right"/>
    </w:pPr>
    <w:r>
      <w:rPr>
        <w:noProof/>
      </w:rPr>
      <w:drawing>
        <wp:inline distT="0" distB="0" distL="0" distR="0" wp14:anchorId="62263745" wp14:editId="3115A97D">
          <wp:extent cx="1879203" cy="846001"/>
          <wp:effectExtent l="0" t="0" r="6985" b="0"/>
          <wp:docPr id="2" name="Image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283C46" w14:textId="77777777" w:rsidR="00EF7D73" w:rsidRDefault="00EF7D7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425A9"/>
    <w:multiLevelType w:val="hybridMultilevel"/>
    <w:tmpl w:val="90F80850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0A52AE3"/>
    <w:multiLevelType w:val="multilevel"/>
    <w:tmpl w:val="1450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D00A8"/>
    <w:multiLevelType w:val="multilevel"/>
    <w:tmpl w:val="BC80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373C9"/>
    <w:multiLevelType w:val="multilevel"/>
    <w:tmpl w:val="7E7A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23ED4"/>
    <w:multiLevelType w:val="hybridMultilevel"/>
    <w:tmpl w:val="F3DA9412"/>
    <w:lvl w:ilvl="0" w:tplc="01463E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E62A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C218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0E04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08FC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86B5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703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D6BD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0621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8318B"/>
    <w:multiLevelType w:val="hybridMultilevel"/>
    <w:tmpl w:val="D0DE93EE"/>
    <w:lvl w:ilvl="0" w:tplc="752C7B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E90ACC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06029D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692B7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70AC41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23C608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30CD42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1D428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BE86EA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12354"/>
    <w:multiLevelType w:val="hybridMultilevel"/>
    <w:tmpl w:val="E8B4C72C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1205FEC"/>
    <w:multiLevelType w:val="hybridMultilevel"/>
    <w:tmpl w:val="791EE716"/>
    <w:lvl w:ilvl="0" w:tplc="D5B8B6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oppins" w:hAnsi="Poppins" w:cs="Poppins" w:hint="default"/>
      </w:rPr>
    </w:lvl>
    <w:lvl w:ilvl="1" w:tplc="DBD630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8C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66F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9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521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48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080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CA12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414DE2"/>
    <w:multiLevelType w:val="multilevel"/>
    <w:tmpl w:val="4E2C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034192"/>
    <w:multiLevelType w:val="hybridMultilevel"/>
    <w:tmpl w:val="01F2114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D5471D"/>
    <w:multiLevelType w:val="multilevel"/>
    <w:tmpl w:val="B446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B6F60"/>
    <w:multiLevelType w:val="multilevel"/>
    <w:tmpl w:val="FE5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947AF4"/>
    <w:multiLevelType w:val="hybridMultilevel"/>
    <w:tmpl w:val="8C8EC18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8906E0E"/>
    <w:multiLevelType w:val="multilevel"/>
    <w:tmpl w:val="AA86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D4917"/>
    <w:multiLevelType w:val="multilevel"/>
    <w:tmpl w:val="67E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A84189"/>
    <w:multiLevelType w:val="hybridMultilevel"/>
    <w:tmpl w:val="AFD64E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59509B4"/>
    <w:multiLevelType w:val="hybridMultilevel"/>
    <w:tmpl w:val="0272142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3F3B49"/>
    <w:multiLevelType w:val="hybridMultilevel"/>
    <w:tmpl w:val="4F7CAD32"/>
    <w:lvl w:ilvl="0" w:tplc="C84EE2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ECB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28B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929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04B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0A8E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86B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DE09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DC7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824735C"/>
    <w:multiLevelType w:val="multilevel"/>
    <w:tmpl w:val="BA52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30EF8"/>
    <w:multiLevelType w:val="hybridMultilevel"/>
    <w:tmpl w:val="97BEE156"/>
    <w:lvl w:ilvl="0" w:tplc="0416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68635F8E"/>
    <w:multiLevelType w:val="hybridMultilevel"/>
    <w:tmpl w:val="07942F0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AC00D9C"/>
    <w:multiLevelType w:val="hybridMultilevel"/>
    <w:tmpl w:val="9C560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51C0110"/>
    <w:multiLevelType w:val="hybridMultilevel"/>
    <w:tmpl w:val="487054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699280D"/>
    <w:multiLevelType w:val="multilevel"/>
    <w:tmpl w:val="44B0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3F109D"/>
    <w:multiLevelType w:val="multilevel"/>
    <w:tmpl w:val="FCEA5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DA18F6"/>
    <w:multiLevelType w:val="multilevel"/>
    <w:tmpl w:val="A0A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0"/>
  </w:num>
  <w:num w:numId="4">
    <w:abstractNumId w:val="14"/>
  </w:num>
  <w:num w:numId="5">
    <w:abstractNumId w:val="18"/>
  </w:num>
  <w:num w:numId="6">
    <w:abstractNumId w:val="0"/>
  </w:num>
  <w:num w:numId="7">
    <w:abstractNumId w:val="9"/>
  </w:num>
  <w:num w:numId="8">
    <w:abstractNumId w:val="5"/>
  </w:num>
  <w:num w:numId="9">
    <w:abstractNumId w:val="25"/>
  </w:num>
  <w:num w:numId="10">
    <w:abstractNumId w:val="28"/>
  </w:num>
  <w:num w:numId="11">
    <w:abstractNumId w:val="13"/>
  </w:num>
  <w:num w:numId="12">
    <w:abstractNumId w:val="17"/>
  </w:num>
  <w:num w:numId="13">
    <w:abstractNumId w:val="10"/>
  </w:num>
  <w:num w:numId="14">
    <w:abstractNumId w:val="1"/>
  </w:num>
  <w:num w:numId="15">
    <w:abstractNumId w:val="11"/>
  </w:num>
  <w:num w:numId="16">
    <w:abstractNumId w:val="26"/>
  </w:num>
  <w:num w:numId="17">
    <w:abstractNumId w:val="3"/>
  </w:num>
  <w:num w:numId="18">
    <w:abstractNumId w:val="20"/>
  </w:num>
  <w:num w:numId="19">
    <w:abstractNumId w:val="16"/>
  </w:num>
  <w:num w:numId="20">
    <w:abstractNumId w:val="2"/>
  </w:num>
  <w:num w:numId="21">
    <w:abstractNumId w:val="12"/>
  </w:num>
  <w:num w:numId="22">
    <w:abstractNumId w:val="31"/>
  </w:num>
  <w:num w:numId="23">
    <w:abstractNumId w:val="24"/>
  </w:num>
  <w:num w:numId="24">
    <w:abstractNumId w:val="23"/>
  </w:num>
  <w:num w:numId="25">
    <w:abstractNumId w:val="15"/>
  </w:num>
  <w:num w:numId="26">
    <w:abstractNumId w:val="19"/>
  </w:num>
  <w:num w:numId="27">
    <w:abstractNumId w:val="8"/>
  </w:num>
  <w:num w:numId="28">
    <w:abstractNumId w:val="27"/>
  </w:num>
  <w:num w:numId="29">
    <w:abstractNumId w:val="29"/>
  </w:num>
  <w:num w:numId="30">
    <w:abstractNumId w:val="4"/>
  </w:num>
  <w:num w:numId="31">
    <w:abstractNumId w:val="22"/>
  </w:num>
  <w:num w:numId="32">
    <w:abstractNumId w:val="2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406F6"/>
    <w:rsid w:val="000458D0"/>
    <w:rsid w:val="00050448"/>
    <w:rsid w:val="00067C7B"/>
    <w:rsid w:val="00070FBB"/>
    <w:rsid w:val="00093C5A"/>
    <w:rsid w:val="000A4E65"/>
    <w:rsid w:val="000B4B13"/>
    <w:rsid w:val="000C35AD"/>
    <w:rsid w:val="000C6619"/>
    <w:rsid w:val="000D1CF0"/>
    <w:rsid w:val="000F7DE9"/>
    <w:rsid w:val="00111954"/>
    <w:rsid w:val="00120526"/>
    <w:rsid w:val="00124756"/>
    <w:rsid w:val="00135530"/>
    <w:rsid w:val="00160195"/>
    <w:rsid w:val="00165EF5"/>
    <w:rsid w:val="0017310D"/>
    <w:rsid w:val="001A2D86"/>
    <w:rsid w:val="001A32C9"/>
    <w:rsid w:val="001A5F99"/>
    <w:rsid w:val="001B69B9"/>
    <w:rsid w:val="001C0376"/>
    <w:rsid w:val="001C335A"/>
    <w:rsid w:val="001D140F"/>
    <w:rsid w:val="001E09D6"/>
    <w:rsid w:val="001E7BC0"/>
    <w:rsid w:val="001F2E28"/>
    <w:rsid w:val="002344C7"/>
    <w:rsid w:val="002372B1"/>
    <w:rsid w:val="00252F67"/>
    <w:rsid w:val="00256D8D"/>
    <w:rsid w:val="00262899"/>
    <w:rsid w:val="002632D3"/>
    <w:rsid w:val="0026399C"/>
    <w:rsid w:val="00264B6B"/>
    <w:rsid w:val="002915FF"/>
    <w:rsid w:val="00291AE2"/>
    <w:rsid w:val="002A5BC5"/>
    <w:rsid w:val="002C6EC9"/>
    <w:rsid w:val="002D1A6D"/>
    <w:rsid w:val="002D51E3"/>
    <w:rsid w:val="002E6314"/>
    <w:rsid w:val="003009B4"/>
    <w:rsid w:val="00301F41"/>
    <w:rsid w:val="003031BD"/>
    <w:rsid w:val="0031198B"/>
    <w:rsid w:val="00311ED6"/>
    <w:rsid w:val="00314BEB"/>
    <w:rsid w:val="00320CEA"/>
    <w:rsid w:val="00334A79"/>
    <w:rsid w:val="003365AE"/>
    <w:rsid w:val="00337AD1"/>
    <w:rsid w:val="00367C72"/>
    <w:rsid w:val="00383BFB"/>
    <w:rsid w:val="0038669A"/>
    <w:rsid w:val="0039372F"/>
    <w:rsid w:val="0039621D"/>
    <w:rsid w:val="003A2491"/>
    <w:rsid w:val="003B4F68"/>
    <w:rsid w:val="003C032E"/>
    <w:rsid w:val="003D021C"/>
    <w:rsid w:val="003D71CA"/>
    <w:rsid w:val="003E1F60"/>
    <w:rsid w:val="003E273E"/>
    <w:rsid w:val="003E681F"/>
    <w:rsid w:val="004114C6"/>
    <w:rsid w:val="00446EF5"/>
    <w:rsid w:val="004525B9"/>
    <w:rsid w:val="00454835"/>
    <w:rsid w:val="00464B32"/>
    <w:rsid w:val="00475012"/>
    <w:rsid w:val="00491C71"/>
    <w:rsid w:val="004958AB"/>
    <w:rsid w:val="004B0031"/>
    <w:rsid w:val="004B66A3"/>
    <w:rsid w:val="004E713D"/>
    <w:rsid w:val="004E7F78"/>
    <w:rsid w:val="00504E0D"/>
    <w:rsid w:val="00516FC8"/>
    <w:rsid w:val="00527CD5"/>
    <w:rsid w:val="005347B3"/>
    <w:rsid w:val="00537989"/>
    <w:rsid w:val="0054587F"/>
    <w:rsid w:val="005517B2"/>
    <w:rsid w:val="00565B80"/>
    <w:rsid w:val="005728AF"/>
    <w:rsid w:val="00574097"/>
    <w:rsid w:val="00580A6A"/>
    <w:rsid w:val="00585F34"/>
    <w:rsid w:val="0059175C"/>
    <w:rsid w:val="005A27E7"/>
    <w:rsid w:val="005A5A09"/>
    <w:rsid w:val="005D3E1E"/>
    <w:rsid w:val="005E0318"/>
    <w:rsid w:val="005E4165"/>
    <w:rsid w:val="005E5444"/>
    <w:rsid w:val="005F74BB"/>
    <w:rsid w:val="0060776C"/>
    <w:rsid w:val="0063273B"/>
    <w:rsid w:val="00656DA6"/>
    <w:rsid w:val="00676B29"/>
    <w:rsid w:val="006B3AE9"/>
    <w:rsid w:val="006C4A1C"/>
    <w:rsid w:val="006E0AA6"/>
    <w:rsid w:val="006F044D"/>
    <w:rsid w:val="006F60D3"/>
    <w:rsid w:val="007671B4"/>
    <w:rsid w:val="00773A8C"/>
    <w:rsid w:val="0078262D"/>
    <w:rsid w:val="007A6670"/>
    <w:rsid w:val="007B6ABF"/>
    <w:rsid w:val="007D7139"/>
    <w:rsid w:val="008015D7"/>
    <w:rsid w:val="00814E58"/>
    <w:rsid w:val="0083474B"/>
    <w:rsid w:val="00841D59"/>
    <w:rsid w:val="00844681"/>
    <w:rsid w:val="00846C6C"/>
    <w:rsid w:val="00851368"/>
    <w:rsid w:val="008736E9"/>
    <w:rsid w:val="008852C0"/>
    <w:rsid w:val="008925A9"/>
    <w:rsid w:val="00896129"/>
    <w:rsid w:val="008B3406"/>
    <w:rsid w:val="008B3E83"/>
    <w:rsid w:val="008B4C24"/>
    <w:rsid w:val="008C716B"/>
    <w:rsid w:val="008D5889"/>
    <w:rsid w:val="008E7264"/>
    <w:rsid w:val="008F4ED6"/>
    <w:rsid w:val="008F775A"/>
    <w:rsid w:val="0092769D"/>
    <w:rsid w:val="00966015"/>
    <w:rsid w:val="00992E2A"/>
    <w:rsid w:val="00995614"/>
    <w:rsid w:val="009B33B6"/>
    <w:rsid w:val="009E7EA8"/>
    <w:rsid w:val="009F6527"/>
    <w:rsid w:val="00A25CFE"/>
    <w:rsid w:val="00A45151"/>
    <w:rsid w:val="00A82A82"/>
    <w:rsid w:val="00A861C0"/>
    <w:rsid w:val="00A91C45"/>
    <w:rsid w:val="00A97E0B"/>
    <w:rsid w:val="00AA60A0"/>
    <w:rsid w:val="00AA6FDA"/>
    <w:rsid w:val="00AB3020"/>
    <w:rsid w:val="00AB3384"/>
    <w:rsid w:val="00AD7836"/>
    <w:rsid w:val="00AD78A6"/>
    <w:rsid w:val="00B137EA"/>
    <w:rsid w:val="00B43617"/>
    <w:rsid w:val="00B45591"/>
    <w:rsid w:val="00B835C5"/>
    <w:rsid w:val="00BA40D7"/>
    <w:rsid w:val="00BA6A76"/>
    <w:rsid w:val="00BB3B20"/>
    <w:rsid w:val="00BC6FA2"/>
    <w:rsid w:val="00BF1D1E"/>
    <w:rsid w:val="00C113F6"/>
    <w:rsid w:val="00C12E4A"/>
    <w:rsid w:val="00C41D5D"/>
    <w:rsid w:val="00C42339"/>
    <w:rsid w:val="00C4723D"/>
    <w:rsid w:val="00C6070E"/>
    <w:rsid w:val="00C62CE1"/>
    <w:rsid w:val="00C63E96"/>
    <w:rsid w:val="00C85F01"/>
    <w:rsid w:val="00C970CB"/>
    <w:rsid w:val="00CA4523"/>
    <w:rsid w:val="00CC2A45"/>
    <w:rsid w:val="00CD7005"/>
    <w:rsid w:val="00CE38A4"/>
    <w:rsid w:val="00CF1B87"/>
    <w:rsid w:val="00CF296D"/>
    <w:rsid w:val="00CF76E4"/>
    <w:rsid w:val="00D02ADE"/>
    <w:rsid w:val="00D03B93"/>
    <w:rsid w:val="00D05B9C"/>
    <w:rsid w:val="00D553AB"/>
    <w:rsid w:val="00D61A8F"/>
    <w:rsid w:val="00D76E67"/>
    <w:rsid w:val="00D87E60"/>
    <w:rsid w:val="00DD5204"/>
    <w:rsid w:val="00DD5980"/>
    <w:rsid w:val="00DE0C0D"/>
    <w:rsid w:val="00DE5DA9"/>
    <w:rsid w:val="00E05EC7"/>
    <w:rsid w:val="00E108BB"/>
    <w:rsid w:val="00E10D86"/>
    <w:rsid w:val="00E227A8"/>
    <w:rsid w:val="00E26AEE"/>
    <w:rsid w:val="00E271C5"/>
    <w:rsid w:val="00E400A6"/>
    <w:rsid w:val="00E43BE6"/>
    <w:rsid w:val="00E4456B"/>
    <w:rsid w:val="00E66726"/>
    <w:rsid w:val="00E71901"/>
    <w:rsid w:val="00E73E76"/>
    <w:rsid w:val="00E77AF3"/>
    <w:rsid w:val="00E920CC"/>
    <w:rsid w:val="00EA3B37"/>
    <w:rsid w:val="00EF142D"/>
    <w:rsid w:val="00EF1A64"/>
    <w:rsid w:val="00EF47B1"/>
    <w:rsid w:val="00EF4AFE"/>
    <w:rsid w:val="00EF7D73"/>
    <w:rsid w:val="00F044D7"/>
    <w:rsid w:val="00F16AFC"/>
    <w:rsid w:val="00F45DC2"/>
    <w:rsid w:val="00F472E5"/>
    <w:rsid w:val="00F51FEF"/>
    <w:rsid w:val="00F52AA0"/>
    <w:rsid w:val="00F57059"/>
    <w:rsid w:val="00F82FE6"/>
    <w:rsid w:val="00FD279E"/>
    <w:rsid w:val="00FD7F1E"/>
    <w:rsid w:val="00FF3340"/>
    <w:rsid w:val="00FF3ECB"/>
    <w:rsid w:val="5E945406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0D1CF0"/>
    <w:rPr>
      <w:rFonts w:ascii="Comic Sans MS" w:hAnsi="Comic Sans MS"/>
      <w:b/>
      <w:sz w:val="32"/>
      <w:u w:val="single"/>
    </w:rPr>
  </w:style>
  <w:style w:type="paragraph" w:styleId="NormalWeb">
    <w:name w:val="Normal (Web)"/>
    <w:basedOn w:val="Normal"/>
    <w:uiPriority w:val="99"/>
    <w:semiHidden/>
    <w:unhideWhenUsed/>
    <w:rsid w:val="00846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9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3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53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7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3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34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941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511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407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016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9173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362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171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0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5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8" ma:contentTypeDescription="Crie um novo documento." ma:contentTypeScope="" ma:versionID="4a43562f0951836659c836b04acf3ff5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603b1973da2e891d21f14d8bb65aba6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1D542D-6446-482B-ADCA-E1E69ACF3C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4.xml><?xml version="1.0" encoding="utf-8"?>
<ds:datastoreItem xmlns:ds="http://schemas.openxmlformats.org/officeDocument/2006/customXml" ds:itemID="{DB50883D-5ED5-45D4-89F7-A6C00CD5D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6</Pages>
  <Words>385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2026-05-29T13:28:00Z</dcterms:created>
  <dcterms:modified xsi:type="dcterms:W3CDTF">2026-05-29T13:28:00Z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