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A1FA9" w14:textId="003803FA" w:rsidR="000D1CF0" w:rsidRPr="00FF04E1" w:rsidRDefault="000D1CF0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FF04E1">
        <w:rPr>
          <w:rFonts w:ascii="Poppins" w:hAnsi="Poppins" w:cs="Poppins"/>
          <w:bCs/>
          <w:szCs w:val="32"/>
        </w:rPr>
        <w:t>Roteiro de Atividade Prática</w:t>
      </w:r>
    </w:p>
    <w:p w14:paraId="24BD6D77" w14:textId="77777777" w:rsidR="000D1CF0" w:rsidRPr="000F4392" w:rsidRDefault="000D1CF0" w:rsidP="000D1CF0"/>
    <w:p w14:paraId="121D2442" w14:textId="0755D406" w:rsidR="000D1CF0" w:rsidRPr="000F4392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0F4392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0F4392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0F4392">
        <w:rPr>
          <w:rFonts w:ascii="Poppins Light" w:hAnsi="Poppins Light" w:cs="Poppins Light"/>
          <w:b w:val="0"/>
          <w:sz w:val="24"/>
          <w:szCs w:val="16"/>
          <w:u w:val="none"/>
        </w:rPr>
        <w:tab/>
        <w:t xml:space="preserve"> Turma: </w:t>
      </w:r>
      <w:r w:rsidRPr="000F4392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0F4392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0304AA08" w14:textId="73464BE5" w:rsidR="000D1CF0" w:rsidRPr="000F4392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0F4392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0F4392">
        <w:rPr>
          <w:rFonts w:ascii="Poppins Light" w:hAnsi="Poppins Light" w:cs="Poppins Light"/>
          <w:u w:val="single"/>
        </w:rPr>
        <w:tab/>
        <w:t xml:space="preserve"> </w:t>
      </w:r>
    </w:p>
    <w:p w14:paraId="64FBB545" w14:textId="18B5502F" w:rsidR="000D1CF0" w:rsidRPr="000F4392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0F4392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0F4392">
        <w:rPr>
          <w:rFonts w:ascii="Poppins Light" w:hAnsi="Poppins Light" w:cs="Poppins Light"/>
          <w:u w:val="single"/>
        </w:rPr>
        <w:tab/>
        <w:t xml:space="preserve"> </w:t>
      </w:r>
    </w:p>
    <w:p w14:paraId="2765F309" w14:textId="6BDAC7EA" w:rsidR="000D1CF0" w:rsidRPr="000F4392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0F4392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0F4392">
        <w:rPr>
          <w:rFonts w:ascii="Poppins Light" w:hAnsi="Poppins Light" w:cs="Poppins Light"/>
          <w:u w:val="single"/>
        </w:rPr>
        <w:tab/>
        <w:t xml:space="preserve"> </w:t>
      </w:r>
    </w:p>
    <w:p w14:paraId="0D295805" w14:textId="40CCF1BA" w:rsidR="000D1CF0" w:rsidRPr="000F4392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0F4392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0F4392">
        <w:rPr>
          <w:rFonts w:ascii="Poppins Light" w:hAnsi="Poppins Light" w:cs="Poppins Light"/>
          <w:u w:val="single"/>
        </w:rPr>
        <w:tab/>
        <w:t xml:space="preserve"> </w:t>
      </w:r>
    </w:p>
    <w:p w14:paraId="5F75CDF7" w14:textId="1A19A861" w:rsidR="000D1CF0" w:rsidRPr="000F4392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143EDDF1" w14:textId="66BCB9C8" w:rsidR="0022258E" w:rsidRPr="00FF04E1" w:rsidRDefault="00F230D8" w:rsidP="0022258E">
      <w:pPr>
        <w:jc w:val="center"/>
        <w:rPr>
          <w:rFonts w:ascii="Poppins" w:hAnsi="Poppins" w:cs="Poppins"/>
          <w:b/>
          <w:bCs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  <w:lang w:val="pt-BR"/>
        </w:rPr>
        <w:drawing>
          <wp:inline distT="0" distB="0" distL="0" distR="0" wp14:anchorId="71301551" wp14:editId="080026AB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5CA1" w14:textId="734946C7" w:rsidR="0022258E" w:rsidRPr="00FF04E1" w:rsidRDefault="0022258E" w:rsidP="0022258E">
      <w:pPr>
        <w:rPr>
          <w:rFonts w:ascii="Poppins" w:hAnsi="Poppins" w:cs="Poppins"/>
          <w:b/>
          <w:bCs/>
          <w:sz w:val="32"/>
          <w:szCs w:val="32"/>
        </w:rPr>
      </w:pPr>
    </w:p>
    <w:p w14:paraId="65650FF6" w14:textId="1C31BE70" w:rsidR="0060776C" w:rsidRPr="00FF04E1" w:rsidRDefault="0060776C" w:rsidP="0022258E">
      <w:pPr>
        <w:rPr>
          <w:rFonts w:ascii="Poppins" w:hAnsi="Poppins" w:cs="Poppins"/>
          <w:b/>
          <w:bCs/>
          <w:sz w:val="32"/>
          <w:szCs w:val="32"/>
        </w:rPr>
      </w:pPr>
      <w:r w:rsidRPr="00FF04E1">
        <w:rPr>
          <w:rFonts w:ascii="Poppins" w:hAnsi="Poppins" w:cs="Poppins"/>
          <w:b/>
          <w:bCs/>
          <w:sz w:val="32"/>
          <w:szCs w:val="32"/>
        </w:rPr>
        <w:t>Título</w:t>
      </w:r>
      <w:r w:rsidR="00E227A8" w:rsidRPr="00FF04E1">
        <w:rPr>
          <w:rFonts w:ascii="Poppins" w:hAnsi="Poppins" w:cs="Poppins"/>
          <w:b/>
          <w:bCs/>
          <w:sz w:val="32"/>
          <w:szCs w:val="32"/>
        </w:rPr>
        <w:t xml:space="preserve"> da atividade</w:t>
      </w:r>
      <w:r w:rsidRPr="00FF04E1">
        <w:rPr>
          <w:rFonts w:ascii="Poppins" w:hAnsi="Poppins" w:cs="Poppins"/>
          <w:b/>
          <w:bCs/>
          <w:sz w:val="32"/>
          <w:szCs w:val="32"/>
        </w:rPr>
        <w:t>:</w:t>
      </w:r>
      <w:r w:rsidR="00CE38A4" w:rsidRPr="00FF04E1">
        <w:rPr>
          <w:rFonts w:ascii="Poppins" w:hAnsi="Poppins" w:cs="Poppins"/>
          <w:b/>
          <w:bCs/>
          <w:sz w:val="32"/>
          <w:szCs w:val="32"/>
        </w:rPr>
        <w:t xml:space="preserve"> </w:t>
      </w:r>
      <w:r w:rsidR="003E681F" w:rsidRPr="00FF04E1">
        <w:rPr>
          <w:rFonts w:ascii="Poppins" w:hAnsi="Poppins" w:cs="Poppins"/>
          <w:b/>
          <w:bCs/>
          <w:sz w:val="32"/>
          <w:szCs w:val="32"/>
        </w:rPr>
        <w:t>Soluções inovadoras</w:t>
      </w:r>
    </w:p>
    <w:p w14:paraId="010D9A41" w14:textId="2249425E" w:rsidR="00CE38A4" w:rsidRPr="000F4392" w:rsidRDefault="00CE38A4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17167E58" w:rsidR="00E227A8" w:rsidRPr="00FF04E1" w:rsidRDefault="00E227A8" w:rsidP="003E273E">
      <w:pPr>
        <w:jc w:val="both"/>
        <w:rPr>
          <w:rFonts w:ascii="Poppins" w:hAnsi="Poppins" w:cs="Poppins"/>
          <w:b/>
          <w:bCs/>
          <w:sz w:val="28"/>
          <w:szCs w:val="28"/>
        </w:rPr>
      </w:pPr>
      <w:r w:rsidRPr="00FF04E1">
        <w:rPr>
          <w:rFonts w:ascii="Poppins" w:hAnsi="Poppins" w:cs="Poppins"/>
          <w:b/>
          <w:bCs/>
          <w:sz w:val="28"/>
          <w:szCs w:val="28"/>
        </w:rPr>
        <w:t>Objetivos</w:t>
      </w:r>
    </w:p>
    <w:p w14:paraId="6CB8E536" w14:textId="77777777" w:rsidR="003E273E" w:rsidRPr="00FF04E1" w:rsidRDefault="003E273E" w:rsidP="003E273E">
      <w:pPr>
        <w:jc w:val="both"/>
        <w:rPr>
          <w:rFonts w:ascii="Poppins" w:hAnsi="Poppins" w:cs="Poppins"/>
          <w:b/>
          <w:bCs/>
        </w:rPr>
      </w:pPr>
    </w:p>
    <w:p w14:paraId="46D0F39C" w14:textId="779FBE20" w:rsidR="003E681F" w:rsidRPr="00FF04E1" w:rsidRDefault="003E681F" w:rsidP="003E681F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</w:rPr>
      </w:pPr>
      <w:r w:rsidRPr="00FF04E1">
        <w:rPr>
          <w:rFonts w:ascii="Poppins Light" w:hAnsi="Poppins Light" w:cs="Poppins Light"/>
        </w:rPr>
        <w:t>Aplicar uma abordagem inovadora para identificar soluções criativas e eficientes para o MVP do Projeto Multidisciplinar.</w:t>
      </w:r>
    </w:p>
    <w:p w14:paraId="792FAF94" w14:textId="074AFB25" w:rsidR="003E681F" w:rsidRPr="00FF04E1" w:rsidRDefault="003E681F" w:rsidP="003E681F">
      <w:pPr>
        <w:pStyle w:val="PargrafodaLista"/>
        <w:ind w:left="360"/>
        <w:jc w:val="both"/>
        <w:rPr>
          <w:rFonts w:ascii="Poppins Light" w:hAnsi="Poppins Light" w:cs="Poppins Light"/>
        </w:rPr>
      </w:pPr>
    </w:p>
    <w:p w14:paraId="050BB83B" w14:textId="52D9C25C" w:rsidR="00E227A8" w:rsidRPr="00FF04E1" w:rsidRDefault="00E227A8" w:rsidP="003E273E">
      <w:pPr>
        <w:jc w:val="both"/>
        <w:rPr>
          <w:rFonts w:ascii="Poppins" w:hAnsi="Poppins" w:cs="Poppins"/>
          <w:b/>
          <w:bCs/>
          <w:sz w:val="32"/>
          <w:szCs w:val="32"/>
        </w:rPr>
      </w:pPr>
      <w:r w:rsidRPr="00FF04E1">
        <w:rPr>
          <w:rFonts w:ascii="Poppins" w:hAnsi="Poppins" w:cs="Poppins"/>
          <w:b/>
          <w:bCs/>
          <w:sz w:val="32"/>
          <w:szCs w:val="32"/>
        </w:rPr>
        <w:t>Lista de materiais</w:t>
      </w:r>
    </w:p>
    <w:p w14:paraId="5704D2B0" w14:textId="2BACD17A" w:rsidR="003E681F" w:rsidRPr="00FF04E1" w:rsidRDefault="003E681F" w:rsidP="00527C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</w:rPr>
      </w:pPr>
      <w:r w:rsidRPr="00FF04E1">
        <w:rPr>
          <w:rFonts w:ascii="Poppins Light" w:hAnsi="Poppins Light" w:cs="Poppins Light"/>
        </w:rPr>
        <w:t>Lápis ou caneta;</w:t>
      </w:r>
    </w:p>
    <w:p w14:paraId="27CB19D7" w14:textId="77777777" w:rsidR="003E681F" w:rsidRPr="00FF04E1" w:rsidRDefault="003E681F" w:rsidP="003E681F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</w:rPr>
      </w:pPr>
      <w:r w:rsidRPr="00FF04E1">
        <w:rPr>
          <w:rFonts w:ascii="Poppins Light" w:hAnsi="Poppins Light" w:cs="Poppins Light"/>
        </w:rPr>
        <w:t>Roteiro de Atividade Prática.</w:t>
      </w:r>
    </w:p>
    <w:p w14:paraId="5FD98C4E" w14:textId="1FF0156E" w:rsidR="00527CD5" w:rsidRPr="00FF04E1" w:rsidRDefault="00527CD5" w:rsidP="00527CD5">
      <w:pPr>
        <w:pStyle w:val="PargrafodaLista"/>
        <w:spacing w:line="276" w:lineRule="auto"/>
        <w:jc w:val="both"/>
        <w:rPr>
          <w:rFonts w:ascii="Poppins Light" w:hAnsi="Poppins Light" w:cs="Poppins Light"/>
        </w:rPr>
      </w:pPr>
    </w:p>
    <w:p w14:paraId="718CEA7B" w14:textId="2CD92CB2" w:rsidR="0022258E" w:rsidRPr="00FF04E1" w:rsidRDefault="0022258E" w:rsidP="00516FC8">
      <w:pPr>
        <w:jc w:val="both"/>
        <w:rPr>
          <w:rFonts w:ascii="Poppins" w:hAnsi="Poppins" w:cs="Poppins"/>
          <w:b/>
          <w:bCs/>
          <w:sz w:val="32"/>
          <w:szCs w:val="32"/>
        </w:rPr>
      </w:pPr>
    </w:p>
    <w:p w14:paraId="65341324" w14:textId="4B94EEE1" w:rsidR="0022258E" w:rsidRPr="00FF04E1" w:rsidRDefault="0022258E" w:rsidP="00516FC8">
      <w:pPr>
        <w:jc w:val="both"/>
        <w:rPr>
          <w:rFonts w:ascii="Poppins" w:hAnsi="Poppins" w:cs="Poppins"/>
          <w:b/>
          <w:bCs/>
          <w:sz w:val="32"/>
          <w:szCs w:val="32"/>
        </w:rPr>
      </w:pPr>
    </w:p>
    <w:p w14:paraId="02F6D16F" w14:textId="77777777" w:rsidR="0022258E" w:rsidRPr="00FF04E1" w:rsidRDefault="0022258E" w:rsidP="00516FC8">
      <w:pPr>
        <w:jc w:val="both"/>
        <w:rPr>
          <w:rFonts w:ascii="Poppins" w:hAnsi="Poppins" w:cs="Poppins"/>
          <w:b/>
          <w:bCs/>
          <w:sz w:val="32"/>
          <w:szCs w:val="32"/>
        </w:rPr>
      </w:pPr>
    </w:p>
    <w:p w14:paraId="4B7A04C8" w14:textId="77777777" w:rsidR="0022258E" w:rsidRPr="00FF04E1" w:rsidRDefault="0022258E" w:rsidP="00516FC8">
      <w:pPr>
        <w:jc w:val="both"/>
        <w:rPr>
          <w:rFonts w:ascii="Poppins" w:hAnsi="Poppins" w:cs="Poppins"/>
          <w:b/>
          <w:bCs/>
          <w:sz w:val="32"/>
          <w:szCs w:val="32"/>
        </w:rPr>
      </w:pPr>
    </w:p>
    <w:p w14:paraId="7C47BF3B" w14:textId="77777777" w:rsidR="0022258E" w:rsidRPr="00FF04E1" w:rsidRDefault="0022258E" w:rsidP="00516FC8">
      <w:pPr>
        <w:jc w:val="both"/>
        <w:rPr>
          <w:rFonts w:ascii="Poppins" w:hAnsi="Poppins" w:cs="Poppins"/>
          <w:b/>
          <w:bCs/>
          <w:sz w:val="32"/>
          <w:szCs w:val="32"/>
        </w:rPr>
      </w:pPr>
    </w:p>
    <w:p w14:paraId="0ED21B0B" w14:textId="541D1F54" w:rsidR="00E227A8" w:rsidRPr="00FF04E1" w:rsidRDefault="0022258E" w:rsidP="00516FC8">
      <w:pPr>
        <w:jc w:val="both"/>
        <w:rPr>
          <w:rFonts w:ascii="Poppins" w:hAnsi="Poppins" w:cs="Poppins"/>
          <w:b/>
          <w:bCs/>
          <w:sz w:val="32"/>
          <w:szCs w:val="32"/>
        </w:rPr>
      </w:pPr>
      <w:r w:rsidRPr="00FF04E1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  <w:lang w:val="pt-BR"/>
        </w:rPr>
        <w:drawing>
          <wp:anchor distT="0" distB="0" distL="114300" distR="114300" simplePos="0" relativeHeight="251689984" behindDoc="0" locked="0" layoutInCell="1" allowOverlap="1" wp14:anchorId="1963BD6A" wp14:editId="766159A1">
            <wp:simplePos x="0" y="0"/>
            <wp:positionH relativeFrom="column">
              <wp:posOffset>3899535</wp:posOffset>
            </wp:positionH>
            <wp:positionV relativeFrom="paragraph">
              <wp:posOffset>11430</wp:posOffset>
            </wp:positionV>
            <wp:extent cx="1799590" cy="381635"/>
            <wp:effectExtent l="0" t="0" r="0" b="0"/>
            <wp:wrapNone/>
            <wp:docPr id="183365436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7CD5" w:rsidRPr="00FF04E1">
        <w:rPr>
          <w:rFonts w:ascii="Poppins" w:hAnsi="Poppins" w:cs="Poppins"/>
          <w:b/>
          <w:bCs/>
          <w:sz w:val="32"/>
          <w:szCs w:val="32"/>
        </w:rPr>
        <w:t>Procedimento</w:t>
      </w:r>
    </w:p>
    <w:p w14:paraId="093E7CBD" w14:textId="2B5BEDD4" w:rsidR="00537989" w:rsidRPr="00FF04E1" w:rsidRDefault="00537989" w:rsidP="00516FC8">
      <w:pPr>
        <w:jc w:val="both"/>
        <w:rPr>
          <w:rFonts w:ascii="Poppins" w:hAnsi="Poppins" w:cs="Poppins"/>
          <w:b/>
          <w:bCs/>
          <w:sz w:val="32"/>
          <w:szCs w:val="32"/>
        </w:rPr>
      </w:pPr>
    </w:p>
    <w:p w14:paraId="0CB21059" w14:textId="5CAE4363" w:rsidR="003E681F" w:rsidRPr="000F4392" w:rsidRDefault="003E681F" w:rsidP="003E681F">
      <w:pPr>
        <w:numPr>
          <w:ilvl w:val="0"/>
          <w:numId w:val="17"/>
        </w:numPr>
        <w:tabs>
          <w:tab w:val="clear" w:pos="720"/>
          <w:tab w:val="num" w:pos="360"/>
        </w:tabs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FF04E1">
        <w:rPr>
          <w:rFonts w:ascii="Poppins Medium" w:hAnsi="Poppins Medium" w:cs="Poppins Light"/>
          <w:b/>
          <w:bCs/>
        </w:rPr>
        <w:t>Defina</w:t>
      </w:r>
      <w:r w:rsidR="00945AF0" w:rsidRPr="00FF04E1">
        <w:rPr>
          <w:rFonts w:ascii="Poppins Medium" w:hAnsi="Poppins Medium" w:cs="Poppins Light"/>
          <w:b/>
          <w:bCs/>
        </w:rPr>
        <w:t>m</w:t>
      </w:r>
      <w:r w:rsidRPr="00FF04E1">
        <w:rPr>
          <w:rFonts w:ascii="Poppins Medium" w:hAnsi="Poppins Medium" w:cs="Poppins Light"/>
          <w:b/>
          <w:bCs/>
        </w:rPr>
        <w:t xml:space="preserve"> o problema ou a oportunidade de melhoria</w:t>
      </w:r>
    </w:p>
    <w:p w14:paraId="0D4B4563" w14:textId="038130D6" w:rsidR="003E681F" w:rsidRPr="000F4392" w:rsidRDefault="003E681F" w:rsidP="003E681F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0F4392">
        <w:rPr>
          <w:rFonts w:ascii="Poppins Light" w:hAnsi="Poppins Light" w:cs="Poppins Light"/>
        </w:rPr>
        <w:t>Pense</w:t>
      </w:r>
      <w:r w:rsidR="000F4392" w:rsidRPr="00044502">
        <w:rPr>
          <w:rFonts w:ascii="Poppins Light" w:hAnsi="Poppins Light" w:cs="Poppins Light"/>
        </w:rPr>
        <w:t>m</w:t>
      </w:r>
      <w:r w:rsidRPr="000F4392">
        <w:rPr>
          <w:rFonts w:ascii="Poppins Light" w:hAnsi="Poppins Light" w:cs="Poppins Light"/>
        </w:rPr>
        <w:t xml:space="preserve"> em um problema ou oportunidade no seu MVP que precisa</w:t>
      </w:r>
      <w:r w:rsidR="000F4392" w:rsidRPr="000F4392">
        <w:rPr>
          <w:rFonts w:ascii="Poppins Light" w:hAnsi="Poppins Light" w:cs="Poppins Light"/>
        </w:rPr>
        <w:t>m</w:t>
      </w:r>
      <w:r w:rsidRPr="000F4392">
        <w:rPr>
          <w:rFonts w:ascii="Poppins Light" w:hAnsi="Poppins Light" w:cs="Poppins Light"/>
        </w:rPr>
        <w:t xml:space="preserve"> ser resolvido</w:t>
      </w:r>
      <w:r w:rsidR="000F4392" w:rsidRPr="000F4392">
        <w:rPr>
          <w:rFonts w:ascii="Poppins Light" w:hAnsi="Poppins Light" w:cs="Poppins Light"/>
        </w:rPr>
        <w:t>s</w:t>
      </w:r>
      <w:r w:rsidRPr="000F4392">
        <w:rPr>
          <w:rFonts w:ascii="Poppins Light" w:hAnsi="Poppins Light" w:cs="Poppins Light"/>
        </w:rPr>
        <w:t>. Seja</w:t>
      </w:r>
      <w:r w:rsidR="000F4392" w:rsidRPr="000F4392">
        <w:rPr>
          <w:rFonts w:ascii="Poppins Light" w:hAnsi="Poppins Light" w:cs="Poppins Light"/>
        </w:rPr>
        <w:t>m</w:t>
      </w:r>
      <w:r w:rsidRPr="000F4392">
        <w:rPr>
          <w:rFonts w:ascii="Poppins Light" w:hAnsi="Poppins Light" w:cs="Poppins Light"/>
        </w:rPr>
        <w:t xml:space="preserve"> criativo</w:t>
      </w:r>
      <w:r w:rsidR="000F4392" w:rsidRPr="000F4392">
        <w:rPr>
          <w:rFonts w:ascii="Poppins Light" w:hAnsi="Poppins Light" w:cs="Poppins Light"/>
        </w:rPr>
        <w:t>s</w:t>
      </w:r>
      <w:r w:rsidRPr="000F4392">
        <w:rPr>
          <w:rFonts w:ascii="Poppins Light" w:hAnsi="Poppins Light" w:cs="Poppins Light"/>
        </w:rPr>
        <w:t xml:space="preserve"> e reflita</w:t>
      </w:r>
      <w:r w:rsidR="000F4392" w:rsidRPr="000F4392">
        <w:rPr>
          <w:rFonts w:ascii="Poppins Light" w:hAnsi="Poppins Light" w:cs="Poppins Light"/>
        </w:rPr>
        <w:t>m</w:t>
      </w:r>
      <w:r w:rsidRPr="000F4392">
        <w:rPr>
          <w:rFonts w:ascii="Poppins Light" w:hAnsi="Poppins Light" w:cs="Poppins Light"/>
        </w:rPr>
        <w:t xml:space="preserve"> sobre como a inovação pode transformar sua abordagem tradicional.</w:t>
      </w:r>
    </w:p>
    <w:p w14:paraId="6A01999E" w14:textId="77777777" w:rsidR="00351E7E" w:rsidRPr="000F4392" w:rsidRDefault="00351E7E" w:rsidP="003E681F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3CE2AE93" w14:textId="77777777" w:rsidR="003E681F" w:rsidRPr="00FF04E1" w:rsidRDefault="003E681F" w:rsidP="003E681F">
      <w:pPr>
        <w:spacing w:after="160" w:line="259" w:lineRule="auto"/>
        <w:ind w:left="360"/>
        <w:jc w:val="both"/>
        <w:rPr>
          <w:rFonts w:ascii="Poppins Medium" w:hAnsi="Poppins Medium" w:cs="Poppins Light"/>
          <w:b/>
          <w:bCs/>
        </w:rPr>
      </w:pPr>
      <w:r w:rsidRPr="00FF04E1">
        <w:rPr>
          <w:rFonts w:ascii="Poppins Medium" w:hAnsi="Poppins Medium" w:cs="Poppins Light"/>
          <w:b/>
          <w:bCs/>
          <w:noProof/>
          <w:lang w:val="pt-BR"/>
        </w:rPr>
        <w:drawing>
          <wp:inline distT="0" distB="0" distL="0" distR="0" wp14:anchorId="268BC174" wp14:editId="7957D942">
            <wp:extent cx="1692000" cy="383230"/>
            <wp:effectExtent l="0" t="0" r="3810" b="0"/>
            <wp:docPr id="1692541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1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3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835D" w14:textId="77777777" w:rsidR="00351E7E" w:rsidRPr="00FF04E1" w:rsidRDefault="00351E7E" w:rsidP="003E681F">
      <w:pPr>
        <w:spacing w:after="160" w:line="259" w:lineRule="auto"/>
        <w:ind w:left="360"/>
        <w:jc w:val="both"/>
        <w:rPr>
          <w:rFonts w:ascii="Poppins Medium" w:hAnsi="Poppins Medium" w:cs="Poppins Light"/>
          <w:b/>
          <w:bCs/>
        </w:rPr>
      </w:pPr>
    </w:p>
    <w:p w14:paraId="41E6494F" w14:textId="5A6F406D" w:rsidR="006C4A1C" w:rsidRPr="000F4392" w:rsidRDefault="003E681F" w:rsidP="003E681F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FF04E1">
        <w:rPr>
          <w:rFonts w:ascii="Poppins Medium" w:hAnsi="Poppins Medium" w:cs="Poppins Light"/>
          <w:b/>
          <w:bCs/>
        </w:rPr>
        <w:t>Pergunta-chave:</w:t>
      </w:r>
      <w:r w:rsidRPr="000F4392">
        <w:rPr>
          <w:rFonts w:ascii="Poppins Light" w:hAnsi="Poppins Light" w:cs="Poppins Light"/>
        </w:rPr>
        <w:t xml:space="preserve"> Como podemos usar novas tecnologias, métodos ou ideias para resolver esse problema de forma mais criativa e eficaz?</w:t>
      </w:r>
    </w:p>
    <w:p w14:paraId="1BB19C51" w14:textId="6189E315" w:rsidR="003E681F" w:rsidRPr="000F4392" w:rsidRDefault="003E681F" w:rsidP="003E681F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FF04E1">
        <w:rPr>
          <w:rFonts w:ascii="Poppins Medium" w:hAnsi="Poppins Medium" w:cs="Poppins Light"/>
          <w:b/>
          <w:bCs/>
        </w:rPr>
        <w:t>Exemplo:</w:t>
      </w:r>
      <w:r w:rsidRPr="000F4392">
        <w:rPr>
          <w:rFonts w:ascii="Poppins Light" w:hAnsi="Poppins Light" w:cs="Poppins Light"/>
        </w:rPr>
        <w:t xml:space="preserve"> Se o problema for a falta de engajamento dos participantes, considere</w:t>
      </w:r>
      <w:r w:rsidR="000F4392" w:rsidRPr="000F4392">
        <w:rPr>
          <w:rFonts w:ascii="Poppins Light" w:hAnsi="Poppins Light" w:cs="Poppins Light"/>
        </w:rPr>
        <w:t>m</w:t>
      </w:r>
      <w:r w:rsidRPr="000F4392">
        <w:rPr>
          <w:rFonts w:ascii="Poppins Light" w:hAnsi="Poppins Light" w:cs="Poppins Light"/>
        </w:rPr>
        <w:t xml:space="preserve"> usar ferramentas digitais ou novas formas de comunicação para aumentar o envolvimento.</w:t>
      </w:r>
    </w:p>
    <w:p w14:paraId="1A68AA4B" w14:textId="3222B0BE" w:rsidR="00351E7E" w:rsidRPr="000F4392" w:rsidRDefault="00351E7E" w:rsidP="003E681F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  <w:r w:rsidRPr="00945AF0">
        <w:rPr>
          <w:rFonts w:ascii="Poppins Light" w:hAnsi="Poppins Light" w:cs="Poppins Light"/>
          <w:i/>
          <w:iCs/>
          <w:noProof/>
          <w:color w:val="808080" w:themeColor="background1" w:themeShade="80"/>
          <w:lang w:val="pt-BR"/>
        </w:rPr>
        <w:drawing>
          <wp:anchor distT="0" distB="0" distL="114300" distR="114300" simplePos="0" relativeHeight="251686912" behindDoc="0" locked="0" layoutInCell="1" allowOverlap="1" wp14:anchorId="7A8DEF57" wp14:editId="5D6C97FD">
            <wp:simplePos x="0" y="0"/>
            <wp:positionH relativeFrom="column">
              <wp:posOffset>260985</wp:posOffset>
            </wp:positionH>
            <wp:positionV relativeFrom="paragraph">
              <wp:posOffset>626745</wp:posOffset>
            </wp:positionV>
            <wp:extent cx="1692910" cy="359410"/>
            <wp:effectExtent l="0" t="0" r="2540" b="2540"/>
            <wp:wrapTopAndBottom/>
            <wp:docPr id="1475832525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5B90D" w14:textId="77777777" w:rsidR="00351E7E" w:rsidRPr="000F4392" w:rsidRDefault="00351E7E" w:rsidP="003E681F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p w14:paraId="492B9769" w14:textId="3C43704B" w:rsidR="003E681F" w:rsidRPr="000F4392" w:rsidRDefault="003E681F" w:rsidP="003E681F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3E681F" w:rsidRPr="000F4392" w14:paraId="4E63696B" w14:textId="77777777" w:rsidTr="006C4A1C">
        <w:tc>
          <w:tcPr>
            <w:tcW w:w="9213" w:type="dxa"/>
          </w:tcPr>
          <w:p w14:paraId="336E20FB" w14:textId="77777777" w:rsidR="003E681F" w:rsidRPr="00FF04E1" w:rsidRDefault="003E681F" w:rsidP="00BC7B6D">
            <w:pPr>
              <w:jc w:val="both"/>
              <w:rPr>
                <w:rFonts w:ascii="Poppins Light" w:hAnsi="Poppins Light" w:cs="Poppins Light"/>
                <w:u w:val="single"/>
              </w:rPr>
            </w:pPr>
            <w:r w:rsidRPr="00FF04E1">
              <w:rPr>
                <w:rFonts w:ascii="Poppins Light" w:hAnsi="Poppins Light" w:cs="Poppins Light"/>
                <w:u w:val="single"/>
              </w:rPr>
              <w:t xml:space="preserve">Campo para anotações: </w:t>
            </w:r>
          </w:p>
          <w:p w14:paraId="22F401E5" w14:textId="77777777" w:rsidR="003E681F" w:rsidRPr="00FF04E1" w:rsidRDefault="003E681F" w:rsidP="00BC7B6D">
            <w:pPr>
              <w:jc w:val="both"/>
              <w:rPr>
                <w:rFonts w:ascii="Poppins Light" w:hAnsi="Poppins Light" w:cs="Poppins Light"/>
              </w:rPr>
            </w:pPr>
          </w:p>
          <w:p w14:paraId="05F97753" w14:textId="77777777" w:rsidR="003E681F" w:rsidRPr="00FF04E1" w:rsidRDefault="003E681F" w:rsidP="00BC7B6D">
            <w:pPr>
              <w:jc w:val="both"/>
              <w:rPr>
                <w:rFonts w:ascii="Poppins Light" w:hAnsi="Poppins Light" w:cs="Poppins Light"/>
              </w:rPr>
            </w:pPr>
          </w:p>
        </w:tc>
      </w:tr>
      <w:tr w:rsidR="003E681F" w:rsidRPr="000F4392" w14:paraId="0571468B" w14:textId="77777777" w:rsidTr="006C4A1C">
        <w:tc>
          <w:tcPr>
            <w:tcW w:w="9213" w:type="dxa"/>
          </w:tcPr>
          <w:p w14:paraId="56D00589" w14:textId="77777777" w:rsidR="003E681F" w:rsidRPr="00FF04E1" w:rsidRDefault="003E681F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3E681F" w:rsidRPr="000F4392" w14:paraId="11A07C47" w14:textId="77777777" w:rsidTr="006C4A1C">
        <w:tc>
          <w:tcPr>
            <w:tcW w:w="9213" w:type="dxa"/>
          </w:tcPr>
          <w:p w14:paraId="65ABF9F1" w14:textId="77777777" w:rsidR="003E681F" w:rsidRPr="00FF04E1" w:rsidRDefault="003E681F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3E681F" w:rsidRPr="000F4392" w14:paraId="41BB2C36" w14:textId="77777777" w:rsidTr="006C4A1C">
        <w:tc>
          <w:tcPr>
            <w:tcW w:w="9213" w:type="dxa"/>
          </w:tcPr>
          <w:p w14:paraId="54CC6E95" w14:textId="77777777" w:rsidR="003E681F" w:rsidRPr="00FF04E1" w:rsidRDefault="003E681F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3E681F" w:rsidRPr="000F4392" w14:paraId="2B9B6291" w14:textId="77777777" w:rsidTr="006C4A1C">
        <w:tc>
          <w:tcPr>
            <w:tcW w:w="9213" w:type="dxa"/>
          </w:tcPr>
          <w:p w14:paraId="449BE48A" w14:textId="77777777" w:rsidR="003E681F" w:rsidRPr="00FF04E1" w:rsidRDefault="003E681F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</w:tbl>
    <w:p w14:paraId="50FB26F7" w14:textId="7B6E71A0" w:rsidR="006C4A1C" w:rsidRPr="000F4392" w:rsidRDefault="006C4A1C">
      <w:pPr>
        <w:rPr>
          <w:rFonts w:ascii="Poppins Light" w:hAnsi="Poppins Light" w:cs="Poppins Light"/>
        </w:rPr>
      </w:pPr>
    </w:p>
    <w:p w14:paraId="40355037" w14:textId="77777777" w:rsidR="003E681F" w:rsidRPr="000F4392" w:rsidRDefault="003E681F" w:rsidP="003E681F">
      <w:pPr>
        <w:numPr>
          <w:ilvl w:val="0"/>
          <w:numId w:val="17"/>
        </w:numPr>
        <w:tabs>
          <w:tab w:val="clear" w:pos="720"/>
          <w:tab w:val="num" w:pos="360"/>
        </w:tabs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FF04E1">
        <w:rPr>
          <w:rFonts w:ascii="Poppins Medium" w:hAnsi="Poppins Medium" w:cs="Poppins Light"/>
          <w:b/>
          <w:bCs/>
        </w:rPr>
        <w:t>Analisar as causas do problema e medir</w:t>
      </w:r>
    </w:p>
    <w:p w14:paraId="1AA1F67F" w14:textId="49DD51EE" w:rsidR="00862C13" w:rsidRPr="000F4392" w:rsidRDefault="003E681F" w:rsidP="003E681F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0F4392">
        <w:rPr>
          <w:rFonts w:ascii="Poppins Light" w:hAnsi="Poppins Light" w:cs="Poppins Light"/>
        </w:rPr>
        <w:t xml:space="preserve">Agora que o problema foi definido, é hora de entender as causas principais e coletar dados que </w:t>
      </w:r>
      <w:r w:rsidR="000F4392" w:rsidRPr="000F4392">
        <w:rPr>
          <w:rFonts w:ascii="Poppins Light" w:hAnsi="Poppins Light" w:cs="Poppins Light"/>
        </w:rPr>
        <w:t xml:space="preserve">ajudem </w:t>
      </w:r>
      <w:r w:rsidRPr="000F4392">
        <w:rPr>
          <w:rFonts w:ascii="Poppins Light" w:hAnsi="Poppins Light" w:cs="Poppins Light"/>
        </w:rPr>
        <w:t xml:space="preserve">a compreender a situação atual. </w:t>
      </w:r>
    </w:p>
    <w:p w14:paraId="677B93DC" w14:textId="2DB883B8" w:rsidR="003E681F" w:rsidRPr="000F4392" w:rsidRDefault="003E681F" w:rsidP="003E681F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0F4392">
        <w:rPr>
          <w:rFonts w:ascii="Poppins Light" w:hAnsi="Poppins Light" w:cs="Poppins Light"/>
        </w:rPr>
        <w:t>Pense</w:t>
      </w:r>
      <w:r w:rsidR="00862C13" w:rsidRPr="000F4392">
        <w:rPr>
          <w:rFonts w:ascii="Poppins Light" w:hAnsi="Poppins Light" w:cs="Poppins Light"/>
        </w:rPr>
        <w:t>m</w:t>
      </w:r>
      <w:r w:rsidRPr="000F4392">
        <w:rPr>
          <w:rFonts w:ascii="Poppins Light" w:hAnsi="Poppins Light" w:cs="Poppins Light"/>
        </w:rPr>
        <w:t xml:space="preserve"> em soluções inovadoras que possam superar os obstáculos e usar dados para medir seu impacto.</w:t>
      </w:r>
    </w:p>
    <w:p w14:paraId="43AAC2BA" w14:textId="77777777" w:rsidR="00351E7E" w:rsidRPr="000F4392" w:rsidRDefault="00351E7E" w:rsidP="003E681F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0D68A8F3" w14:textId="77777777" w:rsidR="006C4A1C" w:rsidRPr="00FF04E1" w:rsidRDefault="006C4A1C" w:rsidP="006C4A1C">
      <w:pPr>
        <w:spacing w:after="160" w:line="259" w:lineRule="auto"/>
        <w:ind w:left="360"/>
        <w:jc w:val="both"/>
        <w:rPr>
          <w:rFonts w:ascii="Poppins Medium" w:hAnsi="Poppins Medium" w:cs="Poppins Light"/>
          <w:b/>
          <w:bCs/>
        </w:rPr>
      </w:pPr>
      <w:r w:rsidRPr="00FF04E1">
        <w:rPr>
          <w:rFonts w:ascii="Poppins Medium" w:hAnsi="Poppins Medium" w:cs="Poppins Light"/>
          <w:b/>
          <w:bCs/>
          <w:noProof/>
          <w:lang w:val="pt-BR"/>
        </w:rPr>
        <w:drawing>
          <wp:inline distT="0" distB="0" distL="0" distR="0" wp14:anchorId="4213EAFE" wp14:editId="112AE453">
            <wp:extent cx="1692000" cy="383230"/>
            <wp:effectExtent l="0" t="0" r="3810" b="0"/>
            <wp:docPr id="446498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1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3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2149" w14:textId="77777777" w:rsidR="00351E7E" w:rsidRPr="00FF04E1" w:rsidRDefault="00351E7E" w:rsidP="006C4A1C">
      <w:pPr>
        <w:spacing w:after="160" w:line="259" w:lineRule="auto"/>
        <w:ind w:left="360"/>
        <w:jc w:val="both"/>
        <w:rPr>
          <w:rFonts w:ascii="Poppins Medium" w:hAnsi="Poppins Medium" w:cs="Poppins Light"/>
          <w:b/>
          <w:bCs/>
        </w:rPr>
      </w:pPr>
    </w:p>
    <w:p w14:paraId="1B6C4496" w14:textId="77777777" w:rsidR="004F6EB0" w:rsidRPr="000F4392" w:rsidRDefault="006C4A1C" w:rsidP="006C4A1C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FF04E1">
        <w:rPr>
          <w:rFonts w:ascii="Poppins Medium" w:hAnsi="Poppins Medium" w:cs="Poppins Light"/>
          <w:b/>
          <w:bCs/>
        </w:rPr>
        <w:t>Pergunta</w:t>
      </w:r>
      <w:r w:rsidR="00351E7E" w:rsidRPr="00FF04E1">
        <w:rPr>
          <w:rFonts w:ascii="Poppins Medium" w:hAnsi="Poppins Medium" w:cs="Poppins Light"/>
          <w:b/>
          <w:bCs/>
        </w:rPr>
        <w:t>s</w:t>
      </w:r>
      <w:r w:rsidRPr="00FF04E1">
        <w:rPr>
          <w:rFonts w:ascii="Poppins Medium" w:hAnsi="Poppins Medium" w:cs="Poppins Light"/>
          <w:b/>
          <w:bCs/>
        </w:rPr>
        <w:t>-chave:</w:t>
      </w:r>
      <w:r w:rsidRPr="000F4392">
        <w:rPr>
          <w:rFonts w:ascii="Poppins Light" w:hAnsi="Poppins Light" w:cs="Poppins Light"/>
        </w:rPr>
        <w:t xml:space="preserve"> </w:t>
      </w:r>
    </w:p>
    <w:p w14:paraId="0FB9F68F" w14:textId="1DF35763" w:rsidR="004F6EB0" w:rsidRPr="000F4392" w:rsidRDefault="006C4A1C" w:rsidP="006C4A1C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0F4392">
        <w:rPr>
          <w:rFonts w:ascii="Poppins Light" w:hAnsi="Poppins Light" w:cs="Poppins Light"/>
        </w:rPr>
        <w:t xml:space="preserve">Como podemos adaptar essas ideias ao nosso contexto? </w:t>
      </w:r>
    </w:p>
    <w:p w14:paraId="032633D8" w14:textId="1F67F070" w:rsidR="006C4A1C" w:rsidRPr="000F4392" w:rsidRDefault="004F6EB0" w:rsidP="006C4A1C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0F4392">
        <w:rPr>
          <w:rFonts w:ascii="Poppins Light" w:hAnsi="Poppins Light" w:cs="Poppins Light"/>
        </w:rPr>
        <w:t>C</w:t>
      </w:r>
      <w:r w:rsidR="006C4A1C" w:rsidRPr="000F4392">
        <w:rPr>
          <w:rFonts w:ascii="Poppins Light" w:hAnsi="Poppins Light" w:cs="Poppins Light"/>
        </w:rPr>
        <w:t>omo podemos medir a eficácia das nossas soluções inovadoras?</w:t>
      </w:r>
    </w:p>
    <w:p w14:paraId="3B8C452C" w14:textId="77777777" w:rsidR="004F6EB0" w:rsidRPr="000F4392" w:rsidRDefault="00351E7E" w:rsidP="006C4A1C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0F4392">
        <w:rPr>
          <w:rFonts w:ascii="Poppins Light" w:hAnsi="Poppins Light" w:cs="Poppins Light"/>
        </w:rPr>
        <w:t xml:space="preserve">Por que alguns membros não estão engajados? </w:t>
      </w:r>
    </w:p>
    <w:p w14:paraId="10D79346" w14:textId="0F467B42" w:rsidR="00351E7E" w:rsidRPr="000F4392" w:rsidRDefault="00351E7E" w:rsidP="006C4A1C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0F4392">
        <w:rPr>
          <w:rFonts w:ascii="Poppins Light" w:hAnsi="Poppins Light" w:cs="Poppins Light"/>
        </w:rPr>
        <w:t xml:space="preserve">A solução proposta ajudará a minimizar esse problema? </w:t>
      </w:r>
    </w:p>
    <w:p w14:paraId="3652688C" w14:textId="095FC0A0" w:rsidR="006C4A1C" w:rsidRPr="000F4392" w:rsidRDefault="006C4A1C">
      <w:pPr>
        <w:rPr>
          <w:rFonts w:ascii="Poppins Light" w:hAnsi="Poppins Light" w:cs="Poppins Light"/>
        </w:rPr>
      </w:pPr>
    </w:p>
    <w:p w14:paraId="6B9F9678" w14:textId="77777777" w:rsidR="006C4A1C" w:rsidRPr="00FF04E1" w:rsidRDefault="006C4A1C" w:rsidP="006C4A1C">
      <w:pPr>
        <w:spacing w:after="160" w:line="259" w:lineRule="auto"/>
        <w:ind w:left="360"/>
        <w:jc w:val="both"/>
        <w:rPr>
          <w:rFonts w:ascii="Poppins Medium" w:hAnsi="Poppins Medium" w:cs="Poppins Light"/>
          <w:b/>
          <w:bCs/>
          <w:i/>
          <w:iCs/>
          <w:color w:val="808080" w:themeColor="background1" w:themeShade="80"/>
        </w:rPr>
      </w:pPr>
      <w:r w:rsidRPr="00FF04E1">
        <w:rPr>
          <w:rFonts w:ascii="Poppins Medium" w:hAnsi="Poppins Medium" w:cs="Poppins Light"/>
          <w:b/>
          <w:bCs/>
          <w:i/>
          <w:iCs/>
          <w:noProof/>
          <w:color w:val="808080" w:themeColor="background1" w:themeShade="80"/>
          <w:lang w:val="pt-BR"/>
        </w:rPr>
        <w:drawing>
          <wp:inline distT="0" distB="0" distL="0" distR="0" wp14:anchorId="3585F3A8" wp14:editId="6EE15403">
            <wp:extent cx="1800000" cy="381818"/>
            <wp:effectExtent l="0" t="0" r="0" b="0"/>
            <wp:docPr id="712720348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5838" w14:textId="77777777" w:rsidR="00351E7E" w:rsidRPr="00FF04E1" w:rsidRDefault="00351E7E" w:rsidP="006C4A1C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p w14:paraId="3E640890" w14:textId="03D34947" w:rsidR="00351E7E" w:rsidRPr="000F4392" w:rsidRDefault="006C4A1C" w:rsidP="006C4A1C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FF04E1">
        <w:rPr>
          <w:rFonts w:ascii="Poppins Medium" w:hAnsi="Poppins Medium" w:cs="Poppins Light"/>
          <w:b/>
          <w:bCs/>
        </w:rPr>
        <w:t xml:space="preserve">Exemplo: </w:t>
      </w:r>
      <w:r w:rsidR="00351E7E" w:rsidRPr="000F4392">
        <w:rPr>
          <w:rFonts w:ascii="Poppins Light" w:hAnsi="Poppins Light" w:cs="Poppins Light"/>
        </w:rPr>
        <w:t xml:space="preserve">Se alguns membros da equipe não estão se engajando no projeto e a proposta é usar uma ferramenta digital, para automatizar algumas etapas do projeto, uma forma de </w:t>
      </w:r>
      <w:r w:rsidR="000F4392" w:rsidRPr="000F4392">
        <w:rPr>
          <w:rFonts w:ascii="Poppins Light" w:hAnsi="Poppins Light" w:cs="Poppins Light"/>
        </w:rPr>
        <w:t xml:space="preserve">saber </w:t>
      </w:r>
      <w:r w:rsidR="00351E7E" w:rsidRPr="000F4392">
        <w:rPr>
          <w:rFonts w:ascii="Poppins Light" w:hAnsi="Poppins Light" w:cs="Poppins Light"/>
        </w:rPr>
        <w:t>se a ferramenta está atingindo o objetivo é medi</w:t>
      </w:r>
      <w:r w:rsidR="000F4392" w:rsidRPr="000F4392">
        <w:rPr>
          <w:rFonts w:ascii="Poppins Light" w:hAnsi="Poppins Light" w:cs="Poppins Light"/>
        </w:rPr>
        <w:t>ndo</w:t>
      </w:r>
      <w:r w:rsidR="00351E7E" w:rsidRPr="000F4392">
        <w:rPr>
          <w:rFonts w:ascii="Poppins Light" w:hAnsi="Poppins Light" w:cs="Poppins Light"/>
        </w:rPr>
        <w:t xml:space="preserve"> a quantidade de acesso dos participantes na ferramenta digital. </w:t>
      </w:r>
    </w:p>
    <w:p w14:paraId="645C71DB" w14:textId="06126624" w:rsidR="006C4A1C" w:rsidRPr="000F4392" w:rsidRDefault="00351E7E" w:rsidP="006C4A1C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  <w:r w:rsidRPr="000F4392">
        <w:rPr>
          <w:rFonts w:ascii="Poppins Light" w:hAnsi="Poppins Light" w:cs="Poppins Light"/>
        </w:rPr>
        <w:lastRenderedPageBreak/>
        <w:t>Outra possibilidade é analisar se as entregas estão acontecendo no prazo ou se está havendo maior interação por meio da plataforma.</w:t>
      </w:r>
    </w:p>
    <w:p w14:paraId="50F5EB07" w14:textId="4BF4DAB5" w:rsidR="00351E7E" w:rsidRPr="000F4392" w:rsidRDefault="00351E7E" w:rsidP="006C4A1C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p w14:paraId="2FED0064" w14:textId="77777777" w:rsidR="004F6EB0" w:rsidRPr="000F4392" w:rsidRDefault="004F6EB0" w:rsidP="006C4A1C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p w14:paraId="301760A6" w14:textId="77777777" w:rsidR="004F6EB0" w:rsidRPr="000F4392" w:rsidRDefault="004F6EB0" w:rsidP="006C4A1C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p w14:paraId="4988BD7E" w14:textId="7A6FE5DD" w:rsidR="006C4A1C" w:rsidRPr="000F4392" w:rsidRDefault="006C4A1C" w:rsidP="006C4A1C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6C4A1C" w:rsidRPr="000F4392" w14:paraId="3D9D1910" w14:textId="77777777" w:rsidTr="006C4A1C">
        <w:tc>
          <w:tcPr>
            <w:tcW w:w="9213" w:type="dxa"/>
          </w:tcPr>
          <w:p w14:paraId="32759374" w14:textId="77777777" w:rsidR="004F6EB0" w:rsidRPr="00FF04E1" w:rsidRDefault="004F6EB0" w:rsidP="00BC7B6D">
            <w:pPr>
              <w:jc w:val="both"/>
              <w:rPr>
                <w:rFonts w:ascii="Poppins Light" w:hAnsi="Poppins Light" w:cs="Poppins Light"/>
                <w:u w:val="single"/>
              </w:rPr>
            </w:pPr>
          </w:p>
          <w:p w14:paraId="37FC7E9F" w14:textId="77777777" w:rsidR="004F6EB0" w:rsidRPr="00FF04E1" w:rsidRDefault="004F6EB0" w:rsidP="00BC7B6D">
            <w:pPr>
              <w:jc w:val="both"/>
              <w:rPr>
                <w:rFonts w:ascii="Poppins Light" w:hAnsi="Poppins Light" w:cs="Poppins Light"/>
                <w:u w:val="single"/>
              </w:rPr>
            </w:pPr>
          </w:p>
          <w:p w14:paraId="1DDA69EF" w14:textId="6A0AB632" w:rsidR="006C4A1C" w:rsidRPr="00FF04E1" w:rsidRDefault="006C4A1C" w:rsidP="00BC7B6D">
            <w:pPr>
              <w:jc w:val="both"/>
              <w:rPr>
                <w:rFonts w:ascii="Poppins Light" w:hAnsi="Poppins Light" w:cs="Poppins Light"/>
                <w:u w:val="single"/>
              </w:rPr>
            </w:pPr>
            <w:r w:rsidRPr="00FF04E1">
              <w:rPr>
                <w:rFonts w:ascii="Poppins Light" w:hAnsi="Poppins Light" w:cs="Poppins Light"/>
                <w:u w:val="single"/>
              </w:rPr>
              <w:t xml:space="preserve">Campo para anotações: </w:t>
            </w:r>
          </w:p>
          <w:p w14:paraId="5F1EC386" w14:textId="77777777" w:rsidR="006C4A1C" w:rsidRPr="00FF04E1" w:rsidRDefault="006C4A1C" w:rsidP="00BC7B6D">
            <w:pPr>
              <w:jc w:val="both"/>
              <w:rPr>
                <w:rFonts w:ascii="Poppins Light" w:hAnsi="Poppins Light" w:cs="Poppins Light"/>
              </w:rPr>
            </w:pPr>
          </w:p>
          <w:p w14:paraId="3A3FD362" w14:textId="77777777" w:rsidR="006C4A1C" w:rsidRPr="00FF04E1" w:rsidRDefault="006C4A1C" w:rsidP="00BC7B6D">
            <w:pPr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3680F4B6" w14:textId="77777777" w:rsidTr="006C4A1C">
        <w:tc>
          <w:tcPr>
            <w:tcW w:w="9213" w:type="dxa"/>
          </w:tcPr>
          <w:p w14:paraId="4ED75912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76BFD6D2" w14:textId="77777777" w:rsidTr="006C4A1C">
        <w:tc>
          <w:tcPr>
            <w:tcW w:w="9213" w:type="dxa"/>
          </w:tcPr>
          <w:p w14:paraId="0C38B68C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1CF3633E" w14:textId="77777777" w:rsidTr="006C4A1C">
        <w:tc>
          <w:tcPr>
            <w:tcW w:w="9213" w:type="dxa"/>
          </w:tcPr>
          <w:p w14:paraId="38A13ECF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0063565B" w14:textId="77777777" w:rsidTr="006C4A1C">
        <w:tc>
          <w:tcPr>
            <w:tcW w:w="9213" w:type="dxa"/>
          </w:tcPr>
          <w:p w14:paraId="40330569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27DCA102" w14:textId="77777777" w:rsidTr="006C4A1C">
        <w:tc>
          <w:tcPr>
            <w:tcW w:w="9213" w:type="dxa"/>
          </w:tcPr>
          <w:p w14:paraId="7DF47FED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301AC98E" w14:textId="77777777" w:rsidTr="006C4A1C">
        <w:tc>
          <w:tcPr>
            <w:tcW w:w="9213" w:type="dxa"/>
          </w:tcPr>
          <w:p w14:paraId="56199FF8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0AAAABB4" w14:textId="77777777" w:rsidTr="006C4A1C">
        <w:tc>
          <w:tcPr>
            <w:tcW w:w="9213" w:type="dxa"/>
          </w:tcPr>
          <w:p w14:paraId="0EB32BF9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76F4D985" w14:textId="77777777" w:rsidTr="006C4A1C">
        <w:tc>
          <w:tcPr>
            <w:tcW w:w="9213" w:type="dxa"/>
          </w:tcPr>
          <w:p w14:paraId="10AA791C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41235DAC" w14:textId="77777777" w:rsidTr="006C4A1C">
        <w:tc>
          <w:tcPr>
            <w:tcW w:w="9213" w:type="dxa"/>
          </w:tcPr>
          <w:p w14:paraId="6B3A92EC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  <w:tr w:rsidR="006C4A1C" w:rsidRPr="000F4392" w14:paraId="4897AB4A" w14:textId="77777777" w:rsidTr="006C4A1C">
        <w:tc>
          <w:tcPr>
            <w:tcW w:w="9213" w:type="dxa"/>
          </w:tcPr>
          <w:p w14:paraId="56C46D08" w14:textId="77777777" w:rsidR="006C4A1C" w:rsidRPr="00FF04E1" w:rsidRDefault="006C4A1C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</w:rPr>
            </w:pPr>
          </w:p>
        </w:tc>
      </w:tr>
    </w:tbl>
    <w:p w14:paraId="52D0B46B" w14:textId="0B772C45" w:rsidR="00301F41" w:rsidRPr="00FF04E1" w:rsidRDefault="004F6EB0" w:rsidP="00D851FD">
      <w:pPr>
        <w:spacing w:after="160" w:line="259" w:lineRule="auto"/>
        <w:jc w:val="both"/>
        <w:rPr>
          <w:rFonts w:ascii="Poppins" w:hAnsi="Poppins" w:cs="Poppins"/>
          <w:b/>
          <w:bCs/>
          <w:sz w:val="22"/>
          <w:szCs w:val="22"/>
        </w:rPr>
      </w:pPr>
      <w:r w:rsidRPr="00945AF0">
        <w:rPr>
          <w:rFonts w:ascii="Poppins Light" w:hAnsi="Poppins Light" w:cs="Poppins Light"/>
          <w:noProof/>
          <w:lang w:val="pt-BR"/>
        </w:rPr>
        <w:drawing>
          <wp:anchor distT="0" distB="0" distL="114300" distR="114300" simplePos="0" relativeHeight="251688960" behindDoc="0" locked="0" layoutInCell="1" allowOverlap="1" wp14:anchorId="5560EB14" wp14:editId="038775DE">
            <wp:simplePos x="0" y="0"/>
            <wp:positionH relativeFrom="column">
              <wp:posOffset>241935</wp:posOffset>
            </wp:positionH>
            <wp:positionV relativeFrom="paragraph">
              <wp:posOffset>-4632325</wp:posOffset>
            </wp:positionV>
            <wp:extent cx="1692910" cy="359410"/>
            <wp:effectExtent l="0" t="0" r="2540" b="2540"/>
            <wp:wrapTopAndBottom/>
            <wp:docPr id="1994775985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1F41" w:rsidRPr="00FF04E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4FF4AB" w14:textId="77777777" w:rsidR="00B27B6A" w:rsidRPr="000F4392" w:rsidRDefault="00B27B6A">
      <w:r w:rsidRPr="000F4392">
        <w:separator/>
      </w:r>
    </w:p>
  </w:endnote>
  <w:endnote w:type="continuationSeparator" w:id="0">
    <w:p w14:paraId="1C1073FE" w14:textId="77777777" w:rsidR="00B27B6A" w:rsidRPr="000F4392" w:rsidRDefault="00B27B6A">
      <w:r w:rsidRPr="000F4392">
        <w:continuationSeparator/>
      </w:r>
    </w:p>
  </w:endnote>
  <w:endnote w:type="continuationNotice" w:id="1">
    <w:p w14:paraId="0277413E" w14:textId="77777777" w:rsidR="00B27B6A" w:rsidRPr="000F4392" w:rsidRDefault="00B27B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Pr="000F4392" w:rsidRDefault="002E6314">
    <w:pPr>
      <w:pStyle w:val="Rodap"/>
      <w:framePr w:wrap="around" w:vAnchor="text" w:hAnchor="margin" w:xAlign="right" w:y="1"/>
      <w:rPr>
        <w:rStyle w:val="Nmerodepgina"/>
      </w:rPr>
    </w:pPr>
    <w:r w:rsidRPr="000F4392">
      <w:rPr>
        <w:rStyle w:val="Nmerodepgina"/>
      </w:rPr>
      <w:fldChar w:fldCharType="begin"/>
    </w:r>
    <w:r w:rsidRPr="000F4392">
      <w:rPr>
        <w:rStyle w:val="Nmerodepgina"/>
      </w:rPr>
      <w:instrText xml:space="preserve">PAGE  </w:instrText>
    </w:r>
    <w:r w:rsidRPr="000F4392">
      <w:rPr>
        <w:rStyle w:val="Nmerodepgina"/>
      </w:rPr>
      <w:fldChar w:fldCharType="separate"/>
    </w:r>
    <w:r w:rsidR="00E227A8" w:rsidRPr="00FF04E1">
      <w:rPr>
        <w:rStyle w:val="Nmerodepgina"/>
      </w:rPr>
      <w:t>1</w:t>
    </w:r>
    <w:r w:rsidRPr="000F4392">
      <w:rPr>
        <w:rStyle w:val="Nmerodepgina"/>
      </w:rPr>
      <w:fldChar w:fldCharType="end"/>
    </w:r>
  </w:p>
  <w:p w14:paraId="064D80F6" w14:textId="77777777" w:rsidR="002E6314" w:rsidRPr="000F4392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Pr="000F4392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085EA33D" w:rsidR="6B43526E" w:rsidRPr="000F4392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0F4392">
              <w:rPr>
                <w:rFonts w:ascii="Poppins" w:hAnsi="Poppins" w:cs="Poppins"/>
                <w:sz w:val="20"/>
                <w:szCs w:val="20"/>
              </w:rPr>
              <w:t>[</w:t>
            </w:r>
            <w:r w:rsidR="0022258E" w:rsidRPr="000F4392">
              <w:rPr>
                <w:rFonts w:ascii="Poppins" w:hAnsi="Poppins" w:cs="Poppins"/>
                <w:sz w:val="20"/>
                <w:szCs w:val="20"/>
              </w:rPr>
              <w:t>PMD</w:t>
            </w:r>
            <w:r w:rsidRPr="000F4392">
              <w:rPr>
                <w:rFonts w:ascii="Poppins" w:hAnsi="Poppins" w:cs="Poppins"/>
                <w:sz w:val="20"/>
                <w:szCs w:val="20"/>
              </w:rPr>
              <w:t>]ANO</w:t>
            </w:r>
            <w:r w:rsidR="0022258E" w:rsidRPr="000F4392">
              <w:rPr>
                <w:rFonts w:ascii="Poppins" w:hAnsi="Poppins" w:cs="Poppins"/>
                <w:sz w:val="20"/>
                <w:szCs w:val="20"/>
              </w:rPr>
              <w:t>2</w:t>
            </w:r>
            <w:r w:rsidRPr="000F4392">
              <w:rPr>
                <w:rFonts w:ascii="Poppins" w:hAnsi="Poppins" w:cs="Poppins"/>
                <w:sz w:val="20"/>
                <w:szCs w:val="20"/>
              </w:rPr>
              <w:t>B</w:t>
            </w:r>
            <w:r w:rsidR="0022258E" w:rsidRPr="000F4392">
              <w:rPr>
                <w:rFonts w:ascii="Poppins" w:hAnsi="Poppins" w:cs="Poppins"/>
                <w:sz w:val="20"/>
                <w:szCs w:val="20"/>
              </w:rPr>
              <w:t>3</w:t>
            </w:r>
            <w:r w:rsidRPr="000F4392">
              <w:rPr>
                <w:rFonts w:ascii="Poppins" w:hAnsi="Poppins" w:cs="Poppins"/>
                <w:sz w:val="20"/>
                <w:szCs w:val="20"/>
              </w:rPr>
              <w:t>S</w:t>
            </w:r>
            <w:r w:rsidR="0022258E" w:rsidRPr="000F4392">
              <w:rPr>
                <w:rFonts w:ascii="Poppins" w:hAnsi="Poppins" w:cs="Poppins"/>
                <w:sz w:val="20"/>
                <w:szCs w:val="20"/>
              </w:rPr>
              <w:t>19</w:t>
            </w:r>
            <w:r w:rsidRPr="000F4392">
              <w:rPr>
                <w:rFonts w:ascii="Poppins" w:hAnsi="Poppins" w:cs="Poppins"/>
                <w:sz w:val="20"/>
                <w:szCs w:val="20"/>
              </w:rPr>
              <w:t>A</w:t>
            </w:r>
            <w:r w:rsidR="0022258E" w:rsidRPr="000F4392">
              <w:rPr>
                <w:rFonts w:ascii="Poppins" w:hAnsi="Poppins" w:cs="Poppins"/>
                <w:sz w:val="20"/>
                <w:szCs w:val="20"/>
              </w:rPr>
              <w:t>1</w:t>
            </w:r>
          </w:p>
          <w:p w14:paraId="214D1726" w14:textId="376476EE" w:rsidR="00E227A8" w:rsidRPr="000F4392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0F4392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0F4392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0F4392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54F0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0F4392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0F4392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0F4392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0F4392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0F4392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54F0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0F4392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74998" w14:textId="77777777" w:rsidR="005003A9" w:rsidRDefault="005003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390B64" w14:textId="77777777" w:rsidR="00B27B6A" w:rsidRPr="000F4392" w:rsidRDefault="00B27B6A">
      <w:r w:rsidRPr="000F4392">
        <w:separator/>
      </w:r>
    </w:p>
  </w:footnote>
  <w:footnote w:type="continuationSeparator" w:id="0">
    <w:p w14:paraId="7637F230" w14:textId="77777777" w:rsidR="00B27B6A" w:rsidRPr="000F4392" w:rsidRDefault="00B27B6A">
      <w:r w:rsidRPr="000F4392">
        <w:continuationSeparator/>
      </w:r>
    </w:p>
  </w:footnote>
  <w:footnote w:type="continuationNotice" w:id="1">
    <w:p w14:paraId="1B69F628" w14:textId="77777777" w:rsidR="00B27B6A" w:rsidRPr="000F4392" w:rsidRDefault="00B27B6A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3BFA2C" w14:textId="77777777" w:rsidR="005003A9" w:rsidRDefault="005003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0ECF0963" w:rsidR="00E227A8" w:rsidRPr="000F4392" w:rsidRDefault="005003A9" w:rsidP="00E227A8">
    <w:pPr>
      <w:pStyle w:val="Cabealho"/>
      <w:jc w:val="right"/>
    </w:pPr>
    <w:r>
      <w:rPr>
        <w:noProof/>
        <w:lang w:val="pt-BR"/>
      </w:rPr>
      <w:drawing>
        <wp:inline distT="0" distB="0" distL="0" distR="0" wp14:anchorId="37A7C4A0" wp14:editId="752FA84E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Pr="000F4392" w:rsidRDefault="00814E58" w:rsidP="00E227A8">
    <w:pPr>
      <w:pStyle w:val="Cabealho"/>
      <w:jc w:val="right"/>
    </w:pPr>
    <w:r w:rsidRPr="000F4392">
      <w:t xml:space="preserve">    </w:t>
    </w:r>
    <w:r w:rsidR="000A4E65" w:rsidRPr="000F4392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9A3115" w14:textId="77777777" w:rsidR="005003A9" w:rsidRDefault="005003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373C9"/>
    <w:multiLevelType w:val="multilevel"/>
    <w:tmpl w:val="7E7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34192"/>
    <w:multiLevelType w:val="hybridMultilevel"/>
    <w:tmpl w:val="01F2114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51C0110"/>
    <w:multiLevelType w:val="hybridMultilevel"/>
    <w:tmpl w:val="487054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5"/>
  </w:num>
  <w:num w:numId="3">
    <w:abstractNumId w:val="16"/>
  </w:num>
  <w:num w:numId="4">
    <w:abstractNumId w:val="10"/>
  </w:num>
  <w:num w:numId="5">
    <w:abstractNumId w:val="12"/>
  </w:num>
  <w:num w:numId="6">
    <w:abstractNumId w:val="0"/>
  </w:num>
  <w:num w:numId="7">
    <w:abstractNumId w:val="6"/>
  </w:num>
  <w:num w:numId="8">
    <w:abstractNumId w:val="3"/>
  </w:num>
  <w:num w:numId="9">
    <w:abstractNumId w:val="13"/>
  </w:num>
  <w:num w:numId="10">
    <w:abstractNumId w:val="15"/>
  </w:num>
  <w:num w:numId="11">
    <w:abstractNumId w:val="9"/>
  </w:num>
  <w:num w:numId="12">
    <w:abstractNumId w:val="11"/>
  </w:num>
  <w:num w:numId="13">
    <w:abstractNumId w:val="7"/>
  </w:num>
  <w:num w:numId="14">
    <w:abstractNumId w:val="1"/>
  </w:num>
  <w:num w:numId="15">
    <w:abstractNumId w:val="8"/>
  </w:num>
  <w:num w:numId="16">
    <w:abstractNumId w:val="14"/>
  </w:num>
  <w:num w:numId="1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458D0"/>
    <w:rsid w:val="00064292"/>
    <w:rsid w:val="00070FBB"/>
    <w:rsid w:val="000922AF"/>
    <w:rsid w:val="00093C5A"/>
    <w:rsid w:val="000A4E65"/>
    <w:rsid w:val="000C50BB"/>
    <w:rsid w:val="000C6619"/>
    <w:rsid w:val="000D1CF0"/>
    <w:rsid w:val="000F4392"/>
    <w:rsid w:val="000F7DE9"/>
    <w:rsid w:val="00120526"/>
    <w:rsid w:val="00124756"/>
    <w:rsid w:val="001349DC"/>
    <w:rsid w:val="00135530"/>
    <w:rsid w:val="0014241C"/>
    <w:rsid w:val="00160195"/>
    <w:rsid w:val="00161C07"/>
    <w:rsid w:val="0017310D"/>
    <w:rsid w:val="0017493C"/>
    <w:rsid w:val="001A2D86"/>
    <w:rsid w:val="001A32C9"/>
    <w:rsid w:val="001B69B9"/>
    <w:rsid w:val="001C335A"/>
    <w:rsid w:val="001E7BC0"/>
    <w:rsid w:val="0022258E"/>
    <w:rsid w:val="002344C7"/>
    <w:rsid w:val="002372B1"/>
    <w:rsid w:val="00252F32"/>
    <w:rsid w:val="00252F67"/>
    <w:rsid w:val="00256D8D"/>
    <w:rsid w:val="002632D3"/>
    <w:rsid w:val="00264B6B"/>
    <w:rsid w:val="002915FF"/>
    <w:rsid w:val="002C6EC9"/>
    <w:rsid w:val="002D1A6D"/>
    <w:rsid w:val="002D51E3"/>
    <w:rsid w:val="002E6314"/>
    <w:rsid w:val="003009B4"/>
    <w:rsid w:val="00301F41"/>
    <w:rsid w:val="003031BD"/>
    <w:rsid w:val="003365AE"/>
    <w:rsid w:val="00351E7E"/>
    <w:rsid w:val="00354EA7"/>
    <w:rsid w:val="00367C72"/>
    <w:rsid w:val="00377065"/>
    <w:rsid w:val="00383BFB"/>
    <w:rsid w:val="003C032E"/>
    <w:rsid w:val="003D71CA"/>
    <w:rsid w:val="003E273E"/>
    <w:rsid w:val="003E681F"/>
    <w:rsid w:val="004114C6"/>
    <w:rsid w:val="004241DD"/>
    <w:rsid w:val="00425212"/>
    <w:rsid w:val="00454835"/>
    <w:rsid w:val="00464B32"/>
    <w:rsid w:val="00491C71"/>
    <w:rsid w:val="004B66A3"/>
    <w:rsid w:val="004E713D"/>
    <w:rsid w:val="004F6EB0"/>
    <w:rsid w:val="005003A9"/>
    <w:rsid w:val="00516FC8"/>
    <w:rsid w:val="00527CD5"/>
    <w:rsid w:val="005347B3"/>
    <w:rsid w:val="00536905"/>
    <w:rsid w:val="00537989"/>
    <w:rsid w:val="0054587F"/>
    <w:rsid w:val="00547A3F"/>
    <w:rsid w:val="005517B2"/>
    <w:rsid w:val="00580A6A"/>
    <w:rsid w:val="00585F34"/>
    <w:rsid w:val="00597199"/>
    <w:rsid w:val="005A5A09"/>
    <w:rsid w:val="005E0318"/>
    <w:rsid w:val="005E4165"/>
    <w:rsid w:val="005F74BB"/>
    <w:rsid w:val="0060776C"/>
    <w:rsid w:val="0063273B"/>
    <w:rsid w:val="00676B29"/>
    <w:rsid w:val="006B3AE9"/>
    <w:rsid w:val="006C4A1C"/>
    <w:rsid w:val="006E7272"/>
    <w:rsid w:val="006F044D"/>
    <w:rsid w:val="006F60D3"/>
    <w:rsid w:val="007053F3"/>
    <w:rsid w:val="007671B4"/>
    <w:rsid w:val="00773A8C"/>
    <w:rsid w:val="0078262D"/>
    <w:rsid w:val="007B6ABF"/>
    <w:rsid w:val="007D7139"/>
    <w:rsid w:val="00814E58"/>
    <w:rsid w:val="0083474B"/>
    <w:rsid w:val="00841D59"/>
    <w:rsid w:val="00851368"/>
    <w:rsid w:val="00862C13"/>
    <w:rsid w:val="008925A9"/>
    <w:rsid w:val="00896129"/>
    <w:rsid w:val="008A4316"/>
    <w:rsid w:val="008B3406"/>
    <w:rsid w:val="008B4C24"/>
    <w:rsid w:val="008D5889"/>
    <w:rsid w:val="008F775A"/>
    <w:rsid w:val="0092769D"/>
    <w:rsid w:val="00945AF0"/>
    <w:rsid w:val="00966015"/>
    <w:rsid w:val="00995614"/>
    <w:rsid w:val="009B33B6"/>
    <w:rsid w:val="009D40F4"/>
    <w:rsid w:val="009E7EA8"/>
    <w:rsid w:val="00A25CFE"/>
    <w:rsid w:val="00A97E0B"/>
    <w:rsid w:val="00AA60A0"/>
    <w:rsid w:val="00AB3384"/>
    <w:rsid w:val="00AD78A6"/>
    <w:rsid w:val="00B27B6A"/>
    <w:rsid w:val="00B45591"/>
    <w:rsid w:val="00B54F07"/>
    <w:rsid w:val="00B674FE"/>
    <w:rsid w:val="00B835C5"/>
    <w:rsid w:val="00BA6A76"/>
    <w:rsid w:val="00BB3B20"/>
    <w:rsid w:val="00C12E4A"/>
    <w:rsid w:val="00C35C75"/>
    <w:rsid w:val="00C42339"/>
    <w:rsid w:val="00C4723D"/>
    <w:rsid w:val="00C6070E"/>
    <w:rsid w:val="00C62CE1"/>
    <w:rsid w:val="00C67EBD"/>
    <w:rsid w:val="00CA4523"/>
    <w:rsid w:val="00CC2A45"/>
    <w:rsid w:val="00CD06C9"/>
    <w:rsid w:val="00CE1952"/>
    <w:rsid w:val="00CE38A4"/>
    <w:rsid w:val="00CF1B87"/>
    <w:rsid w:val="00CF76E4"/>
    <w:rsid w:val="00D008CD"/>
    <w:rsid w:val="00D03B93"/>
    <w:rsid w:val="00D05B9C"/>
    <w:rsid w:val="00D553AB"/>
    <w:rsid w:val="00D61A8F"/>
    <w:rsid w:val="00D76E67"/>
    <w:rsid w:val="00D851FD"/>
    <w:rsid w:val="00DD5204"/>
    <w:rsid w:val="00DE0C0D"/>
    <w:rsid w:val="00DE5DA9"/>
    <w:rsid w:val="00DF089C"/>
    <w:rsid w:val="00E10D86"/>
    <w:rsid w:val="00E227A8"/>
    <w:rsid w:val="00E400A6"/>
    <w:rsid w:val="00E71901"/>
    <w:rsid w:val="00E73E76"/>
    <w:rsid w:val="00E77AF3"/>
    <w:rsid w:val="00EA3B37"/>
    <w:rsid w:val="00EF47B1"/>
    <w:rsid w:val="00EF4AFE"/>
    <w:rsid w:val="00F044D7"/>
    <w:rsid w:val="00F16AFC"/>
    <w:rsid w:val="00F230D8"/>
    <w:rsid w:val="00F45DC2"/>
    <w:rsid w:val="00F472E5"/>
    <w:rsid w:val="00F51FEF"/>
    <w:rsid w:val="00F52AA0"/>
    <w:rsid w:val="00F57059"/>
    <w:rsid w:val="00F700EB"/>
    <w:rsid w:val="00FB68EB"/>
    <w:rsid w:val="00FD7F1E"/>
    <w:rsid w:val="00FF04E1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pt-PT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047A2D-B16C-47D3-A759-BBCC36DEB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4</Pages>
  <Words>368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2026-05-29T13:00:00Z</dcterms:created>
  <dcterms:modified xsi:type="dcterms:W3CDTF">2026-05-29T13:00:00Z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