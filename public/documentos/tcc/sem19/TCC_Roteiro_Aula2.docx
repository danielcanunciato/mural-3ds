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A1FA9" w14:textId="77777777" w:rsidR="000D1CF0" w:rsidRPr="00454835" w:rsidRDefault="000D1CF0" w:rsidP="000D1CF0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bookmarkStart w:id="0" w:name="_GoBack"/>
      <w:bookmarkEnd w:id="0"/>
      <w:r w:rsidRPr="00454835">
        <w:rPr>
          <w:rFonts w:ascii="Poppins" w:hAnsi="Poppins" w:cs="Poppins"/>
          <w:bCs/>
          <w:szCs w:val="32"/>
        </w:rPr>
        <w:t>Roteiro de Atividade Prática</w:t>
      </w:r>
    </w:p>
    <w:p w14:paraId="24BD6D77" w14:textId="77777777" w:rsidR="000D1CF0" w:rsidRPr="00814E58" w:rsidRDefault="000D1CF0" w:rsidP="000D1CF0"/>
    <w:p w14:paraId="121D2442" w14:textId="77777777" w:rsidR="000D1CF0" w:rsidRPr="00814E58" w:rsidRDefault="000D1CF0" w:rsidP="000D1CF0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Nome: </w:t>
      </w:r>
      <w:r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0304AA08" w14:textId="77777777" w:rsidR="000D1CF0" w:rsidRPr="00A012DC" w:rsidRDefault="000D1CF0" w:rsidP="000D1CF0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A012DC">
        <w:rPr>
          <w:rFonts w:ascii="Poppins Light" w:hAnsi="Poppins Light" w:cs="Poppins Light"/>
          <w:u w:val="single"/>
        </w:rPr>
        <w:t xml:space="preserve">Nome:                                                                                     </w:t>
      </w:r>
      <w:r w:rsidRPr="00A012DC">
        <w:rPr>
          <w:rFonts w:ascii="Poppins Light" w:hAnsi="Poppins Light" w:cs="Poppins Light"/>
          <w:u w:val="single"/>
        </w:rPr>
        <w:tab/>
        <w:t xml:space="preserve"> </w:t>
      </w:r>
    </w:p>
    <w:p w14:paraId="64FBB545" w14:textId="77777777" w:rsidR="000D1CF0" w:rsidRPr="00A012DC" w:rsidRDefault="000D1CF0" w:rsidP="000D1CF0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A012DC">
        <w:rPr>
          <w:rFonts w:ascii="Poppins Light" w:hAnsi="Poppins Light" w:cs="Poppins Light"/>
          <w:u w:val="single"/>
        </w:rPr>
        <w:t xml:space="preserve">Nome:                                                                                     </w:t>
      </w:r>
      <w:r w:rsidRPr="00A012DC">
        <w:rPr>
          <w:rFonts w:ascii="Poppins Light" w:hAnsi="Poppins Light" w:cs="Poppins Light"/>
          <w:u w:val="single"/>
        </w:rPr>
        <w:tab/>
        <w:t xml:space="preserve"> </w:t>
      </w:r>
    </w:p>
    <w:p w14:paraId="2765F309" w14:textId="77777777" w:rsidR="000D1CF0" w:rsidRPr="00A012DC" w:rsidRDefault="000D1CF0" w:rsidP="000D1CF0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A012DC">
        <w:rPr>
          <w:rFonts w:ascii="Poppins Light" w:hAnsi="Poppins Light" w:cs="Poppins Light"/>
          <w:u w:val="single"/>
        </w:rPr>
        <w:t xml:space="preserve">Nome:                                                                                     </w:t>
      </w:r>
      <w:r w:rsidRPr="00A012DC">
        <w:rPr>
          <w:rFonts w:ascii="Poppins Light" w:hAnsi="Poppins Light" w:cs="Poppins Light"/>
          <w:u w:val="single"/>
        </w:rPr>
        <w:tab/>
        <w:t xml:space="preserve"> </w:t>
      </w:r>
    </w:p>
    <w:p w14:paraId="0D295805" w14:textId="77777777" w:rsidR="000D1CF0" w:rsidRPr="00A012DC" w:rsidRDefault="000D1CF0" w:rsidP="000D1CF0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A012DC">
        <w:rPr>
          <w:rFonts w:ascii="Poppins Light" w:hAnsi="Poppins Light" w:cs="Poppins Light"/>
          <w:u w:val="single"/>
        </w:rPr>
        <w:t xml:space="preserve">Nome:                                                                                     </w:t>
      </w:r>
      <w:r w:rsidRPr="00A012DC">
        <w:rPr>
          <w:rFonts w:ascii="Poppins Light" w:hAnsi="Poppins Light" w:cs="Poppins Light"/>
          <w:u w:val="single"/>
        </w:rPr>
        <w:tab/>
        <w:t xml:space="preserve"> </w:t>
      </w:r>
    </w:p>
    <w:p w14:paraId="5F75CDF7" w14:textId="77777777" w:rsidR="000D1CF0" w:rsidRPr="00814E58" w:rsidRDefault="000D1CF0" w:rsidP="000D1CF0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0F6E104C" w14:textId="02A41E88" w:rsidR="006B6FC2" w:rsidRDefault="008B346A" w:rsidP="006B6FC2">
      <w:pPr>
        <w:jc w:val="center"/>
        <w:rPr>
          <w:rFonts w:ascii="Poppins" w:hAnsi="Poppins" w:cs="Poppins"/>
          <w:b/>
          <w:bCs/>
          <w:noProof/>
          <w:sz w:val="32"/>
          <w:szCs w:val="32"/>
        </w:rPr>
      </w:pPr>
      <w:r w:rsidRPr="00CC543E">
        <w:rPr>
          <w:rFonts w:ascii="Poppins" w:hAnsi="Poppins" w:cs="Poppins"/>
          <w:noProof/>
          <w:sz w:val="32"/>
          <w:szCs w:val="32"/>
        </w:rPr>
        <w:drawing>
          <wp:inline distT="0" distB="0" distL="0" distR="0" wp14:anchorId="6D33F26A" wp14:editId="3111C09B">
            <wp:extent cx="6120765" cy="2032000"/>
            <wp:effectExtent l="0" t="0" r="0" b="6350"/>
            <wp:docPr id="155052572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25728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4A03" w14:textId="77777777" w:rsidR="006B6FC2" w:rsidRDefault="006B6FC2" w:rsidP="006B6FC2">
      <w:pPr>
        <w:jc w:val="center"/>
        <w:rPr>
          <w:rFonts w:ascii="Poppins" w:hAnsi="Poppins" w:cs="Poppins"/>
          <w:b/>
          <w:bCs/>
          <w:noProof/>
          <w:sz w:val="32"/>
          <w:szCs w:val="32"/>
        </w:rPr>
      </w:pPr>
    </w:p>
    <w:p w14:paraId="65650FF6" w14:textId="0C73F8D9" w:rsidR="0060776C" w:rsidRDefault="0060776C" w:rsidP="006B6FC2">
      <w:pPr>
        <w:jc w:val="center"/>
        <w:rPr>
          <w:rFonts w:ascii="Poppins" w:hAnsi="Poppins" w:cs="Poppins"/>
          <w:b/>
          <w:bCs/>
          <w:noProof/>
          <w:sz w:val="32"/>
          <w:szCs w:val="32"/>
        </w:rPr>
      </w:pPr>
      <w:r w:rsidRPr="00454835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Pr="00454835">
        <w:rPr>
          <w:rFonts w:ascii="Poppins" w:hAnsi="Poppins" w:cs="Poppins"/>
          <w:b/>
          <w:bCs/>
          <w:noProof/>
          <w:sz w:val="32"/>
          <w:szCs w:val="32"/>
        </w:rPr>
        <w:t>:</w:t>
      </w:r>
      <w:r w:rsidR="00CE38A4">
        <w:rPr>
          <w:rFonts w:ascii="Poppins" w:hAnsi="Poppins" w:cs="Poppins"/>
          <w:b/>
          <w:bCs/>
          <w:noProof/>
          <w:sz w:val="32"/>
          <w:szCs w:val="32"/>
        </w:rPr>
        <w:t xml:space="preserve"> </w:t>
      </w:r>
      <w:r w:rsidR="006B6FC2" w:rsidRPr="006B6FC2">
        <w:rPr>
          <w:rFonts w:ascii="Poppins" w:hAnsi="Poppins" w:cs="Poppins"/>
          <w:b/>
          <w:bCs/>
          <w:noProof/>
          <w:sz w:val="32"/>
          <w:szCs w:val="32"/>
        </w:rPr>
        <w:t>Implementação de melhorias no MVP</w:t>
      </w:r>
    </w:p>
    <w:p w14:paraId="010D9A41" w14:textId="77777777" w:rsidR="00CE38A4" w:rsidRPr="00814E58" w:rsidRDefault="00CE38A4" w:rsidP="003E273E">
      <w:pPr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161369BA" w14:textId="77777777" w:rsidR="00E227A8" w:rsidRDefault="00E227A8" w:rsidP="003E273E">
      <w:pPr>
        <w:jc w:val="both"/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6CB8E536" w14:textId="77777777" w:rsidR="003E273E" w:rsidRPr="003E681F" w:rsidRDefault="003E273E" w:rsidP="003E273E">
      <w:pPr>
        <w:jc w:val="both"/>
        <w:rPr>
          <w:rFonts w:ascii="Poppins" w:hAnsi="Poppins" w:cs="Poppins"/>
          <w:b/>
          <w:bCs/>
          <w:noProof/>
        </w:rPr>
      </w:pPr>
    </w:p>
    <w:p w14:paraId="46D0F39C" w14:textId="58966D93" w:rsidR="003E681F" w:rsidRPr="003E681F" w:rsidRDefault="00AB7B32" w:rsidP="003E681F">
      <w:pPr>
        <w:pStyle w:val="PargrafodaLista"/>
        <w:numPr>
          <w:ilvl w:val="0"/>
          <w:numId w:val="16"/>
        </w:numPr>
        <w:jc w:val="both"/>
        <w:rPr>
          <w:rFonts w:ascii="Poppins Light" w:hAnsi="Poppins Light" w:cs="Poppins Light"/>
          <w:noProof/>
        </w:rPr>
      </w:pPr>
      <w:r w:rsidRPr="00AB7B32">
        <w:rPr>
          <w:rFonts w:ascii="Poppins Light" w:hAnsi="Poppins Light" w:cs="Poppins Light"/>
          <w:noProof/>
        </w:rPr>
        <w:t>Estimular a aplicação de soluções criativas e eficientes no MVP do Projeto Multidisciplinar.</w:t>
      </w:r>
    </w:p>
    <w:p w14:paraId="792FAF94" w14:textId="77777777" w:rsidR="003E681F" w:rsidRPr="003E681F" w:rsidRDefault="003E681F" w:rsidP="003E681F">
      <w:pPr>
        <w:pStyle w:val="PargrafodaLista"/>
        <w:ind w:left="360"/>
        <w:jc w:val="both"/>
        <w:rPr>
          <w:rFonts w:ascii="Poppins Light" w:hAnsi="Poppins Light" w:cs="Poppins Light"/>
          <w:noProof/>
        </w:rPr>
      </w:pPr>
    </w:p>
    <w:p w14:paraId="050BB83B" w14:textId="77777777" w:rsidR="00E227A8" w:rsidRDefault="00E227A8" w:rsidP="003E273E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5704D2B0" w14:textId="77777777" w:rsidR="003E681F" w:rsidRDefault="003E681F" w:rsidP="00527CD5">
      <w:pPr>
        <w:pStyle w:val="PargrafodaLista"/>
        <w:numPr>
          <w:ilvl w:val="0"/>
          <w:numId w:val="1"/>
        </w:numPr>
        <w:spacing w:line="276" w:lineRule="auto"/>
        <w:jc w:val="both"/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Lápis ou caneta;</w:t>
      </w:r>
    </w:p>
    <w:p w14:paraId="27CB19D7" w14:textId="11BDDB99" w:rsidR="003E681F" w:rsidRDefault="003E681F" w:rsidP="003E681F">
      <w:pPr>
        <w:pStyle w:val="PargrafodaLista"/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Roteiro de Atividade Prática</w:t>
      </w:r>
      <w:r w:rsidR="00AB7B32">
        <w:rPr>
          <w:rFonts w:ascii="Poppins Light" w:hAnsi="Poppins Light" w:cs="Poppins Light"/>
          <w:noProof/>
        </w:rPr>
        <w:t>;</w:t>
      </w:r>
    </w:p>
    <w:p w14:paraId="41A5FE97" w14:textId="4FC152F3" w:rsidR="00AB7B32" w:rsidRDefault="00AB7B32" w:rsidP="003E681F">
      <w:pPr>
        <w:pStyle w:val="PargrafodaLista"/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 w:rsidRPr="00AB7B32">
        <w:rPr>
          <w:rFonts w:ascii="Poppins Light" w:hAnsi="Poppins Light" w:cs="Poppins Light"/>
          <w:noProof/>
        </w:rPr>
        <w:t>Outros materiais específicos necessários para o desenvolvimento dos projetos.</w:t>
      </w:r>
    </w:p>
    <w:p w14:paraId="46981A1B" w14:textId="77777777" w:rsidR="00AB7B32" w:rsidRDefault="00AB7B32">
      <w:p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br w:type="page"/>
      </w:r>
    </w:p>
    <w:p w14:paraId="0ED21B0B" w14:textId="7AFCFEF7" w:rsidR="00E227A8" w:rsidRDefault="00527CD5" w:rsidP="00516FC8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hAnsi="Poppins" w:cs="Poppins"/>
          <w:b/>
          <w:bCs/>
          <w:noProof/>
          <w:sz w:val="32"/>
          <w:szCs w:val="32"/>
        </w:rPr>
        <w:lastRenderedPageBreak/>
        <w:t>Procedimento</w:t>
      </w:r>
    </w:p>
    <w:p w14:paraId="093E7CBD" w14:textId="3F45C19F" w:rsidR="00537989" w:rsidRDefault="003F0E46" w:rsidP="00516FC8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3E681F">
        <w:rPr>
          <w:rFonts w:ascii="Poppins Light" w:hAnsi="Poppins Light" w:cs="Poppins Light"/>
          <w:b/>
          <w:bCs/>
          <w:noProof/>
        </w:rPr>
        <w:drawing>
          <wp:anchor distT="0" distB="0" distL="114300" distR="114300" simplePos="0" relativeHeight="251687936" behindDoc="0" locked="0" layoutInCell="1" allowOverlap="1" wp14:anchorId="7754F792" wp14:editId="656CDC79">
            <wp:simplePos x="0" y="0"/>
            <wp:positionH relativeFrom="column">
              <wp:posOffset>3661410</wp:posOffset>
            </wp:positionH>
            <wp:positionV relativeFrom="paragraph">
              <wp:posOffset>11430</wp:posOffset>
            </wp:positionV>
            <wp:extent cx="1692000" cy="383230"/>
            <wp:effectExtent l="0" t="0" r="3810" b="0"/>
            <wp:wrapNone/>
            <wp:docPr id="16925419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4192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000" cy="38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B21059" w14:textId="2C45ABCF" w:rsidR="003E681F" w:rsidRPr="00AB7B32" w:rsidRDefault="00AB7B32" w:rsidP="00AB7B32">
      <w:pPr>
        <w:pStyle w:val="PargrafodaLista"/>
        <w:numPr>
          <w:ilvl w:val="0"/>
          <w:numId w:val="19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C340F0">
        <w:rPr>
          <w:rFonts w:ascii="Poppins Medium" w:hAnsi="Poppins Medium" w:cs="Poppins Light"/>
          <w:b/>
          <w:bCs/>
        </w:rPr>
        <w:t>Revisão das melhorias planejadas</w:t>
      </w:r>
    </w:p>
    <w:p w14:paraId="2705135E" w14:textId="3CA40868" w:rsidR="00AB7B32" w:rsidRPr="00AB7B32" w:rsidRDefault="00AB7B32" w:rsidP="00AB7B32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AB7B32">
        <w:rPr>
          <w:rFonts w:ascii="Poppins Light" w:hAnsi="Poppins Light" w:cs="Poppins Light"/>
        </w:rPr>
        <w:t xml:space="preserve">Cada grupo </w:t>
      </w:r>
      <w:r w:rsidR="00AE5098" w:rsidRPr="00AB7B32">
        <w:rPr>
          <w:rFonts w:ascii="Poppins Light" w:hAnsi="Poppins Light" w:cs="Poppins Light"/>
        </w:rPr>
        <w:t>revisa</w:t>
      </w:r>
      <w:r w:rsidR="00AE5098">
        <w:rPr>
          <w:rFonts w:ascii="Poppins Light" w:hAnsi="Poppins Light" w:cs="Poppins Light"/>
        </w:rPr>
        <w:t>rá</w:t>
      </w:r>
      <w:r w:rsidR="00AE5098" w:rsidRPr="00AB7B32">
        <w:rPr>
          <w:rFonts w:ascii="Poppins Light" w:hAnsi="Poppins Light" w:cs="Poppins Light"/>
        </w:rPr>
        <w:t xml:space="preserve"> </w:t>
      </w:r>
      <w:r w:rsidRPr="00AB7B32">
        <w:rPr>
          <w:rFonts w:ascii="Poppins Light" w:hAnsi="Poppins Light" w:cs="Poppins Light"/>
        </w:rPr>
        <w:t>brevemente as melhorias que planejou na última aula.</w:t>
      </w:r>
    </w:p>
    <w:p w14:paraId="08C4D066" w14:textId="7BE364F4" w:rsidR="00AB7B32" w:rsidRPr="00AB7B32" w:rsidRDefault="003F0E46" w:rsidP="00AB7B32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>
        <w:rPr>
          <w:rFonts w:ascii="Poppins Light" w:hAnsi="Poppins Light" w:cs="Poppins Light"/>
        </w:rPr>
        <w:t>Reflitam e discutam</w:t>
      </w:r>
      <w:r w:rsidR="00AE5098">
        <w:rPr>
          <w:rFonts w:ascii="Poppins Light" w:hAnsi="Poppins Light" w:cs="Poppins Light"/>
        </w:rPr>
        <w:t>:</w:t>
      </w:r>
      <w:r>
        <w:rPr>
          <w:rFonts w:ascii="Poppins Light" w:hAnsi="Poppins Light" w:cs="Poppins Light"/>
        </w:rPr>
        <w:t xml:space="preserve"> c</w:t>
      </w:r>
      <w:r w:rsidR="00AB7B32" w:rsidRPr="00AB7B32">
        <w:rPr>
          <w:rFonts w:ascii="Poppins Light" w:hAnsi="Poppins Light" w:cs="Poppins Light"/>
        </w:rPr>
        <w:t>omo as soluções que vocês propuseram podem ser implementadas de forma prática?</w:t>
      </w:r>
    </w:p>
    <w:p w14:paraId="0272B128" w14:textId="1A9B5C41" w:rsidR="00AB7B32" w:rsidRDefault="00AB7B32" w:rsidP="00AB7B32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AB7B32">
        <w:rPr>
          <w:rFonts w:ascii="Poppins Light" w:hAnsi="Poppins Light" w:cs="Poppins Light"/>
        </w:rPr>
        <w:t xml:space="preserve">Verifiquem se há alguma área </w:t>
      </w:r>
      <w:r w:rsidR="00AE5098">
        <w:rPr>
          <w:rFonts w:ascii="Poppins Light" w:hAnsi="Poppins Light" w:cs="Poppins Light"/>
        </w:rPr>
        <w:t>na qual</w:t>
      </w:r>
      <w:r w:rsidR="00AE5098" w:rsidRPr="00AB7B32">
        <w:rPr>
          <w:rFonts w:ascii="Poppins Light" w:hAnsi="Poppins Light" w:cs="Poppins Light"/>
        </w:rPr>
        <w:t xml:space="preserve"> </w:t>
      </w:r>
      <w:r w:rsidRPr="00AB7B32">
        <w:rPr>
          <w:rFonts w:ascii="Poppins Light" w:hAnsi="Poppins Light" w:cs="Poppins Light"/>
        </w:rPr>
        <w:t>ajustes precisam ser feitos antes de</w:t>
      </w:r>
      <w:r w:rsidR="00AE5098">
        <w:rPr>
          <w:rFonts w:ascii="Poppins Light" w:hAnsi="Poppins Light" w:cs="Poppins Light"/>
        </w:rPr>
        <w:t xml:space="preserve"> se</w:t>
      </w:r>
      <w:r w:rsidRPr="00AB7B32">
        <w:rPr>
          <w:rFonts w:ascii="Poppins Light" w:hAnsi="Poppins Light" w:cs="Poppins Light"/>
        </w:rPr>
        <w:t xml:space="preserve"> aplicar as mudanças.</w:t>
      </w:r>
    </w:p>
    <w:p w14:paraId="53B9729B" w14:textId="77777777" w:rsidR="00AB7B32" w:rsidRDefault="00AB7B32" w:rsidP="00AB7B32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</w:p>
    <w:p w14:paraId="3F5FB1E1" w14:textId="6CB10C20" w:rsidR="00AB7B32" w:rsidRPr="00C340F0" w:rsidRDefault="00AB7B32" w:rsidP="00AB7B32">
      <w:pPr>
        <w:spacing w:after="160" w:line="259" w:lineRule="auto"/>
        <w:ind w:left="360"/>
        <w:jc w:val="both"/>
        <w:rPr>
          <w:rFonts w:ascii="Poppins Medium" w:hAnsi="Poppins Medium" w:cs="Poppins Light"/>
          <w:b/>
          <w:bCs/>
        </w:rPr>
      </w:pPr>
      <w:r w:rsidRPr="00C340F0">
        <w:rPr>
          <w:rFonts w:ascii="Poppins Medium" w:hAnsi="Poppins Medium" w:cs="Poppins Light"/>
          <w:b/>
          <w:bCs/>
        </w:rPr>
        <w:t>2. Implemente</w:t>
      </w:r>
      <w:r w:rsidR="00E97D9E" w:rsidRPr="00C340F0">
        <w:rPr>
          <w:rFonts w:ascii="Poppins Medium" w:hAnsi="Poppins Medium" w:cs="Poppins Light"/>
          <w:b/>
          <w:bCs/>
        </w:rPr>
        <w:t>m</w:t>
      </w:r>
      <w:r w:rsidRPr="00C340F0">
        <w:rPr>
          <w:rFonts w:ascii="Poppins Medium" w:hAnsi="Poppins Medium" w:cs="Poppins Light"/>
          <w:b/>
          <w:bCs/>
        </w:rPr>
        <w:t xml:space="preserve"> as melhorias inovadoras</w:t>
      </w:r>
    </w:p>
    <w:p w14:paraId="5537E0F9" w14:textId="552EEDCC" w:rsidR="00AB7B32" w:rsidRPr="00AB7B32" w:rsidRDefault="00AB7B32" w:rsidP="00AB7B32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AB7B32">
        <w:rPr>
          <w:rFonts w:ascii="Poppins Light" w:hAnsi="Poppins Light" w:cs="Poppins Light"/>
        </w:rPr>
        <w:t>Com base no que você</w:t>
      </w:r>
      <w:r w:rsidR="00AE5098">
        <w:rPr>
          <w:rFonts w:ascii="Poppins Light" w:hAnsi="Poppins Light" w:cs="Poppins Light"/>
        </w:rPr>
        <w:t>s</w:t>
      </w:r>
      <w:r w:rsidRPr="00AB7B32">
        <w:rPr>
          <w:rFonts w:ascii="Poppins Light" w:hAnsi="Poppins Light" w:cs="Poppins Light"/>
        </w:rPr>
        <w:t xml:space="preserve"> planej</w:t>
      </w:r>
      <w:r w:rsidR="00AE5098">
        <w:rPr>
          <w:rFonts w:ascii="Poppins Light" w:hAnsi="Poppins Light" w:cs="Poppins Light"/>
        </w:rPr>
        <w:t>aram</w:t>
      </w:r>
      <w:r w:rsidRPr="00AB7B32">
        <w:rPr>
          <w:rFonts w:ascii="Poppins Light" w:hAnsi="Poppins Light" w:cs="Poppins Light"/>
        </w:rPr>
        <w:t xml:space="preserve"> na aula anterior, agora é o momento de aplicar as soluções criativas no seu MVP. Pense</w:t>
      </w:r>
      <w:r w:rsidR="00AE5098">
        <w:rPr>
          <w:rFonts w:ascii="Poppins Light" w:hAnsi="Poppins Light" w:cs="Poppins Light"/>
        </w:rPr>
        <w:t>m</w:t>
      </w:r>
      <w:r w:rsidRPr="00AB7B32">
        <w:rPr>
          <w:rFonts w:ascii="Poppins Light" w:hAnsi="Poppins Light" w:cs="Poppins Light"/>
        </w:rPr>
        <w:t xml:space="preserve"> em como essas mudanças podem transformar o processo.</w:t>
      </w:r>
    </w:p>
    <w:p w14:paraId="450452D1" w14:textId="77777777" w:rsidR="00AB7B32" w:rsidRDefault="00AB7B32" w:rsidP="00AB7B32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C340F0">
        <w:rPr>
          <w:rFonts w:ascii="Poppins Medium" w:hAnsi="Poppins Medium" w:cs="Poppins Light"/>
          <w:b/>
          <w:bCs/>
          <w:noProof/>
        </w:rPr>
        <w:drawing>
          <wp:inline distT="0" distB="0" distL="0" distR="0" wp14:anchorId="3BE6C5EC" wp14:editId="1F43D487">
            <wp:extent cx="1692000" cy="383230"/>
            <wp:effectExtent l="0" t="0" r="3810" b="0"/>
            <wp:docPr id="15523439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419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92000" cy="3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A14C" w14:textId="7D8DD3D3" w:rsidR="00AB7B32" w:rsidRPr="00AB7B32" w:rsidRDefault="00AB7B32" w:rsidP="00AB7B32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C340F0">
        <w:rPr>
          <w:rFonts w:ascii="Poppins Medium" w:hAnsi="Poppins Medium" w:cs="Poppins Light"/>
          <w:b/>
          <w:bCs/>
        </w:rPr>
        <w:t>Pergunta-chave:</w:t>
      </w:r>
      <w:r w:rsidRPr="00AB7B32">
        <w:rPr>
          <w:rFonts w:ascii="Poppins Light" w:hAnsi="Poppins Light" w:cs="Poppins Light"/>
        </w:rPr>
        <w:t xml:space="preserve"> Como podemos transformar este processo de forma inovadora?</w:t>
      </w:r>
    </w:p>
    <w:p w14:paraId="43476A0D" w14:textId="77777777" w:rsidR="00AB7B32" w:rsidRDefault="00AB7B32" w:rsidP="00AB7B32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C340F0">
        <w:rPr>
          <w:rFonts w:ascii="Poppins Medium" w:hAnsi="Poppins Medium" w:cs="Poppins Light"/>
          <w:b/>
          <w:bCs/>
          <w:i/>
          <w:iCs/>
          <w:noProof/>
          <w:color w:val="808080" w:themeColor="background1" w:themeShade="80"/>
        </w:rPr>
        <w:drawing>
          <wp:inline distT="0" distB="0" distL="0" distR="0" wp14:anchorId="77A2FA5C" wp14:editId="426B9C73">
            <wp:extent cx="1800000" cy="381818"/>
            <wp:effectExtent l="0" t="0" r="0" b="0"/>
            <wp:docPr id="943709202" name="Imagem 1" descr="Interface gráfica do usuário, Aplicativo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10B798B1-9080-85F2-CBE3-7CDE70CDF2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 descr="Interface gráfica do usuário, Aplicativo&#10;&#10;Descrição gerada automaticamente">
                      <a:extLst>
                        <a:ext uri="{FF2B5EF4-FFF2-40B4-BE49-F238E27FC236}">
                          <a16:creationId xmlns:a16="http://schemas.microsoft.com/office/drawing/2014/main" id="{10B798B1-9080-85F2-CBE3-7CDE70CDF2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CF94" w14:textId="04659031" w:rsidR="00AB7B32" w:rsidRDefault="00AB7B32" w:rsidP="00AB7B32">
      <w:pPr>
        <w:spacing w:after="160" w:line="259" w:lineRule="auto"/>
        <w:ind w:left="360"/>
        <w:jc w:val="both"/>
        <w:rPr>
          <w:rFonts w:ascii="Poppins Light" w:hAnsi="Poppins Light" w:cs="Poppins Light"/>
          <w:i/>
          <w:iCs/>
          <w:color w:val="808080" w:themeColor="background1" w:themeShade="80"/>
        </w:rPr>
      </w:pPr>
      <w:r w:rsidRPr="00C340F0">
        <w:rPr>
          <w:rFonts w:ascii="Poppins Medium" w:hAnsi="Poppins Medium" w:cs="Poppins Light"/>
          <w:b/>
          <w:bCs/>
          <w:color w:val="000000" w:themeColor="text1"/>
        </w:rPr>
        <w:t>Exemplo</w:t>
      </w:r>
      <w:r w:rsidRPr="003E0A7E">
        <w:rPr>
          <w:rFonts w:ascii="Poppins Light" w:hAnsi="Poppins Light" w:cs="Poppins Light"/>
          <w:color w:val="000000" w:themeColor="text1"/>
        </w:rPr>
        <w:t xml:space="preserve">: </w:t>
      </w:r>
      <w:r w:rsidR="00AE5098">
        <w:rPr>
          <w:rFonts w:ascii="Poppins Light" w:hAnsi="Poppins Light" w:cs="Poppins Light"/>
          <w:color w:val="000000" w:themeColor="text1"/>
        </w:rPr>
        <w:t>Em vez</w:t>
      </w:r>
      <w:r w:rsidRPr="003E0A7E">
        <w:rPr>
          <w:rFonts w:ascii="Poppins Light" w:hAnsi="Poppins Light" w:cs="Poppins Light"/>
          <w:color w:val="000000" w:themeColor="text1"/>
        </w:rPr>
        <w:t xml:space="preserve"> de apenas aumentar o número de reuniões, experimente</w:t>
      </w:r>
      <w:r w:rsidR="00AE5098">
        <w:rPr>
          <w:rFonts w:ascii="Poppins Light" w:hAnsi="Poppins Light" w:cs="Poppins Light"/>
          <w:color w:val="000000" w:themeColor="text1"/>
        </w:rPr>
        <w:t>m</w:t>
      </w:r>
      <w:r w:rsidRPr="003E0A7E">
        <w:rPr>
          <w:rFonts w:ascii="Poppins Light" w:hAnsi="Poppins Light" w:cs="Poppins Light"/>
          <w:color w:val="000000" w:themeColor="text1"/>
        </w:rPr>
        <w:t xml:space="preserve"> usar gamificação para motivar e engajar os participantes nos encontros.</w:t>
      </w:r>
    </w:p>
    <w:p w14:paraId="7683A38F" w14:textId="77777777" w:rsidR="00AB7B32" w:rsidRDefault="00AB7B32">
      <w:pPr>
        <w:rPr>
          <w:rFonts w:ascii="Poppins Light" w:hAnsi="Poppins Light" w:cs="Poppins Light"/>
          <w:i/>
          <w:iCs/>
          <w:color w:val="808080" w:themeColor="background1" w:themeShade="80"/>
        </w:rPr>
      </w:pPr>
      <w:r>
        <w:rPr>
          <w:rFonts w:ascii="Poppins Light" w:hAnsi="Poppins Light" w:cs="Poppins Light"/>
          <w:i/>
          <w:iCs/>
          <w:color w:val="808080" w:themeColor="background1" w:themeShade="80"/>
        </w:rPr>
        <w:br w:type="page"/>
      </w:r>
    </w:p>
    <w:tbl>
      <w:tblPr>
        <w:tblStyle w:val="Tabelacomgrade"/>
        <w:tblW w:w="0" w:type="auto"/>
        <w:tblInd w:w="426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13"/>
      </w:tblGrid>
      <w:tr w:rsidR="003E681F" w:rsidRPr="00537989" w14:paraId="4E63696B" w14:textId="77777777" w:rsidTr="006C4A1C">
        <w:tc>
          <w:tcPr>
            <w:tcW w:w="9213" w:type="dxa"/>
          </w:tcPr>
          <w:p w14:paraId="723B33C7" w14:textId="008F0C0F" w:rsidR="00AB7B32" w:rsidRDefault="00AB7B32" w:rsidP="00BC7B6D">
            <w:pPr>
              <w:jc w:val="both"/>
              <w:rPr>
                <w:rFonts w:ascii="Poppins Light" w:hAnsi="Poppins Light" w:cs="Poppins Light"/>
                <w:noProof/>
                <w:u w:val="single"/>
              </w:rPr>
            </w:pPr>
            <w:r w:rsidRPr="003E681F">
              <w:rPr>
                <w:rFonts w:ascii="Poppins Light" w:hAnsi="Poppins Light" w:cs="Poppins Light"/>
                <w:i/>
                <w:iCs/>
                <w:noProof/>
                <w:color w:val="808080" w:themeColor="background1" w:themeShade="80"/>
              </w:rPr>
              <w:lastRenderedPageBreak/>
              <w:drawing>
                <wp:anchor distT="0" distB="0" distL="114300" distR="114300" simplePos="0" relativeHeight="251686912" behindDoc="0" locked="0" layoutInCell="1" allowOverlap="1" wp14:anchorId="7A8DEF57" wp14:editId="4A00E601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0</wp:posOffset>
                  </wp:positionV>
                  <wp:extent cx="1692910" cy="359410"/>
                  <wp:effectExtent l="0" t="0" r="2540" b="2540"/>
                  <wp:wrapTopAndBottom/>
                  <wp:docPr id="1475832525" name="Imagem 1" descr="Interface gráfica do usuário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51316" name="Imagem 1" descr="Interface gráfica do usuário&#10;&#10;Descrição gerada automaticamente com confiança média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910" cy="35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36E20FB" w14:textId="431B1204" w:rsidR="003E681F" w:rsidRPr="00A25CFE" w:rsidRDefault="003E681F" w:rsidP="00BC7B6D">
            <w:pPr>
              <w:jc w:val="both"/>
              <w:rPr>
                <w:rFonts w:ascii="Poppins Light" w:hAnsi="Poppins Light" w:cs="Poppins Light"/>
                <w:noProof/>
                <w:u w:val="single"/>
              </w:rPr>
            </w:pPr>
            <w:r w:rsidRPr="00A25CFE">
              <w:rPr>
                <w:rFonts w:ascii="Poppins Light" w:hAnsi="Poppins Light" w:cs="Poppins Light"/>
                <w:noProof/>
                <w:u w:val="single"/>
              </w:rPr>
              <w:t xml:space="preserve">Campo para anotações: </w:t>
            </w:r>
          </w:p>
          <w:p w14:paraId="22F401E5" w14:textId="4DB4E24C" w:rsidR="003E681F" w:rsidRDefault="003E681F" w:rsidP="00BC7B6D">
            <w:pPr>
              <w:jc w:val="both"/>
              <w:rPr>
                <w:rFonts w:ascii="Poppins Light" w:hAnsi="Poppins Light" w:cs="Poppins Light"/>
                <w:noProof/>
              </w:rPr>
            </w:pPr>
          </w:p>
          <w:p w14:paraId="05F97753" w14:textId="194301C7" w:rsidR="003E681F" w:rsidRPr="00537989" w:rsidRDefault="003E681F" w:rsidP="00BC7B6D">
            <w:pPr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3E681F" w:rsidRPr="00537989" w14:paraId="0571468B" w14:textId="77777777" w:rsidTr="006C4A1C">
        <w:tc>
          <w:tcPr>
            <w:tcW w:w="9213" w:type="dxa"/>
          </w:tcPr>
          <w:p w14:paraId="56D00589" w14:textId="77777777" w:rsidR="003E681F" w:rsidRPr="00537989" w:rsidRDefault="003E681F" w:rsidP="00BC7B6D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3E681F" w:rsidRPr="00537989" w14:paraId="11A07C47" w14:textId="77777777" w:rsidTr="006C4A1C">
        <w:tc>
          <w:tcPr>
            <w:tcW w:w="9213" w:type="dxa"/>
          </w:tcPr>
          <w:p w14:paraId="65ABF9F1" w14:textId="77777777" w:rsidR="003E681F" w:rsidRPr="00537989" w:rsidRDefault="003E681F" w:rsidP="00BC7B6D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3E681F" w:rsidRPr="00537989" w14:paraId="41BB2C36" w14:textId="77777777" w:rsidTr="006C4A1C">
        <w:tc>
          <w:tcPr>
            <w:tcW w:w="9213" w:type="dxa"/>
          </w:tcPr>
          <w:p w14:paraId="54CC6E95" w14:textId="77777777" w:rsidR="003E681F" w:rsidRPr="00537989" w:rsidRDefault="003E681F" w:rsidP="00BC7B6D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3E681F" w:rsidRPr="00537989" w14:paraId="2B9B6291" w14:textId="77777777" w:rsidTr="006C4A1C">
        <w:tc>
          <w:tcPr>
            <w:tcW w:w="9213" w:type="dxa"/>
          </w:tcPr>
          <w:p w14:paraId="449BE48A" w14:textId="77777777" w:rsidR="003E681F" w:rsidRPr="00537989" w:rsidRDefault="003E681F" w:rsidP="00BC7B6D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AB7B32" w:rsidRPr="00537989" w14:paraId="52CD3D66" w14:textId="77777777" w:rsidTr="006C4A1C">
        <w:tc>
          <w:tcPr>
            <w:tcW w:w="9213" w:type="dxa"/>
          </w:tcPr>
          <w:p w14:paraId="31317E76" w14:textId="77777777" w:rsidR="00AB7B32" w:rsidRPr="00537989" w:rsidRDefault="00AB7B32" w:rsidP="00BC7B6D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AB7B32" w:rsidRPr="00537989" w14:paraId="3AFFCE4C" w14:textId="77777777" w:rsidTr="006C4A1C">
        <w:tc>
          <w:tcPr>
            <w:tcW w:w="9213" w:type="dxa"/>
          </w:tcPr>
          <w:p w14:paraId="2CA46D3F" w14:textId="77777777" w:rsidR="00AB7B32" w:rsidRPr="00537989" w:rsidRDefault="00AB7B32" w:rsidP="00BC7B6D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AB7B32" w:rsidRPr="00537989" w14:paraId="2222643F" w14:textId="77777777" w:rsidTr="006C4A1C">
        <w:tc>
          <w:tcPr>
            <w:tcW w:w="9213" w:type="dxa"/>
          </w:tcPr>
          <w:p w14:paraId="6AFA5F2E" w14:textId="77777777" w:rsidR="00AB7B32" w:rsidRPr="00537989" w:rsidRDefault="00AB7B32" w:rsidP="00BC7B6D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AB7B32" w:rsidRPr="00537989" w14:paraId="0B021F90" w14:textId="77777777" w:rsidTr="006C4A1C">
        <w:tc>
          <w:tcPr>
            <w:tcW w:w="9213" w:type="dxa"/>
          </w:tcPr>
          <w:p w14:paraId="0B20F921" w14:textId="77777777" w:rsidR="00AB7B32" w:rsidRPr="00537989" w:rsidRDefault="00AB7B32" w:rsidP="00BC7B6D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AB7B32" w:rsidRPr="00537989" w14:paraId="763F05C9" w14:textId="77777777" w:rsidTr="006C4A1C">
        <w:tc>
          <w:tcPr>
            <w:tcW w:w="9213" w:type="dxa"/>
          </w:tcPr>
          <w:p w14:paraId="64824FDF" w14:textId="77777777" w:rsidR="00AB7B32" w:rsidRPr="00537989" w:rsidRDefault="00AB7B32" w:rsidP="00BC7B6D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AB7B32" w:rsidRPr="00537989" w14:paraId="3D2AA8A6" w14:textId="77777777" w:rsidTr="006C4A1C">
        <w:tc>
          <w:tcPr>
            <w:tcW w:w="9213" w:type="dxa"/>
          </w:tcPr>
          <w:p w14:paraId="771008B3" w14:textId="77777777" w:rsidR="00AB7B32" w:rsidRPr="00537989" w:rsidRDefault="00AB7B32" w:rsidP="00BC7B6D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AB7B32" w:rsidRPr="00537989" w14:paraId="3C42B35C" w14:textId="77777777" w:rsidTr="006C4A1C">
        <w:tc>
          <w:tcPr>
            <w:tcW w:w="9213" w:type="dxa"/>
          </w:tcPr>
          <w:p w14:paraId="6C6D682F" w14:textId="77777777" w:rsidR="00AB7B32" w:rsidRPr="00537989" w:rsidRDefault="00AB7B32" w:rsidP="00BC7B6D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AB7B32" w:rsidRPr="00537989" w14:paraId="2158C780" w14:textId="77777777" w:rsidTr="006C4A1C">
        <w:tc>
          <w:tcPr>
            <w:tcW w:w="9213" w:type="dxa"/>
          </w:tcPr>
          <w:p w14:paraId="00178513" w14:textId="77777777" w:rsidR="00AB7B32" w:rsidRPr="00537989" w:rsidRDefault="00AB7B32" w:rsidP="00BC7B6D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AB7B32" w:rsidRPr="00537989" w14:paraId="2BD003C0" w14:textId="77777777" w:rsidTr="006C4A1C">
        <w:tc>
          <w:tcPr>
            <w:tcW w:w="9213" w:type="dxa"/>
          </w:tcPr>
          <w:p w14:paraId="68194098" w14:textId="77777777" w:rsidR="00AB7B32" w:rsidRPr="00537989" w:rsidRDefault="00AB7B32" w:rsidP="00BC7B6D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AB7B32" w:rsidRPr="00537989" w14:paraId="437266C6" w14:textId="77777777" w:rsidTr="006C4A1C">
        <w:tc>
          <w:tcPr>
            <w:tcW w:w="9213" w:type="dxa"/>
          </w:tcPr>
          <w:p w14:paraId="5BBED807" w14:textId="77777777" w:rsidR="00AB7B32" w:rsidRPr="00537989" w:rsidRDefault="00AB7B32" w:rsidP="00BC7B6D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AB7B32" w:rsidRPr="00537989" w14:paraId="554EBA39" w14:textId="77777777" w:rsidTr="006C4A1C">
        <w:tc>
          <w:tcPr>
            <w:tcW w:w="9213" w:type="dxa"/>
          </w:tcPr>
          <w:p w14:paraId="4E3B5593" w14:textId="77777777" w:rsidR="00AB7B32" w:rsidRPr="00537989" w:rsidRDefault="00AB7B32" w:rsidP="00BC7B6D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AB7B32" w:rsidRPr="00537989" w14:paraId="28ABF11E" w14:textId="77777777" w:rsidTr="006C4A1C">
        <w:tc>
          <w:tcPr>
            <w:tcW w:w="9213" w:type="dxa"/>
          </w:tcPr>
          <w:p w14:paraId="00E69342" w14:textId="77777777" w:rsidR="00AB7B32" w:rsidRPr="00537989" w:rsidRDefault="00AB7B32" w:rsidP="00BC7B6D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AB7B32" w:rsidRPr="00537989" w14:paraId="60994BF5" w14:textId="77777777" w:rsidTr="006C4A1C">
        <w:tc>
          <w:tcPr>
            <w:tcW w:w="9213" w:type="dxa"/>
          </w:tcPr>
          <w:p w14:paraId="2F5164EB" w14:textId="77777777" w:rsidR="00AB7B32" w:rsidRPr="00537989" w:rsidRDefault="00AB7B32" w:rsidP="00BC7B6D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AB7B32" w:rsidRPr="00537989" w14:paraId="2C4AD153" w14:textId="77777777" w:rsidTr="006C4A1C">
        <w:tc>
          <w:tcPr>
            <w:tcW w:w="9213" w:type="dxa"/>
          </w:tcPr>
          <w:p w14:paraId="54967D1E" w14:textId="77777777" w:rsidR="00AB7B32" w:rsidRPr="00537989" w:rsidRDefault="00AB7B32" w:rsidP="00BC7B6D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AB7B32" w:rsidRPr="00537989" w14:paraId="53C6D677" w14:textId="77777777" w:rsidTr="006C4A1C">
        <w:tc>
          <w:tcPr>
            <w:tcW w:w="9213" w:type="dxa"/>
          </w:tcPr>
          <w:p w14:paraId="23C83C87" w14:textId="77777777" w:rsidR="00AB7B32" w:rsidRPr="00537989" w:rsidRDefault="00AB7B32" w:rsidP="00BC7B6D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</w:tbl>
    <w:p w14:paraId="50FB26F7" w14:textId="7B6E71A0" w:rsidR="006C4A1C" w:rsidRDefault="006C4A1C">
      <w:pPr>
        <w:rPr>
          <w:rFonts w:ascii="Poppins Light" w:hAnsi="Poppins Light" w:cs="Poppins Light"/>
        </w:rPr>
      </w:pPr>
    </w:p>
    <w:sectPr w:rsidR="006C4A1C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C5B4C5" w14:textId="77777777" w:rsidR="008415DB" w:rsidRDefault="008415DB">
      <w:r>
        <w:separator/>
      </w:r>
    </w:p>
  </w:endnote>
  <w:endnote w:type="continuationSeparator" w:id="0">
    <w:p w14:paraId="176BA1F3" w14:textId="77777777" w:rsidR="008415DB" w:rsidRDefault="008415DB">
      <w:r>
        <w:continuationSeparator/>
      </w:r>
    </w:p>
  </w:endnote>
  <w:endnote w:type="continuationNotice" w:id="1">
    <w:p w14:paraId="3E09D728" w14:textId="77777777" w:rsidR="008415DB" w:rsidRDefault="008415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5EB2E004" w14:textId="51FA51A1" w:rsidR="6B43526E" w:rsidRDefault="6B43526E" w:rsidP="6B43526E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6B43526E">
              <w:rPr>
                <w:rFonts w:ascii="Poppins" w:hAnsi="Poppins" w:cs="Poppins"/>
                <w:sz w:val="20"/>
                <w:szCs w:val="20"/>
              </w:rPr>
              <w:t>[</w:t>
            </w:r>
            <w:r w:rsidR="003E0A7E">
              <w:rPr>
                <w:rFonts w:ascii="Poppins" w:hAnsi="Poppins" w:cs="Poppins"/>
                <w:sz w:val="20"/>
                <w:szCs w:val="20"/>
              </w:rPr>
              <w:t>PMD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]ANO</w:t>
            </w:r>
            <w:r w:rsidR="003E0A7E">
              <w:rPr>
                <w:rFonts w:ascii="Poppins" w:hAnsi="Poppins" w:cs="Poppins"/>
                <w:sz w:val="20"/>
                <w:szCs w:val="20"/>
              </w:rPr>
              <w:t>2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B</w:t>
            </w:r>
            <w:r w:rsidR="003E0A7E">
              <w:rPr>
                <w:rFonts w:ascii="Poppins" w:hAnsi="Poppins" w:cs="Poppins"/>
                <w:sz w:val="20"/>
                <w:szCs w:val="20"/>
              </w:rPr>
              <w:t>3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S</w:t>
            </w:r>
            <w:r w:rsidR="003E0A7E">
              <w:rPr>
                <w:rFonts w:ascii="Poppins" w:hAnsi="Poppins" w:cs="Poppins"/>
                <w:sz w:val="20"/>
                <w:szCs w:val="20"/>
              </w:rPr>
              <w:t>19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A</w:t>
            </w:r>
            <w:r w:rsidR="003E0A7E">
              <w:rPr>
                <w:rFonts w:ascii="Poppins" w:hAnsi="Poppins" w:cs="Poppins"/>
                <w:sz w:val="20"/>
                <w:szCs w:val="20"/>
              </w:rPr>
              <w:t>2</w:t>
            </w:r>
          </w:p>
          <w:p w14:paraId="214D1726" w14:textId="4BBD19DB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6C4ED1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1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6C4ED1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4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82AD58" w14:textId="77777777" w:rsidR="007B5B02" w:rsidRDefault="007B5B0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D36CA0" w14:textId="77777777" w:rsidR="008415DB" w:rsidRDefault="008415DB">
      <w:r>
        <w:separator/>
      </w:r>
    </w:p>
  </w:footnote>
  <w:footnote w:type="continuationSeparator" w:id="0">
    <w:p w14:paraId="7E5C5090" w14:textId="77777777" w:rsidR="008415DB" w:rsidRDefault="008415DB">
      <w:r>
        <w:continuationSeparator/>
      </w:r>
    </w:p>
  </w:footnote>
  <w:footnote w:type="continuationNotice" w:id="1">
    <w:p w14:paraId="25CBB25C" w14:textId="77777777" w:rsidR="008415DB" w:rsidRDefault="008415DB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0226E1" w14:textId="77777777" w:rsidR="007B5B02" w:rsidRDefault="007B5B0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560510" w14:textId="46B130A2" w:rsidR="00E227A8" w:rsidRDefault="007B5B02" w:rsidP="00E227A8">
    <w:pPr>
      <w:pStyle w:val="Cabealho"/>
      <w:jc w:val="right"/>
    </w:pPr>
    <w:r>
      <w:rPr>
        <w:noProof/>
      </w:rPr>
      <w:drawing>
        <wp:inline distT="0" distB="0" distL="0" distR="0" wp14:anchorId="16A38CDF" wp14:editId="0EA38FD8">
          <wp:extent cx="1879203" cy="846001"/>
          <wp:effectExtent l="0" t="0" r="6985" b="0"/>
          <wp:docPr id="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881FFA" w14:textId="77777777" w:rsidR="007B5B02" w:rsidRDefault="007B5B0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425A9"/>
    <w:multiLevelType w:val="hybridMultilevel"/>
    <w:tmpl w:val="90F80850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0A52AE3"/>
    <w:multiLevelType w:val="multilevel"/>
    <w:tmpl w:val="1450B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093163"/>
    <w:multiLevelType w:val="hybridMultilevel"/>
    <w:tmpl w:val="7B5297F6"/>
    <w:lvl w:ilvl="0" w:tplc="F0F44A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0373C9"/>
    <w:multiLevelType w:val="multilevel"/>
    <w:tmpl w:val="7E7A9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08318B"/>
    <w:multiLevelType w:val="hybridMultilevel"/>
    <w:tmpl w:val="D0DE93EE"/>
    <w:lvl w:ilvl="0" w:tplc="752C7BF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3E90ACC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406029DE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B692B7E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A70AC412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A23C6086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930CD42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81D4288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4BE86EA4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205FEC"/>
    <w:multiLevelType w:val="hybridMultilevel"/>
    <w:tmpl w:val="791EE716"/>
    <w:lvl w:ilvl="0" w:tplc="D5B8B6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Poppins" w:hAnsi="Poppins" w:cs="Poppins" w:hint="default"/>
      </w:rPr>
    </w:lvl>
    <w:lvl w:ilvl="1" w:tplc="DBD630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18C4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566F0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A99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5212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8848B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080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CA12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414DE2"/>
    <w:multiLevelType w:val="multilevel"/>
    <w:tmpl w:val="4E2C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034192"/>
    <w:multiLevelType w:val="hybridMultilevel"/>
    <w:tmpl w:val="01F21140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1B6F60"/>
    <w:multiLevelType w:val="multilevel"/>
    <w:tmpl w:val="FE56C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05D4917"/>
    <w:multiLevelType w:val="multilevel"/>
    <w:tmpl w:val="67EE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A84189"/>
    <w:multiLevelType w:val="hybridMultilevel"/>
    <w:tmpl w:val="AFD64EE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C8C74EB"/>
    <w:multiLevelType w:val="hybridMultilevel"/>
    <w:tmpl w:val="57B2BE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8C7E5F"/>
    <w:multiLevelType w:val="hybridMultilevel"/>
    <w:tmpl w:val="C15C9CF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51C0110"/>
    <w:multiLevelType w:val="hybridMultilevel"/>
    <w:tmpl w:val="4870545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8A07197"/>
    <w:multiLevelType w:val="multilevel"/>
    <w:tmpl w:val="D7B623D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6"/>
  </w:num>
  <w:num w:numId="3">
    <w:abstractNumId w:val="18"/>
  </w:num>
  <w:num w:numId="4">
    <w:abstractNumId w:val="11"/>
  </w:num>
  <w:num w:numId="5">
    <w:abstractNumId w:val="13"/>
  </w:num>
  <w:num w:numId="6">
    <w:abstractNumId w:val="0"/>
  </w:num>
  <w:num w:numId="7">
    <w:abstractNumId w:val="7"/>
  </w:num>
  <w:num w:numId="8">
    <w:abstractNumId w:val="4"/>
  </w:num>
  <w:num w:numId="9">
    <w:abstractNumId w:val="15"/>
  </w:num>
  <w:num w:numId="10">
    <w:abstractNumId w:val="17"/>
  </w:num>
  <w:num w:numId="11">
    <w:abstractNumId w:val="10"/>
  </w:num>
  <w:num w:numId="12">
    <w:abstractNumId w:val="12"/>
  </w:num>
  <w:num w:numId="13">
    <w:abstractNumId w:val="8"/>
  </w:num>
  <w:num w:numId="14">
    <w:abstractNumId w:val="1"/>
  </w:num>
  <w:num w:numId="15">
    <w:abstractNumId w:val="9"/>
  </w:num>
  <w:num w:numId="16">
    <w:abstractNumId w:val="16"/>
  </w:num>
  <w:num w:numId="17">
    <w:abstractNumId w:val="3"/>
  </w:num>
  <w:num w:numId="18">
    <w:abstractNumId w:val="14"/>
  </w:num>
  <w:num w:numId="19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7A8"/>
    <w:rsid w:val="000278D8"/>
    <w:rsid w:val="000458D0"/>
    <w:rsid w:val="00067C7B"/>
    <w:rsid w:val="00070FBB"/>
    <w:rsid w:val="00093C5A"/>
    <w:rsid w:val="000A4E65"/>
    <w:rsid w:val="000C6619"/>
    <w:rsid w:val="000D1CF0"/>
    <w:rsid w:val="000F5A2C"/>
    <w:rsid w:val="000F5A45"/>
    <w:rsid w:val="000F7DE9"/>
    <w:rsid w:val="00120526"/>
    <w:rsid w:val="00124756"/>
    <w:rsid w:val="00135530"/>
    <w:rsid w:val="00160195"/>
    <w:rsid w:val="00160D27"/>
    <w:rsid w:val="0017310D"/>
    <w:rsid w:val="001A2D86"/>
    <w:rsid w:val="001A32C9"/>
    <w:rsid w:val="001B69B9"/>
    <w:rsid w:val="001C335A"/>
    <w:rsid w:val="001D0EA1"/>
    <w:rsid w:val="001E7BC0"/>
    <w:rsid w:val="0022249B"/>
    <w:rsid w:val="002344C7"/>
    <w:rsid w:val="002372B1"/>
    <w:rsid w:val="00252F67"/>
    <w:rsid w:val="00256D8D"/>
    <w:rsid w:val="002632D3"/>
    <w:rsid w:val="00264B6B"/>
    <w:rsid w:val="002915FF"/>
    <w:rsid w:val="002A390E"/>
    <w:rsid w:val="002C6EC9"/>
    <w:rsid w:val="002D1A6D"/>
    <w:rsid w:val="002D51E3"/>
    <w:rsid w:val="002E6314"/>
    <w:rsid w:val="003009B4"/>
    <w:rsid w:val="00301F41"/>
    <w:rsid w:val="00303113"/>
    <w:rsid w:val="003031BD"/>
    <w:rsid w:val="003365AE"/>
    <w:rsid w:val="00367C72"/>
    <w:rsid w:val="00383BFB"/>
    <w:rsid w:val="0038764C"/>
    <w:rsid w:val="003C032E"/>
    <w:rsid w:val="003D71CA"/>
    <w:rsid w:val="003E0A7E"/>
    <w:rsid w:val="003E273E"/>
    <w:rsid w:val="003E681F"/>
    <w:rsid w:val="003F0E46"/>
    <w:rsid w:val="004068FC"/>
    <w:rsid w:val="004114C6"/>
    <w:rsid w:val="00454835"/>
    <w:rsid w:val="00464B32"/>
    <w:rsid w:val="004661A2"/>
    <w:rsid w:val="00486F95"/>
    <w:rsid w:val="00491C71"/>
    <w:rsid w:val="004958AB"/>
    <w:rsid w:val="004A059F"/>
    <w:rsid w:val="004A0A64"/>
    <w:rsid w:val="004B66A3"/>
    <w:rsid w:val="004E713D"/>
    <w:rsid w:val="00516FC8"/>
    <w:rsid w:val="00527CD5"/>
    <w:rsid w:val="005347B3"/>
    <w:rsid w:val="00537989"/>
    <w:rsid w:val="0054587F"/>
    <w:rsid w:val="005517B2"/>
    <w:rsid w:val="005728AF"/>
    <w:rsid w:val="00580A6A"/>
    <w:rsid w:val="00585F34"/>
    <w:rsid w:val="005A5A09"/>
    <w:rsid w:val="005E0318"/>
    <w:rsid w:val="005E4165"/>
    <w:rsid w:val="005F74BB"/>
    <w:rsid w:val="0060776C"/>
    <w:rsid w:val="0063273B"/>
    <w:rsid w:val="00676B29"/>
    <w:rsid w:val="006B3AE9"/>
    <w:rsid w:val="006B6FC2"/>
    <w:rsid w:val="006C4A1C"/>
    <w:rsid w:val="006C4ED1"/>
    <w:rsid w:val="006E7272"/>
    <w:rsid w:val="006F044D"/>
    <w:rsid w:val="006F60D3"/>
    <w:rsid w:val="007671B4"/>
    <w:rsid w:val="00773A8C"/>
    <w:rsid w:val="0078262D"/>
    <w:rsid w:val="007B5B02"/>
    <w:rsid w:val="007B6ABF"/>
    <w:rsid w:val="007D7139"/>
    <w:rsid w:val="00814E58"/>
    <w:rsid w:val="0083474B"/>
    <w:rsid w:val="008415DB"/>
    <w:rsid w:val="00841D59"/>
    <w:rsid w:val="00846AE8"/>
    <w:rsid w:val="00851368"/>
    <w:rsid w:val="008925A9"/>
    <w:rsid w:val="00895DD8"/>
    <w:rsid w:val="00896129"/>
    <w:rsid w:val="008B3406"/>
    <w:rsid w:val="008B346A"/>
    <w:rsid w:val="008B4C24"/>
    <w:rsid w:val="008D5889"/>
    <w:rsid w:val="008F775A"/>
    <w:rsid w:val="0092769D"/>
    <w:rsid w:val="009470D0"/>
    <w:rsid w:val="00966015"/>
    <w:rsid w:val="00995614"/>
    <w:rsid w:val="009A1C7A"/>
    <w:rsid w:val="009B33B6"/>
    <w:rsid w:val="009D602E"/>
    <w:rsid w:val="009E7EA8"/>
    <w:rsid w:val="00A25CFE"/>
    <w:rsid w:val="00A821EC"/>
    <w:rsid w:val="00A97E0B"/>
    <w:rsid w:val="00AA60A0"/>
    <w:rsid w:val="00AB3384"/>
    <w:rsid w:val="00AB7B32"/>
    <w:rsid w:val="00AD78A6"/>
    <w:rsid w:val="00AE5098"/>
    <w:rsid w:val="00B45591"/>
    <w:rsid w:val="00B835C5"/>
    <w:rsid w:val="00BA6A76"/>
    <w:rsid w:val="00BB3B20"/>
    <w:rsid w:val="00BD780A"/>
    <w:rsid w:val="00C12E4A"/>
    <w:rsid w:val="00C340F0"/>
    <w:rsid w:val="00C42339"/>
    <w:rsid w:val="00C4723D"/>
    <w:rsid w:val="00C6070E"/>
    <w:rsid w:val="00C62CE1"/>
    <w:rsid w:val="00C92F45"/>
    <w:rsid w:val="00C970CB"/>
    <w:rsid w:val="00CA4523"/>
    <w:rsid w:val="00CC2A45"/>
    <w:rsid w:val="00CE38A4"/>
    <w:rsid w:val="00CF1B87"/>
    <w:rsid w:val="00CF76E4"/>
    <w:rsid w:val="00D03B93"/>
    <w:rsid w:val="00D05B9C"/>
    <w:rsid w:val="00D553AB"/>
    <w:rsid w:val="00D61A8F"/>
    <w:rsid w:val="00D76E67"/>
    <w:rsid w:val="00D95159"/>
    <w:rsid w:val="00DD5204"/>
    <w:rsid w:val="00DE0C0D"/>
    <w:rsid w:val="00DE5DA9"/>
    <w:rsid w:val="00DF089C"/>
    <w:rsid w:val="00E10D86"/>
    <w:rsid w:val="00E227A8"/>
    <w:rsid w:val="00E400A6"/>
    <w:rsid w:val="00E71901"/>
    <w:rsid w:val="00E73E76"/>
    <w:rsid w:val="00E77AF3"/>
    <w:rsid w:val="00E84A05"/>
    <w:rsid w:val="00E920CC"/>
    <w:rsid w:val="00E97D9E"/>
    <w:rsid w:val="00EA3B37"/>
    <w:rsid w:val="00EF47B1"/>
    <w:rsid w:val="00EF4AFE"/>
    <w:rsid w:val="00F044D7"/>
    <w:rsid w:val="00F16AFC"/>
    <w:rsid w:val="00F36982"/>
    <w:rsid w:val="00F45DC2"/>
    <w:rsid w:val="00F472E5"/>
    <w:rsid w:val="00F51FEF"/>
    <w:rsid w:val="00F52AA0"/>
    <w:rsid w:val="00F57059"/>
    <w:rsid w:val="00FD7F1E"/>
    <w:rsid w:val="00FF3340"/>
    <w:rsid w:val="00FF3ECB"/>
    <w:rsid w:val="6B43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link w:val="Ttulo9Char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character" w:customStyle="1" w:styleId="Ttulo9Char">
    <w:name w:val="Título 9 Char"/>
    <w:basedOn w:val="Fontepargpadro"/>
    <w:link w:val="Ttulo9"/>
    <w:rsid w:val="000D1CF0"/>
    <w:rPr>
      <w:rFonts w:ascii="Comic Sans MS" w:hAnsi="Comic Sans MS"/>
      <w:b/>
      <w:sz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5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8053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5796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44239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7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856C90-E311-444A-B454-95AD49A90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0</TotalTime>
  <Pages>4</Pages>
  <Words>260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Alessandra Reis de Souza</cp:lastModifiedBy>
  <cp:revision>2</cp:revision>
  <cp:lastPrinted>2006-08-31T06:40:00Z</cp:lastPrinted>
  <dcterms:created xsi:type="dcterms:W3CDTF">2026-05-29T12:59:00Z</dcterms:created>
  <dcterms:modified xsi:type="dcterms:W3CDTF">2026-05-29T12:59:00Z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