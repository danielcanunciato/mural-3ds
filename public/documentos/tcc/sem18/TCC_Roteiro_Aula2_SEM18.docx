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3C90B" w14:textId="213EDC47" w:rsidR="00FA1BF9" w:rsidRPr="00454835" w:rsidRDefault="00FA1BF9" w:rsidP="00FA1BF9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761F23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761F23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7924929E" w14:textId="77777777" w:rsidR="00FA1BF9" w:rsidRPr="00814E58" w:rsidRDefault="00FA1BF9" w:rsidP="00FA1BF9"/>
    <w:p w14:paraId="0B19BFB2" w14:textId="77777777" w:rsidR="00FA1BF9" w:rsidRPr="00814E58" w:rsidRDefault="00FA1BF9" w:rsidP="00FA1BF9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75DBD2B9" w14:textId="77777777" w:rsidR="00FA1BF9" w:rsidRPr="00F45163" w:rsidRDefault="00FA1BF9" w:rsidP="00FA1BF9">
      <w:pPr>
        <w:spacing w:line="288" w:lineRule="auto"/>
        <w:jc w:val="both"/>
        <w:rPr>
          <w:rFonts w:ascii="Poppins Light" w:hAnsi="Poppins Light" w:cs="Poppins Light"/>
        </w:rPr>
      </w:pPr>
      <w:r w:rsidRPr="00F45163">
        <w:rPr>
          <w:rFonts w:ascii="Poppins Light" w:hAnsi="Poppins Light" w:cs="Poppins Light"/>
        </w:rPr>
        <w:t xml:space="preserve">Nome: </w:t>
      </w:r>
      <w:r w:rsidRPr="00761F23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5163">
        <w:rPr>
          <w:rFonts w:ascii="Poppins Light" w:hAnsi="Poppins Light" w:cs="Poppins Light"/>
        </w:rPr>
        <w:tab/>
        <w:t xml:space="preserve"> </w:t>
      </w:r>
    </w:p>
    <w:p w14:paraId="0D2FF2DB" w14:textId="77777777" w:rsidR="00FA1BF9" w:rsidRPr="00F45163" w:rsidRDefault="00FA1BF9" w:rsidP="00FA1BF9">
      <w:pPr>
        <w:spacing w:line="288" w:lineRule="auto"/>
        <w:jc w:val="both"/>
        <w:rPr>
          <w:rFonts w:ascii="Poppins Light" w:hAnsi="Poppins Light" w:cs="Poppins Light"/>
        </w:rPr>
      </w:pPr>
      <w:r w:rsidRPr="00F45163">
        <w:rPr>
          <w:rFonts w:ascii="Poppins Light" w:hAnsi="Poppins Light" w:cs="Poppins Light"/>
        </w:rPr>
        <w:t xml:space="preserve">Nome: </w:t>
      </w:r>
      <w:r w:rsidRPr="00761F23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5163">
        <w:rPr>
          <w:rFonts w:ascii="Poppins Light" w:hAnsi="Poppins Light" w:cs="Poppins Light"/>
        </w:rPr>
        <w:tab/>
        <w:t xml:space="preserve"> </w:t>
      </w:r>
    </w:p>
    <w:p w14:paraId="0384618D" w14:textId="77777777" w:rsidR="00FA1BF9" w:rsidRPr="00F45163" w:rsidRDefault="00FA1BF9" w:rsidP="00FA1BF9">
      <w:pPr>
        <w:spacing w:line="288" w:lineRule="auto"/>
        <w:jc w:val="both"/>
        <w:rPr>
          <w:rFonts w:ascii="Poppins Light" w:hAnsi="Poppins Light" w:cs="Poppins Light"/>
        </w:rPr>
      </w:pPr>
      <w:r w:rsidRPr="00F45163">
        <w:rPr>
          <w:rFonts w:ascii="Poppins Light" w:hAnsi="Poppins Light" w:cs="Poppins Light"/>
        </w:rPr>
        <w:t xml:space="preserve">Nome: </w:t>
      </w:r>
      <w:r w:rsidRPr="00761F23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761F23">
        <w:rPr>
          <w:rFonts w:ascii="Poppins Light" w:hAnsi="Poppins Light" w:cs="Poppins Light"/>
          <w:u w:val="single"/>
        </w:rPr>
        <w:tab/>
      </w:r>
      <w:r w:rsidRPr="00F45163">
        <w:rPr>
          <w:rFonts w:ascii="Poppins Light" w:hAnsi="Poppins Light" w:cs="Poppins Light"/>
        </w:rPr>
        <w:t xml:space="preserve"> </w:t>
      </w:r>
    </w:p>
    <w:p w14:paraId="089F1539" w14:textId="77777777" w:rsidR="00FA1BF9" w:rsidRPr="00F45163" w:rsidRDefault="00FA1BF9" w:rsidP="00FA1BF9">
      <w:pPr>
        <w:spacing w:line="288" w:lineRule="auto"/>
        <w:jc w:val="both"/>
        <w:rPr>
          <w:rFonts w:ascii="Poppins Light" w:hAnsi="Poppins Light" w:cs="Poppins Light"/>
        </w:rPr>
      </w:pPr>
      <w:r w:rsidRPr="00F45163">
        <w:rPr>
          <w:rFonts w:ascii="Poppins Light" w:hAnsi="Poppins Light" w:cs="Poppins Light"/>
        </w:rPr>
        <w:t xml:space="preserve">Nome: </w:t>
      </w:r>
      <w:r w:rsidRPr="00761F23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761F23">
        <w:rPr>
          <w:rFonts w:ascii="Poppins Light" w:hAnsi="Poppins Light" w:cs="Poppins Light"/>
          <w:u w:val="single"/>
        </w:rPr>
        <w:tab/>
      </w:r>
      <w:r w:rsidRPr="00F45163">
        <w:rPr>
          <w:rFonts w:ascii="Poppins Light" w:hAnsi="Poppins Light" w:cs="Poppins Light"/>
        </w:rPr>
        <w:t xml:space="preserve"> </w:t>
      </w:r>
    </w:p>
    <w:p w14:paraId="4CF5E947" w14:textId="1C6F2A88" w:rsidR="00814E58" w:rsidRPr="00814E58" w:rsidRDefault="00814E58" w:rsidP="002E2C14">
      <w:pPr>
        <w:spacing w:line="288" w:lineRule="auto"/>
        <w:jc w:val="both"/>
      </w:pPr>
    </w:p>
    <w:p w14:paraId="177D153E" w14:textId="357BBACF" w:rsidR="002E2C14" w:rsidRDefault="001A014D" w:rsidP="002E2C1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66BA772E" wp14:editId="58EC7A79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19B" w14:textId="77777777" w:rsidR="002E2C14" w:rsidRDefault="002E2C14" w:rsidP="002E2C1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03955242" w:rsidR="0060776C" w:rsidRDefault="0060776C" w:rsidP="002E2C1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761F23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705DCA" w:rsidRPr="00705DCA">
        <w:rPr>
          <w:rFonts w:ascii="Poppins" w:hAnsi="Poppins" w:cs="Poppins"/>
          <w:b/>
          <w:bCs/>
          <w:noProof/>
          <w:sz w:val="32"/>
          <w:szCs w:val="32"/>
        </w:rPr>
        <w:t>juste do MVP com foco em sustentabilidade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83474B" w:rsidRDefault="003E273E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</w:p>
    <w:p w14:paraId="01070306" w14:textId="2547CA0D" w:rsidR="00E227A8" w:rsidRPr="00F235BF" w:rsidRDefault="00705DCA" w:rsidP="00F235BF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F235BF">
        <w:rPr>
          <w:rFonts w:ascii="Poppins Light" w:hAnsi="Poppins Light" w:cs="Poppins Light"/>
          <w:noProof/>
        </w:rPr>
        <w:t>Aplicar técnicas de sustentabilidade ao MVP (Produto Mínimo Viável), ajustando-o para que seja mais eficiente, responsável e alinhado aos Objetivos de Desenvolvimento Sustentável (ODS).</w:t>
      </w:r>
    </w:p>
    <w:p w14:paraId="787C8425" w14:textId="77777777" w:rsidR="00705DCA" w:rsidRPr="00705DCA" w:rsidRDefault="00705DCA" w:rsidP="00705DCA">
      <w:pPr>
        <w:pStyle w:val="PargrafodaLista"/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9CAB98E" w14:textId="77777777" w:rsidR="00705DCA" w:rsidRDefault="00705DCA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84439B5" w14:textId="128165E0" w:rsidR="00705DCA" w:rsidRPr="00705DCA" w:rsidRDefault="00705DCA" w:rsidP="00705DCA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705DCA">
        <w:rPr>
          <w:rFonts w:ascii="Poppins Light" w:hAnsi="Poppins Light" w:cs="Poppins Light"/>
          <w:noProof/>
        </w:rPr>
        <w:t>MVPs desenvolvido por cada grupo;</w:t>
      </w:r>
    </w:p>
    <w:p w14:paraId="6C66CD3C" w14:textId="092E0930" w:rsidR="00705DCA" w:rsidRPr="00705DCA" w:rsidRDefault="00705DCA" w:rsidP="00705DCA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705DCA">
        <w:rPr>
          <w:rFonts w:ascii="Poppins Light" w:hAnsi="Poppins Light" w:cs="Poppins Light"/>
          <w:noProof/>
        </w:rPr>
        <w:t xml:space="preserve">Anotações ou ideias elaboradas na </w:t>
      </w:r>
      <w:r w:rsidR="00761F23">
        <w:rPr>
          <w:rFonts w:ascii="Poppins Light" w:hAnsi="Poppins Light" w:cs="Poppins Light"/>
          <w:noProof/>
        </w:rPr>
        <w:t>a</w:t>
      </w:r>
      <w:r w:rsidRPr="00705DCA">
        <w:rPr>
          <w:rFonts w:ascii="Poppins Light" w:hAnsi="Poppins Light" w:cs="Poppins Light"/>
          <w:noProof/>
        </w:rPr>
        <w:t>ula 1;</w:t>
      </w:r>
    </w:p>
    <w:p w14:paraId="3EDC79FF" w14:textId="77777777" w:rsidR="00705DCA" w:rsidRPr="00705DCA" w:rsidRDefault="00705DCA" w:rsidP="00705DCA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705DCA">
        <w:rPr>
          <w:rFonts w:ascii="Poppins Light" w:hAnsi="Poppins Light" w:cs="Poppins Light"/>
          <w:noProof/>
        </w:rPr>
        <w:lastRenderedPageBreak/>
        <w:t>Canetas ou marcadores;</w:t>
      </w:r>
    </w:p>
    <w:p w14:paraId="2B410793" w14:textId="77777777" w:rsidR="00705DCA" w:rsidRPr="00705DCA" w:rsidRDefault="00705DCA" w:rsidP="00705DCA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705DCA">
        <w:rPr>
          <w:rFonts w:ascii="Poppins Light" w:hAnsi="Poppins Light" w:cs="Poppins Light"/>
          <w:noProof/>
        </w:rPr>
        <w:t>Computadores ou dispositivos para pesquisa (opcional);</w:t>
      </w:r>
    </w:p>
    <w:p w14:paraId="3F974FCD" w14:textId="4C1C73AA" w:rsidR="00527CD5" w:rsidRDefault="00705DCA" w:rsidP="000C5D0E">
      <w:pPr>
        <w:pStyle w:val="PargrafodaLista"/>
        <w:numPr>
          <w:ilvl w:val="0"/>
          <w:numId w:val="1"/>
        </w:numPr>
        <w:spacing w:after="160" w:line="276" w:lineRule="auto"/>
        <w:jc w:val="both"/>
        <w:rPr>
          <w:rFonts w:ascii="Poppins Light" w:hAnsi="Poppins Light" w:cs="Poppins Light"/>
        </w:rPr>
      </w:pPr>
      <w:r w:rsidRPr="000A31AA">
        <w:rPr>
          <w:rFonts w:ascii="Poppins Light" w:hAnsi="Poppins Light" w:cs="Poppins Light"/>
          <w:noProof/>
        </w:rPr>
        <w:t>Outros materiais específicos necessários para o desenvolvimento dos projetos.</w:t>
      </w:r>
    </w:p>
    <w:p w14:paraId="3A7C5BC9" w14:textId="77777777" w:rsidR="000A31AA" w:rsidRPr="000A31AA" w:rsidRDefault="000A31AA" w:rsidP="000A31AA">
      <w:pPr>
        <w:pStyle w:val="PargrafodaLista"/>
        <w:spacing w:after="160" w:line="276" w:lineRule="auto"/>
        <w:jc w:val="both"/>
        <w:rPr>
          <w:rFonts w:ascii="Poppins Light" w:hAnsi="Poppins Light" w:cs="Poppins Light"/>
        </w:rPr>
      </w:pPr>
    </w:p>
    <w:p w14:paraId="0ED21B0B" w14:textId="721807C9" w:rsidR="00E227A8" w:rsidRDefault="00527CD5" w:rsidP="00705DCA">
      <w:pPr>
        <w:spacing w:after="160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Procedimento</w:t>
      </w:r>
    </w:p>
    <w:p w14:paraId="093E7CBD" w14:textId="77777777" w:rsidR="00537989" w:rsidRPr="00705DCA" w:rsidRDefault="00537989" w:rsidP="00705DCA">
      <w:pPr>
        <w:ind w:left="142"/>
        <w:jc w:val="both"/>
        <w:rPr>
          <w:rFonts w:ascii="Poppins Light" w:hAnsi="Poppins Light" w:cs="Poppins Light"/>
          <w:b/>
          <w:bCs/>
          <w:noProof/>
          <w:sz w:val="32"/>
          <w:szCs w:val="32"/>
        </w:rPr>
      </w:pPr>
    </w:p>
    <w:p w14:paraId="12AC740A" w14:textId="46231C80" w:rsidR="00705DCA" w:rsidRDefault="00705DCA" w:rsidP="000A31AA">
      <w:pPr>
        <w:ind w:left="142"/>
        <w:jc w:val="both"/>
        <w:rPr>
          <w:rFonts w:ascii="Poppins Light" w:hAnsi="Poppins Light" w:cs="Poppins Light"/>
          <w:b/>
          <w:bCs/>
        </w:rPr>
      </w:pPr>
      <w:r w:rsidRPr="00705DCA">
        <w:rPr>
          <w:rFonts w:ascii="Poppins Light" w:hAnsi="Poppins Light" w:cs="Poppins Light"/>
          <w:b/>
          <w:bCs/>
        </w:rPr>
        <w:t xml:space="preserve">Passo 1: </w:t>
      </w:r>
      <w:r w:rsidR="00761F23">
        <w:rPr>
          <w:rFonts w:ascii="Poppins Light" w:hAnsi="Poppins Light" w:cs="Poppins Light"/>
          <w:b/>
          <w:bCs/>
        </w:rPr>
        <w:t>r</w:t>
      </w:r>
      <w:r w:rsidRPr="00705DCA">
        <w:rPr>
          <w:rFonts w:ascii="Poppins Light" w:hAnsi="Poppins Light" w:cs="Poppins Light"/>
          <w:b/>
          <w:bCs/>
        </w:rPr>
        <w:t>evisão e ajustes do MVP</w:t>
      </w:r>
    </w:p>
    <w:p w14:paraId="158B342B" w14:textId="77777777" w:rsidR="00705DCA" w:rsidRDefault="00705DCA" w:rsidP="000A31AA">
      <w:pPr>
        <w:ind w:left="142"/>
        <w:jc w:val="both"/>
        <w:rPr>
          <w:rFonts w:ascii="Poppins Light" w:hAnsi="Poppins Light" w:cs="Poppins Light"/>
          <w:b/>
          <w:bCs/>
        </w:rPr>
      </w:pPr>
    </w:p>
    <w:p w14:paraId="3ED07C08" w14:textId="631DC8E0" w:rsidR="00705DCA" w:rsidRDefault="00761F23" w:rsidP="000A31AA">
      <w:pPr>
        <w:ind w:left="142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Esta</w:t>
      </w:r>
      <w:r w:rsidRPr="00705DCA">
        <w:rPr>
          <w:rFonts w:ascii="Poppins Light" w:hAnsi="Poppins Light" w:cs="Poppins Light"/>
        </w:rPr>
        <w:t xml:space="preserve"> </w:t>
      </w:r>
      <w:r w:rsidR="00705DCA" w:rsidRPr="00705DCA">
        <w:rPr>
          <w:rFonts w:ascii="Poppins Light" w:hAnsi="Poppins Light" w:cs="Poppins Light"/>
        </w:rPr>
        <w:t>é</w:t>
      </w:r>
      <w:r>
        <w:rPr>
          <w:rFonts w:ascii="Poppins Light" w:hAnsi="Poppins Light" w:cs="Poppins Light"/>
        </w:rPr>
        <w:t xml:space="preserve"> </w:t>
      </w:r>
      <w:r w:rsidR="00705DCA" w:rsidRPr="00705DCA">
        <w:rPr>
          <w:rFonts w:ascii="Poppins Light" w:hAnsi="Poppins Light" w:cs="Poppins Light"/>
        </w:rPr>
        <w:t xml:space="preserve">a etapa de aplicar as melhorias planejadas na aula anterior, </w:t>
      </w:r>
      <w:r>
        <w:rPr>
          <w:rFonts w:ascii="Poppins Light" w:hAnsi="Poppins Light" w:cs="Poppins Light"/>
        </w:rPr>
        <w:t>transformando</w:t>
      </w:r>
      <w:r w:rsidRPr="00705DCA">
        <w:rPr>
          <w:rFonts w:ascii="Poppins Light" w:hAnsi="Poppins Light" w:cs="Poppins Light"/>
        </w:rPr>
        <w:t xml:space="preserve"> </w:t>
      </w:r>
      <w:r w:rsidR="00705DCA" w:rsidRPr="00705DCA">
        <w:rPr>
          <w:rFonts w:ascii="Poppins Light" w:hAnsi="Poppins Light" w:cs="Poppins Light"/>
        </w:rPr>
        <w:t xml:space="preserve">as ideias em ações concretas para aprimorar o </w:t>
      </w:r>
      <w:r w:rsidR="00705DCA">
        <w:rPr>
          <w:rFonts w:ascii="Poppins Light" w:hAnsi="Poppins Light" w:cs="Poppins Light"/>
        </w:rPr>
        <w:t>MVP de vocês</w:t>
      </w:r>
      <w:r w:rsidR="00705DCA" w:rsidRPr="00705DCA">
        <w:rPr>
          <w:rFonts w:ascii="Poppins Light" w:hAnsi="Poppins Light" w:cs="Poppins Light"/>
        </w:rPr>
        <w:t>.</w:t>
      </w:r>
    </w:p>
    <w:p w14:paraId="464EE8CD" w14:textId="77777777" w:rsidR="00705DCA" w:rsidRDefault="00705DCA" w:rsidP="000A31AA">
      <w:pPr>
        <w:ind w:left="142"/>
        <w:jc w:val="both"/>
        <w:rPr>
          <w:rFonts w:ascii="Poppins Light" w:hAnsi="Poppins Light" w:cs="Poppins Light"/>
        </w:rPr>
      </w:pPr>
    </w:p>
    <w:p w14:paraId="0DC05332" w14:textId="77777777" w:rsidR="000A31AA" w:rsidRDefault="000A31AA" w:rsidP="000A31AA">
      <w:pPr>
        <w:ind w:left="142"/>
        <w:jc w:val="both"/>
        <w:rPr>
          <w:rFonts w:ascii="Poppins Light" w:hAnsi="Poppins Light" w:cs="Poppins Light"/>
        </w:rPr>
      </w:pPr>
    </w:p>
    <w:p w14:paraId="270F459C" w14:textId="29FD4F85" w:rsidR="00F235BF" w:rsidRDefault="00F235BF" w:rsidP="000A31AA">
      <w:pPr>
        <w:ind w:left="142"/>
        <w:jc w:val="both"/>
        <w:rPr>
          <w:rFonts w:ascii="Poppins Light" w:hAnsi="Poppins Light" w:cs="Poppins Light"/>
          <w:u w:val="single"/>
        </w:rPr>
      </w:pPr>
      <w:r w:rsidRPr="00F235BF">
        <w:rPr>
          <w:rFonts w:ascii="Poppins Light" w:hAnsi="Poppins Light" w:cs="Poppins Light"/>
          <w:noProof/>
        </w:rPr>
        <w:drawing>
          <wp:inline distT="0" distB="0" distL="0" distR="0" wp14:anchorId="75E07528" wp14:editId="17964D38">
            <wp:extent cx="1800000" cy="411204"/>
            <wp:effectExtent l="0" t="0" r="0" b="8255"/>
            <wp:docPr id="2144258069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8069" name="Imagem 1" descr="Interface gráfica do usuário,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457A" w14:textId="77777777" w:rsidR="00F235BF" w:rsidRDefault="00F235BF" w:rsidP="000A31AA">
      <w:pPr>
        <w:ind w:left="142"/>
        <w:jc w:val="both"/>
        <w:rPr>
          <w:rFonts w:ascii="Poppins Light" w:hAnsi="Poppins Light" w:cs="Poppins Light"/>
          <w:u w:val="single"/>
        </w:rPr>
      </w:pPr>
    </w:p>
    <w:p w14:paraId="5F5B235A" w14:textId="77777777" w:rsidR="00E344E3" w:rsidRDefault="00E344E3" w:rsidP="000A31AA">
      <w:pPr>
        <w:ind w:left="142"/>
        <w:jc w:val="both"/>
        <w:rPr>
          <w:rFonts w:ascii="Poppins Light" w:hAnsi="Poppins Light" w:cs="Poppins Light"/>
          <w:u w:val="single"/>
        </w:rPr>
      </w:pPr>
    </w:p>
    <w:p w14:paraId="7644A93F" w14:textId="772B9E0C" w:rsidR="00705DCA" w:rsidRPr="00705DCA" w:rsidRDefault="00705DCA" w:rsidP="000A31AA">
      <w:pPr>
        <w:ind w:left="142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  <w:u w:val="single"/>
        </w:rPr>
        <w:t>Perguntem-se:</w:t>
      </w:r>
    </w:p>
    <w:p w14:paraId="605915FB" w14:textId="77777777" w:rsidR="00705DCA" w:rsidRPr="00705DCA" w:rsidRDefault="00705DCA" w:rsidP="000A31AA">
      <w:pPr>
        <w:ind w:left="142"/>
        <w:jc w:val="both"/>
        <w:rPr>
          <w:rFonts w:ascii="Poppins Light" w:hAnsi="Poppins Light" w:cs="Poppins Light"/>
          <w:b/>
          <w:bCs/>
          <w:u w:val="single"/>
        </w:rPr>
      </w:pPr>
    </w:p>
    <w:p w14:paraId="431DC5AE" w14:textId="08B015B1" w:rsidR="00705DCA" w:rsidRPr="00705DCA" w:rsidRDefault="00705DCA" w:rsidP="000A31AA">
      <w:pPr>
        <w:pStyle w:val="PargrafodaLista"/>
        <w:numPr>
          <w:ilvl w:val="0"/>
          <w:numId w:val="16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  <w:b/>
          <w:bCs/>
        </w:rPr>
        <w:t>Como podemos tornar nosso projeto mais eficiente em termos de uso de recursos?</w:t>
      </w:r>
    </w:p>
    <w:p w14:paraId="68357E59" w14:textId="79FA929B" w:rsidR="00705DCA" w:rsidRPr="00705DCA" w:rsidRDefault="00705DCA" w:rsidP="000A31AA">
      <w:pPr>
        <w:pStyle w:val="PargrafodaLista"/>
        <w:numPr>
          <w:ilvl w:val="0"/>
          <w:numId w:val="16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  <w:b/>
          <w:bCs/>
        </w:rPr>
        <w:t>Como podemos reduzir o impacto ambiental das nossas ações?</w:t>
      </w:r>
    </w:p>
    <w:p w14:paraId="673D09E0" w14:textId="7095A11B" w:rsidR="00705DCA" w:rsidRPr="00705DCA" w:rsidRDefault="00705DCA" w:rsidP="000A31AA">
      <w:pPr>
        <w:pStyle w:val="PargrafodaLista"/>
        <w:numPr>
          <w:ilvl w:val="0"/>
          <w:numId w:val="16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  <w:b/>
          <w:bCs/>
        </w:rPr>
        <w:t>O que podemos melhorar no nosso MVP para atender aos ODS de forma mais concreta?</w:t>
      </w:r>
    </w:p>
    <w:p w14:paraId="0C71500D" w14:textId="77777777" w:rsidR="00705DCA" w:rsidRPr="00705DCA" w:rsidRDefault="00705DCA" w:rsidP="000A31AA">
      <w:pPr>
        <w:pStyle w:val="PargrafodaLista"/>
        <w:spacing w:after="160" w:line="259" w:lineRule="auto"/>
        <w:ind w:left="862"/>
        <w:jc w:val="both"/>
        <w:rPr>
          <w:rFonts w:ascii="Poppins Light" w:hAnsi="Poppins Light" w:cs="Poppins Light"/>
        </w:rPr>
      </w:pPr>
    </w:p>
    <w:p w14:paraId="768EEEEC" w14:textId="77777777" w:rsidR="00705DCA" w:rsidRDefault="00705DCA" w:rsidP="000A31AA">
      <w:pPr>
        <w:ind w:left="142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</w:rPr>
        <w:t>Com base nessas reflexões, revisem e ajustem seu MVP, incorporando soluções que tornem seu projeto mais sustentável.</w:t>
      </w:r>
    </w:p>
    <w:p w14:paraId="0F58956F" w14:textId="77777777" w:rsidR="00964DAB" w:rsidRDefault="00964DAB" w:rsidP="000A31AA">
      <w:pPr>
        <w:ind w:left="142"/>
        <w:jc w:val="both"/>
        <w:rPr>
          <w:rFonts w:ascii="Poppins Light" w:hAnsi="Poppins Light" w:cs="Poppins Light"/>
        </w:rPr>
      </w:pPr>
    </w:p>
    <w:p w14:paraId="58290861" w14:textId="79B1555A" w:rsidR="00705DCA" w:rsidRDefault="00964DAB" w:rsidP="000A31AA">
      <w:pPr>
        <w:ind w:left="142"/>
        <w:jc w:val="both"/>
        <w:rPr>
          <w:rFonts w:ascii="Poppins Light" w:hAnsi="Poppins Light" w:cs="Poppins Light"/>
        </w:rPr>
      </w:pPr>
      <w:r w:rsidRPr="00705DCA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232461B9" wp14:editId="45C5ABC8">
            <wp:extent cx="1800000" cy="381818"/>
            <wp:effectExtent l="0" t="0" r="0" b="0"/>
            <wp:docPr id="1660255341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9822" w14:textId="77777777" w:rsidR="00E344E3" w:rsidRDefault="00E344E3" w:rsidP="000A31AA">
      <w:pPr>
        <w:ind w:left="142"/>
        <w:jc w:val="both"/>
        <w:rPr>
          <w:rFonts w:ascii="Poppins Light" w:hAnsi="Poppins Light" w:cs="Poppins Light"/>
          <w:i/>
          <w:iCs/>
          <w:color w:val="808080" w:themeColor="background1" w:themeShade="80"/>
          <w:u w:val="single"/>
        </w:rPr>
      </w:pPr>
    </w:p>
    <w:p w14:paraId="2037F9D6" w14:textId="663CD262" w:rsidR="00705DCA" w:rsidRPr="00E344E3" w:rsidRDefault="000A31AA" w:rsidP="000A31AA">
      <w:pPr>
        <w:ind w:left="142"/>
        <w:jc w:val="both"/>
        <w:rPr>
          <w:rFonts w:ascii="Poppins Light" w:hAnsi="Poppins Light" w:cs="Poppins Light"/>
          <w:color w:val="000000" w:themeColor="text1"/>
        </w:rPr>
      </w:pPr>
      <w:r w:rsidRPr="00E344E3">
        <w:rPr>
          <w:rFonts w:ascii="Poppins Light" w:hAnsi="Poppins Light" w:cs="Poppins Light"/>
          <w:color w:val="000000" w:themeColor="text1"/>
          <w:u w:val="single"/>
        </w:rPr>
        <w:lastRenderedPageBreak/>
        <w:t>Exemplos:</w:t>
      </w:r>
      <w:r w:rsidRPr="00E344E3">
        <w:rPr>
          <w:rFonts w:ascii="Poppins Light" w:hAnsi="Poppins Light" w:cs="Poppins Light"/>
          <w:color w:val="000000" w:themeColor="text1"/>
        </w:rPr>
        <w:t xml:space="preserve"> </w:t>
      </w:r>
      <w:r w:rsidR="00761F23">
        <w:rPr>
          <w:rFonts w:ascii="Poppins Light" w:hAnsi="Poppins Light" w:cs="Poppins Light"/>
          <w:color w:val="000000" w:themeColor="text1"/>
        </w:rPr>
        <w:t>s</w:t>
      </w:r>
      <w:r w:rsidR="00705DCA" w:rsidRPr="00E344E3">
        <w:rPr>
          <w:rFonts w:ascii="Poppins Light" w:hAnsi="Poppins Light" w:cs="Poppins Light"/>
          <w:color w:val="000000" w:themeColor="text1"/>
        </w:rPr>
        <w:t>e o projeto envolve alimentos, pensem em formas de reduzir o desperdício ou utilizar materiais ecológicos. Caso seja sobre saúde, considerem maneiras de tornar suas ações mais inclusivas e acessíveis para todos.</w:t>
      </w:r>
    </w:p>
    <w:p w14:paraId="1FD0D212" w14:textId="77777777" w:rsidR="00474D28" w:rsidRDefault="00474D28" w:rsidP="00F235BF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0EB6C4E2" w14:textId="77777777" w:rsidR="00474D28" w:rsidRDefault="00474D28" w:rsidP="00F235BF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534FDC75" w14:textId="0CEC60E5" w:rsidR="00F235BF" w:rsidRDefault="00F235BF" w:rsidP="00F235BF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  <w:r w:rsidRPr="00537989">
        <w:rPr>
          <w:rFonts w:ascii="Poppins Light" w:hAnsi="Poppins Light" w:cs="Poppins Light"/>
          <w:noProof/>
        </w:rPr>
        <w:drawing>
          <wp:anchor distT="0" distB="0" distL="114300" distR="114300" simplePos="0" relativeHeight="251687936" behindDoc="0" locked="0" layoutInCell="1" allowOverlap="1" wp14:anchorId="2FB05751" wp14:editId="0BFBC732">
            <wp:simplePos x="0" y="0"/>
            <wp:positionH relativeFrom="column">
              <wp:posOffset>89535</wp:posOffset>
            </wp:positionH>
            <wp:positionV relativeFrom="paragraph">
              <wp:posOffset>270510</wp:posOffset>
            </wp:positionV>
            <wp:extent cx="1692910" cy="359410"/>
            <wp:effectExtent l="0" t="0" r="2540" b="2540"/>
            <wp:wrapNone/>
            <wp:docPr id="2061352513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7767A" w14:textId="77777777" w:rsidR="00767021" w:rsidRDefault="00767021" w:rsidP="00F235BF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39C95E3A" w14:textId="77777777" w:rsidR="00F235BF" w:rsidRPr="00A25CFE" w:rsidRDefault="00F235BF" w:rsidP="00F235BF">
      <w:pPr>
        <w:spacing w:line="276" w:lineRule="auto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tbl>
      <w:tblPr>
        <w:tblStyle w:val="Tabelacomgrade"/>
        <w:tblW w:w="0" w:type="auto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F235BF" w:rsidRPr="00537989" w14:paraId="0067E6A5" w14:textId="77777777" w:rsidTr="00F235BF">
        <w:tc>
          <w:tcPr>
            <w:tcW w:w="9497" w:type="dxa"/>
          </w:tcPr>
          <w:p w14:paraId="7D30BC38" w14:textId="77777777" w:rsidR="00F235BF" w:rsidRPr="00A25CFE" w:rsidRDefault="00F235BF" w:rsidP="00CB5484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51B1B8CA" w14:textId="77777777" w:rsidR="00F235BF" w:rsidRDefault="00F235BF" w:rsidP="00CB5484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2A0AEE62" w14:textId="77777777" w:rsidR="00F235BF" w:rsidRPr="00537989" w:rsidRDefault="00F235BF" w:rsidP="00CB5484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24569FCA" w14:textId="77777777" w:rsidTr="00F235BF">
        <w:tc>
          <w:tcPr>
            <w:tcW w:w="9497" w:type="dxa"/>
          </w:tcPr>
          <w:p w14:paraId="2D07EE88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7BD3C0FB" w14:textId="77777777" w:rsidTr="00F235BF">
        <w:tc>
          <w:tcPr>
            <w:tcW w:w="9497" w:type="dxa"/>
          </w:tcPr>
          <w:p w14:paraId="2A3CDC14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4CA37E29" w14:textId="77777777" w:rsidTr="00F235BF">
        <w:tc>
          <w:tcPr>
            <w:tcW w:w="9497" w:type="dxa"/>
          </w:tcPr>
          <w:p w14:paraId="059F5599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271E3B57" w14:textId="77777777" w:rsidTr="00F235BF">
        <w:tc>
          <w:tcPr>
            <w:tcW w:w="9497" w:type="dxa"/>
          </w:tcPr>
          <w:p w14:paraId="372BD1D9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53D9C6C1" w14:textId="77777777" w:rsidTr="00F235BF">
        <w:tc>
          <w:tcPr>
            <w:tcW w:w="9497" w:type="dxa"/>
          </w:tcPr>
          <w:p w14:paraId="4DD73359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070AE3AF" w14:textId="77777777" w:rsidTr="00F235BF">
        <w:tc>
          <w:tcPr>
            <w:tcW w:w="9497" w:type="dxa"/>
          </w:tcPr>
          <w:p w14:paraId="64AAC9C1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F235BF" w:rsidRPr="00537989" w14:paraId="2BF48A5F" w14:textId="77777777" w:rsidTr="00F235BF">
        <w:tc>
          <w:tcPr>
            <w:tcW w:w="9497" w:type="dxa"/>
          </w:tcPr>
          <w:p w14:paraId="47CD59A3" w14:textId="77777777" w:rsidR="00F235BF" w:rsidRPr="00537989" w:rsidRDefault="00F235BF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37CBA617" w14:textId="397500B4" w:rsidR="00964DAB" w:rsidRPr="00705DCA" w:rsidRDefault="00964DAB" w:rsidP="000A31AA">
      <w:pPr>
        <w:spacing w:after="160"/>
        <w:ind w:left="142"/>
        <w:jc w:val="both"/>
        <w:rPr>
          <w:rFonts w:ascii="Poppins Light" w:hAnsi="Poppins Light" w:cs="Poppins Light"/>
          <w:sz w:val="16"/>
          <w:szCs w:val="16"/>
        </w:rPr>
      </w:pPr>
      <w:r w:rsidRPr="00705DCA">
        <w:rPr>
          <w:rFonts w:ascii="Poppins Light" w:hAnsi="Poppins Light" w:cs="Poppins Light"/>
          <w:noProof/>
        </w:rPr>
        <w:drawing>
          <wp:anchor distT="0" distB="0" distL="114300" distR="114300" simplePos="0" relativeHeight="251683840" behindDoc="0" locked="0" layoutInCell="1" allowOverlap="1" wp14:anchorId="4A9B0C1B" wp14:editId="1D65A19B">
            <wp:simplePos x="0" y="0"/>
            <wp:positionH relativeFrom="column">
              <wp:posOffset>300228</wp:posOffset>
            </wp:positionH>
            <wp:positionV relativeFrom="paragraph">
              <wp:posOffset>119944</wp:posOffset>
            </wp:positionV>
            <wp:extent cx="314325" cy="303670"/>
            <wp:effectExtent l="0" t="0" r="0" b="1270"/>
            <wp:wrapNone/>
            <wp:docPr id="289292804" name="Gráfico 167">
              <a:extLst xmlns:a="http://schemas.openxmlformats.org/drawingml/2006/main">
                <a:ext uri="{FF2B5EF4-FFF2-40B4-BE49-F238E27FC236}">
                  <a16:creationId xmlns:a16="http://schemas.microsoft.com/office/drawing/2014/main" id="{61D5D9BE-75F0-F8EF-D387-D6EC4A72A3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ráfico 167">
                      <a:extLst>
                        <a:ext uri="{FF2B5EF4-FFF2-40B4-BE49-F238E27FC236}">
                          <a16:creationId xmlns:a16="http://schemas.microsoft.com/office/drawing/2014/main" id="{61D5D9BE-75F0-F8EF-D387-D6EC4A72A3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DC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33DFF32" wp14:editId="2D90A757">
                <wp:simplePos x="0" y="0"/>
                <wp:positionH relativeFrom="column">
                  <wp:posOffset>221133</wp:posOffset>
                </wp:positionH>
                <wp:positionV relativeFrom="paragraph">
                  <wp:posOffset>74930</wp:posOffset>
                </wp:positionV>
                <wp:extent cx="2159635" cy="467995"/>
                <wp:effectExtent l="0" t="0" r="0" b="8255"/>
                <wp:wrapNone/>
                <wp:docPr id="1228306895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467995"/>
                          <a:chOff x="0" y="0"/>
                          <a:chExt cx="5204895" cy="1092200"/>
                        </a:xfrm>
                      </wpg:grpSpPr>
                      <wpg:grpSp>
                        <wpg:cNvPr id="94859632" name="Agrupar 94859632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918559136" name="Imagem 19185591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62144523" name="Imagem 4621445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13805400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F02922" w14:textId="77777777" w:rsidR="00964DAB" w:rsidRPr="00F43A01" w:rsidRDefault="00964DAB" w:rsidP="00964DAB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DESTAQUE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DFF32" id="Agrupar 161" o:spid="_x0000_s1026" style="position:absolute;left:0;text-align:left;margin-left:17.4pt;margin-top:5.9pt;width:170.05pt;height:36.85pt;z-index:251682816;mso-width-relative:margin;mso-height-relative:margin" coordsize="52048,109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">
                <v:group id="Agrupar 94859632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918559136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">
                    <v:imagedata r:id="rId19" o:title=""/>
                    <v:path arrowok="t"/>
                  </v:shape>
                  <v:shape id="Imagem 462144523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">
                    <v:imagedata r:id="rId20" o:title="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DeTexto 163" o:spid="_x0000_s1030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" filled="f" stroked="f">
                  <v:textbox inset="2.53958mm,1.2694mm,2.53958mm,1.2694mm">
                    <w:txbxContent>
                      <w:p w14:paraId="47F02922" w14:textId="77777777" w:rsidR="00964DAB" w:rsidRPr="00F43A01" w:rsidRDefault="00964DAB" w:rsidP="00964DAB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DESTAQUE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05DC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BD297D2" wp14:editId="6E1CFCC1">
                <wp:simplePos x="0" y="0"/>
                <wp:positionH relativeFrom="column">
                  <wp:posOffset>91897</wp:posOffset>
                </wp:positionH>
                <wp:positionV relativeFrom="paragraph">
                  <wp:posOffset>307467</wp:posOffset>
                </wp:positionV>
                <wp:extent cx="6140958" cy="1314450"/>
                <wp:effectExtent l="0" t="0" r="0" b="0"/>
                <wp:wrapNone/>
                <wp:docPr id="1048762374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958" cy="1314450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7687846C" w14:textId="77777777" w:rsidR="00964DAB" w:rsidRPr="007B252A" w:rsidRDefault="00964DAB" w:rsidP="00964DAB">
                            <w:pPr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297D2" id="Google Shape;136;p4" o:spid="_x0000_s1031" type="#_x0000_t202" style="position:absolute;left:0;text-align:left;margin-left:7.25pt;margin-top:24.2pt;width:483.55pt;height:103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7687846C" w14:textId="77777777" w:rsidR="00964DAB" w:rsidRPr="007B252A" w:rsidRDefault="00964DAB" w:rsidP="00964DAB">
                      <w:pPr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8AE823" w14:textId="43273359" w:rsidR="00705DCA" w:rsidRPr="00705DCA" w:rsidRDefault="00705DCA" w:rsidP="000A31AA">
      <w:pPr>
        <w:jc w:val="both"/>
        <w:rPr>
          <w:rFonts w:ascii="Poppins Light" w:hAnsi="Poppins Light" w:cs="Poppins Light"/>
        </w:rPr>
      </w:pPr>
    </w:p>
    <w:p w14:paraId="610299CA" w14:textId="58A8BB7A" w:rsidR="00705DCA" w:rsidRDefault="00964DAB" w:rsidP="000A31AA">
      <w:pPr>
        <w:ind w:left="142"/>
        <w:jc w:val="both"/>
        <w:rPr>
          <w:rFonts w:ascii="Poppins Light" w:hAnsi="Poppins Light" w:cs="Poppins Light"/>
        </w:rPr>
      </w:pPr>
      <w:r w:rsidRPr="00964DAB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721F61A" wp14:editId="0580B9C4">
                <wp:simplePos x="0" y="0"/>
                <wp:positionH relativeFrom="column">
                  <wp:posOffset>91897</wp:posOffset>
                </wp:positionH>
                <wp:positionV relativeFrom="paragraph">
                  <wp:posOffset>7747</wp:posOffset>
                </wp:positionV>
                <wp:extent cx="5983834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8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41763" w14:textId="5B2E224C" w:rsidR="00964DAB" w:rsidRPr="00964DAB" w:rsidRDefault="00964DAB" w:rsidP="00964DAB">
                            <w:pPr>
                              <w:ind w:left="142"/>
                              <w:jc w:val="both"/>
                              <w:rPr>
                                <w:rFonts w:ascii="Poppins" w:hAnsi="Poppins" w:cs="Poppins"/>
                              </w:rPr>
                            </w:pPr>
                            <w:r w:rsidRPr="00964DAB">
                              <w:rPr>
                                <w:rFonts w:ascii="Poppins" w:hAnsi="Poppins" w:cs="Poppins"/>
                                <w:b/>
                                <w:bCs/>
                                <w:u w:val="single"/>
                              </w:rPr>
                              <w:t>Lembre-se:</w:t>
                            </w:r>
                            <w:r w:rsidRPr="00964DAB">
                              <w:rPr>
                                <w:rFonts w:ascii="Poppins" w:hAnsi="Poppins" w:cs="Poppins"/>
                              </w:rPr>
                              <w:t xml:space="preserve"> o objetivo é aplicar as melhorias que você pensou, garantindo que seu projeto fique mais alinhado com os princípios de sustentabilidade, sempre focando na eficiência, na redução de impactos e na maximização de benefícios para as pessoas e para o meio ambiente.</w:t>
                            </w:r>
                          </w:p>
                          <w:p w14:paraId="4C579979" w14:textId="09534942" w:rsidR="00964DAB" w:rsidRDefault="00964DAB" w:rsidP="00964DAB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1F61A" id="Caixa de Texto 2" o:spid="_x0000_s1032" type="#_x0000_t202" style="position:absolute;left:0;text-align:left;margin-left:7.25pt;margin-top:.6pt;width:471.1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" filled="f" stroked="f">
                <v:textbox style="mso-fit-shape-to-text:t">
                  <w:txbxContent>
                    <w:p w14:paraId="3BC41763" w14:textId="5B2E224C" w:rsidR="00964DAB" w:rsidRPr="00964DAB" w:rsidRDefault="00964DAB" w:rsidP="00964DAB">
                      <w:pPr>
                        <w:ind w:left="142"/>
                        <w:jc w:val="both"/>
                        <w:rPr>
                          <w:rFonts w:ascii="Poppins" w:hAnsi="Poppins" w:cs="Poppins"/>
                        </w:rPr>
                      </w:pPr>
                      <w:r w:rsidRPr="00964DAB">
                        <w:rPr>
                          <w:rFonts w:ascii="Poppins" w:hAnsi="Poppins" w:cs="Poppins"/>
                          <w:b/>
                          <w:bCs/>
                          <w:u w:val="single"/>
                        </w:rPr>
                        <w:t>Lembre-se:</w:t>
                      </w:r>
                      <w:r w:rsidRPr="00964DAB">
                        <w:rPr>
                          <w:rFonts w:ascii="Poppins" w:hAnsi="Poppins" w:cs="Poppins"/>
                        </w:rPr>
                        <w:t xml:space="preserve"> o objetivo é aplicar as melhorias que você pensou, garantindo que seu projeto fique mais alinhado com os princípios de sustentabilidade, sempre focando na eficiência, na redução de impactos e na maximização de benefícios para as pessoas e para o meio ambiente.</w:t>
                      </w:r>
                    </w:p>
                    <w:p w14:paraId="4C579979" w14:textId="09534942" w:rsidR="00964DAB" w:rsidRDefault="00964DAB" w:rsidP="00964DAB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7F60F04F" w14:textId="6D860AD6" w:rsidR="00964DAB" w:rsidRDefault="00964DAB" w:rsidP="000A31AA">
      <w:pPr>
        <w:ind w:left="142"/>
        <w:jc w:val="both"/>
        <w:rPr>
          <w:rFonts w:ascii="Poppins Light" w:hAnsi="Poppins Light" w:cs="Poppins Light"/>
        </w:rPr>
      </w:pPr>
    </w:p>
    <w:p w14:paraId="4479DDF1" w14:textId="6F623432" w:rsidR="00964DAB" w:rsidRDefault="00964DAB" w:rsidP="000A31AA">
      <w:pPr>
        <w:ind w:left="142"/>
        <w:jc w:val="both"/>
        <w:rPr>
          <w:rFonts w:ascii="Poppins Light" w:hAnsi="Poppins Light" w:cs="Poppins Light"/>
        </w:rPr>
      </w:pPr>
    </w:p>
    <w:p w14:paraId="5FF9A767" w14:textId="77777777" w:rsidR="00964DAB" w:rsidRDefault="00964DAB" w:rsidP="000A31AA">
      <w:pPr>
        <w:ind w:left="142"/>
        <w:jc w:val="both"/>
        <w:rPr>
          <w:rFonts w:ascii="Poppins Light" w:hAnsi="Poppins Light" w:cs="Poppins Light"/>
        </w:rPr>
      </w:pPr>
    </w:p>
    <w:p w14:paraId="6E7097E4" w14:textId="5F1396A0" w:rsidR="00964DAB" w:rsidRPr="00705DCA" w:rsidRDefault="00964DAB" w:rsidP="000A31AA">
      <w:pPr>
        <w:ind w:left="142"/>
        <w:jc w:val="both"/>
        <w:rPr>
          <w:rFonts w:ascii="Poppins Light" w:hAnsi="Poppins Light" w:cs="Poppins Light"/>
        </w:rPr>
      </w:pPr>
    </w:p>
    <w:p w14:paraId="06ADFC6E" w14:textId="26446AB3" w:rsidR="00964DAB" w:rsidRDefault="00964DAB" w:rsidP="000A31AA">
      <w:pPr>
        <w:jc w:val="both"/>
        <w:rPr>
          <w:rFonts w:ascii="Poppins Light" w:hAnsi="Poppins Light" w:cs="Poppins Light"/>
          <w:b/>
          <w:bCs/>
        </w:rPr>
      </w:pPr>
    </w:p>
    <w:p w14:paraId="68963EFA" w14:textId="3558A7FC" w:rsidR="6175BE96" w:rsidRDefault="6175BE96" w:rsidP="00F45163">
      <w:pPr>
        <w:jc w:val="both"/>
        <w:rPr>
          <w:rFonts w:ascii="Poppins Light" w:hAnsi="Poppins Light" w:cs="Poppins Light"/>
          <w:b/>
          <w:bCs/>
        </w:rPr>
      </w:pPr>
    </w:p>
    <w:p w14:paraId="1A7FFF05" w14:textId="67CBEA5D" w:rsidR="00964DAB" w:rsidRDefault="00705DCA" w:rsidP="000A31AA">
      <w:pPr>
        <w:ind w:left="142"/>
        <w:jc w:val="both"/>
        <w:rPr>
          <w:rFonts w:ascii="Poppins Light" w:hAnsi="Poppins Light" w:cs="Poppins Light"/>
          <w:b/>
          <w:bCs/>
        </w:rPr>
      </w:pPr>
      <w:r w:rsidRPr="00705DCA">
        <w:rPr>
          <w:rFonts w:ascii="Poppins Light" w:hAnsi="Poppins Light" w:cs="Poppins Light"/>
          <w:b/>
          <w:bCs/>
        </w:rPr>
        <w:t xml:space="preserve">Passo </w:t>
      </w:r>
      <w:r w:rsidR="00964DAB">
        <w:rPr>
          <w:rFonts w:ascii="Poppins Light" w:hAnsi="Poppins Light" w:cs="Poppins Light"/>
          <w:b/>
          <w:bCs/>
        </w:rPr>
        <w:t>2</w:t>
      </w:r>
      <w:r w:rsidRPr="00705DCA">
        <w:rPr>
          <w:rFonts w:ascii="Poppins Light" w:hAnsi="Poppins Light" w:cs="Poppins Light"/>
          <w:b/>
          <w:bCs/>
        </w:rPr>
        <w:t xml:space="preserve">: </w:t>
      </w:r>
      <w:r w:rsidR="000C6C32">
        <w:rPr>
          <w:rFonts w:ascii="Poppins Light" w:hAnsi="Poppins Light" w:cs="Poppins Light"/>
          <w:b/>
          <w:bCs/>
        </w:rPr>
        <w:t>c</w:t>
      </w:r>
      <w:r w:rsidRPr="00705DCA">
        <w:rPr>
          <w:rFonts w:ascii="Poppins Light" w:hAnsi="Poppins Light" w:cs="Poppins Light"/>
          <w:b/>
          <w:bCs/>
        </w:rPr>
        <w:t>ompartilhamento e discussão</w:t>
      </w:r>
    </w:p>
    <w:p w14:paraId="64CAF119" w14:textId="14EAE2C8" w:rsidR="00A25CFE" w:rsidRPr="00705DCA" w:rsidRDefault="00705DCA" w:rsidP="000A31AA">
      <w:pPr>
        <w:ind w:left="142"/>
        <w:jc w:val="both"/>
        <w:rPr>
          <w:rFonts w:ascii="Poppins Light" w:hAnsi="Poppins Light" w:cs="Poppins Light"/>
          <w:b/>
          <w:bCs/>
          <w:noProof/>
          <w:sz w:val="32"/>
          <w:szCs w:val="32"/>
        </w:rPr>
      </w:pPr>
      <w:r w:rsidRPr="00705DCA">
        <w:rPr>
          <w:rFonts w:ascii="Poppins Light" w:hAnsi="Poppins Light" w:cs="Poppins Light"/>
        </w:rPr>
        <w:br/>
      </w:r>
      <w:r w:rsidR="00964DAB" w:rsidRPr="00964DAB">
        <w:rPr>
          <w:rFonts w:ascii="Poppins Light" w:hAnsi="Poppins Light" w:cs="Poppins Light"/>
        </w:rPr>
        <w:t xml:space="preserve">Com os seus MVPs ajustados, compartilhem as mudanças feitas com </w:t>
      </w:r>
      <w:r w:rsidR="00EE5333">
        <w:rPr>
          <w:rFonts w:ascii="Poppins Light" w:hAnsi="Poppins Light" w:cs="Poppins Light"/>
        </w:rPr>
        <w:t>sua turma</w:t>
      </w:r>
      <w:r w:rsidR="00964DAB" w:rsidRPr="00964DAB">
        <w:rPr>
          <w:rFonts w:ascii="Poppins Light" w:hAnsi="Poppins Light" w:cs="Poppins Light"/>
        </w:rPr>
        <w:t xml:space="preserve">. </w:t>
      </w:r>
      <w:r w:rsidR="00964DAB" w:rsidRPr="00964DAB">
        <w:rPr>
          <w:rFonts w:ascii="Poppins Light" w:hAnsi="Poppins Light" w:cs="Poppins Light"/>
        </w:rPr>
        <w:lastRenderedPageBreak/>
        <w:t xml:space="preserve">Durante esse momento, ouvimos o </w:t>
      </w:r>
      <w:r w:rsidR="00964DAB" w:rsidRPr="00F45163">
        <w:rPr>
          <w:rFonts w:ascii="Poppins Light" w:hAnsi="Poppins Light" w:cs="Poppins Light"/>
        </w:rPr>
        <w:t>feedback</w:t>
      </w:r>
      <w:r w:rsidR="00964DAB" w:rsidRPr="000C6C32">
        <w:rPr>
          <w:rFonts w:ascii="Poppins Light" w:hAnsi="Poppins Light" w:cs="Poppins Light"/>
        </w:rPr>
        <w:t xml:space="preserve"> </w:t>
      </w:r>
      <w:r w:rsidR="00964DAB" w:rsidRPr="00964DAB">
        <w:rPr>
          <w:rFonts w:ascii="Poppins Light" w:hAnsi="Poppins Light" w:cs="Poppins Light"/>
        </w:rPr>
        <w:t>dos colegas e exploramos sugestões para aprimorar ainda mais o</w:t>
      </w:r>
      <w:r w:rsidR="003E03FE">
        <w:rPr>
          <w:rFonts w:ascii="Poppins Light" w:hAnsi="Poppins Light" w:cs="Poppins Light"/>
        </w:rPr>
        <w:t xml:space="preserve"> </w:t>
      </w:r>
      <w:r w:rsidR="003E03FE" w:rsidRPr="003E03FE">
        <w:rPr>
          <w:rFonts w:ascii="Poppins Light" w:hAnsi="Poppins Light" w:cs="Poppins Light"/>
        </w:rPr>
        <w:t>Produto Mínimo Viável</w:t>
      </w:r>
      <w:r w:rsidR="00964DAB" w:rsidRPr="00964DAB">
        <w:rPr>
          <w:rFonts w:ascii="Poppins Light" w:hAnsi="Poppins Light" w:cs="Poppins Light"/>
        </w:rPr>
        <w:t>. Esse é um ótimo momento para aprender com as ideias dos outros e garantir que os projetos fiquem ainda mais alinhados.</w:t>
      </w:r>
    </w:p>
    <w:sectPr w:rsidR="00A25CFE" w:rsidRPr="00705DC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C9F0C" w14:textId="77777777" w:rsidR="0018143B" w:rsidRDefault="0018143B">
      <w:r>
        <w:separator/>
      </w:r>
    </w:p>
  </w:endnote>
  <w:endnote w:type="continuationSeparator" w:id="0">
    <w:p w14:paraId="1F930F31" w14:textId="77777777" w:rsidR="0018143B" w:rsidRDefault="0018143B">
      <w:r>
        <w:continuationSeparator/>
      </w:r>
    </w:p>
  </w:endnote>
  <w:endnote w:type="continuationNotice" w:id="1">
    <w:p w14:paraId="79883015" w14:textId="77777777" w:rsidR="0018143B" w:rsidRDefault="001814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6B85255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767021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767021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767021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767021">
              <w:rPr>
                <w:rFonts w:ascii="Poppins" w:hAnsi="Poppins" w:cs="Poppins"/>
                <w:sz w:val="20"/>
                <w:szCs w:val="20"/>
              </w:rPr>
              <w:t>18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767021"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581B8E11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B239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B239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C073C" w14:textId="77777777" w:rsidR="004A5979" w:rsidRDefault="004A59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3634C2" w14:textId="77777777" w:rsidR="0018143B" w:rsidRDefault="0018143B">
      <w:r>
        <w:separator/>
      </w:r>
    </w:p>
  </w:footnote>
  <w:footnote w:type="continuationSeparator" w:id="0">
    <w:p w14:paraId="5690A21F" w14:textId="77777777" w:rsidR="0018143B" w:rsidRDefault="0018143B">
      <w:r>
        <w:continuationSeparator/>
      </w:r>
    </w:p>
  </w:footnote>
  <w:footnote w:type="continuationNotice" w:id="1">
    <w:p w14:paraId="296BA9B8" w14:textId="77777777" w:rsidR="0018143B" w:rsidRDefault="0018143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E83FF" w14:textId="77777777" w:rsidR="004A5979" w:rsidRDefault="004A59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42EE1E59" w:rsidR="00E227A8" w:rsidRDefault="004A5979" w:rsidP="00E227A8">
    <w:pPr>
      <w:pStyle w:val="Cabealho"/>
      <w:jc w:val="right"/>
    </w:pPr>
    <w:r>
      <w:rPr>
        <w:noProof/>
      </w:rPr>
      <w:drawing>
        <wp:inline distT="0" distB="0" distL="0" distR="0" wp14:anchorId="440F1DAA" wp14:editId="7B0DB7E7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2AB56B" w14:textId="77777777" w:rsidR="004A5979" w:rsidRDefault="004A59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30D0"/>
    <w:multiLevelType w:val="multilevel"/>
    <w:tmpl w:val="D3D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A014F"/>
    <w:multiLevelType w:val="hybridMultilevel"/>
    <w:tmpl w:val="7DDE3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A0FBB"/>
    <w:multiLevelType w:val="hybridMultilevel"/>
    <w:tmpl w:val="66344734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11"/>
  </w:num>
  <w:num w:numId="5">
    <w:abstractNumId w:val="13"/>
  </w:num>
  <w:num w:numId="6">
    <w:abstractNumId w:val="1"/>
  </w:num>
  <w:num w:numId="7">
    <w:abstractNumId w:val="6"/>
  </w:num>
  <w:num w:numId="8">
    <w:abstractNumId w:val="3"/>
  </w:num>
  <w:num w:numId="9">
    <w:abstractNumId w:val="14"/>
  </w:num>
  <w:num w:numId="10">
    <w:abstractNumId w:val="15"/>
  </w:num>
  <w:num w:numId="11">
    <w:abstractNumId w:val="9"/>
  </w:num>
  <w:num w:numId="12">
    <w:abstractNumId w:val="12"/>
  </w:num>
  <w:num w:numId="13">
    <w:abstractNumId w:val="7"/>
  </w:num>
  <w:num w:numId="14">
    <w:abstractNumId w:val="2"/>
  </w:num>
  <w:num w:numId="15">
    <w:abstractNumId w:val="0"/>
  </w:num>
  <w:num w:numId="16">
    <w:abstractNumId w:val="10"/>
  </w:num>
  <w:num w:numId="17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13946"/>
    <w:rsid w:val="000278D8"/>
    <w:rsid w:val="000458D0"/>
    <w:rsid w:val="00070FBB"/>
    <w:rsid w:val="00093C5A"/>
    <w:rsid w:val="000A31AA"/>
    <w:rsid w:val="000A4E65"/>
    <w:rsid w:val="000C6619"/>
    <w:rsid w:val="000C6C32"/>
    <w:rsid w:val="000F7DE9"/>
    <w:rsid w:val="00124756"/>
    <w:rsid w:val="00135530"/>
    <w:rsid w:val="00160195"/>
    <w:rsid w:val="0017310D"/>
    <w:rsid w:val="0017401E"/>
    <w:rsid w:val="0018143B"/>
    <w:rsid w:val="001A014D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915FF"/>
    <w:rsid w:val="002C6EC9"/>
    <w:rsid w:val="002D1A6D"/>
    <w:rsid w:val="002D51E3"/>
    <w:rsid w:val="002E2C14"/>
    <w:rsid w:val="002E6314"/>
    <w:rsid w:val="003009B4"/>
    <w:rsid w:val="003031BD"/>
    <w:rsid w:val="003365AE"/>
    <w:rsid w:val="00367C72"/>
    <w:rsid w:val="00383BFB"/>
    <w:rsid w:val="003C032E"/>
    <w:rsid w:val="003C72A7"/>
    <w:rsid w:val="003D71CA"/>
    <w:rsid w:val="003E03FE"/>
    <w:rsid w:val="003E273E"/>
    <w:rsid w:val="004114C6"/>
    <w:rsid w:val="00425C58"/>
    <w:rsid w:val="00425E73"/>
    <w:rsid w:val="00454835"/>
    <w:rsid w:val="00464B32"/>
    <w:rsid w:val="00474D28"/>
    <w:rsid w:val="00491C71"/>
    <w:rsid w:val="004A5979"/>
    <w:rsid w:val="004B66A3"/>
    <w:rsid w:val="004E713D"/>
    <w:rsid w:val="00516FC8"/>
    <w:rsid w:val="00527CD5"/>
    <w:rsid w:val="00531D3A"/>
    <w:rsid w:val="005347B3"/>
    <w:rsid w:val="00537989"/>
    <w:rsid w:val="0054587F"/>
    <w:rsid w:val="005517B2"/>
    <w:rsid w:val="00580A6A"/>
    <w:rsid w:val="00585F34"/>
    <w:rsid w:val="005A5A09"/>
    <w:rsid w:val="005E0318"/>
    <w:rsid w:val="005E4165"/>
    <w:rsid w:val="005F74BB"/>
    <w:rsid w:val="0060776C"/>
    <w:rsid w:val="0063273B"/>
    <w:rsid w:val="00662B99"/>
    <w:rsid w:val="00676B29"/>
    <w:rsid w:val="006946B9"/>
    <w:rsid w:val="006A25B5"/>
    <w:rsid w:val="006B3AE9"/>
    <w:rsid w:val="006B7E13"/>
    <w:rsid w:val="006F044D"/>
    <w:rsid w:val="006F60D3"/>
    <w:rsid w:val="00705DCA"/>
    <w:rsid w:val="007236D7"/>
    <w:rsid w:val="00761F23"/>
    <w:rsid w:val="00767021"/>
    <w:rsid w:val="007671B4"/>
    <w:rsid w:val="00773A8C"/>
    <w:rsid w:val="0078262D"/>
    <w:rsid w:val="007B6ABF"/>
    <w:rsid w:val="007D7139"/>
    <w:rsid w:val="007F0D89"/>
    <w:rsid w:val="007F6CC1"/>
    <w:rsid w:val="00800E03"/>
    <w:rsid w:val="00814E58"/>
    <w:rsid w:val="008275F1"/>
    <w:rsid w:val="0083474B"/>
    <w:rsid w:val="00841D59"/>
    <w:rsid w:val="00851368"/>
    <w:rsid w:val="00886F4D"/>
    <w:rsid w:val="008925A9"/>
    <w:rsid w:val="00896129"/>
    <w:rsid w:val="008B4C24"/>
    <w:rsid w:val="008D5889"/>
    <w:rsid w:val="008F775A"/>
    <w:rsid w:val="008F7CD9"/>
    <w:rsid w:val="0092769D"/>
    <w:rsid w:val="00964DAB"/>
    <w:rsid w:val="00966015"/>
    <w:rsid w:val="00995614"/>
    <w:rsid w:val="009B33B6"/>
    <w:rsid w:val="009F472B"/>
    <w:rsid w:val="00A25CFE"/>
    <w:rsid w:val="00A447E8"/>
    <w:rsid w:val="00A97E0B"/>
    <w:rsid w:val="00AA60A0"/>
    <w:rsid w:val="00AB5A3F"/>
    <w:rsid w:val="00AD78A6"/>
    <w:rsid w:val="00B45591"/>
    <w:rsid w:val="00B835C5"/>
    <w:rsid w:val="00BA6A76"/>
    <w:rsid w:val="00BB3B20"/>
    <w:rsid w:val="00C12E4A"/>
    <w:rsid w:val="00C42339"/>
    <w:rsid w:val="00C4723D"/>
    <w:rsid w:val="00C6070E"/>
    <w:rsid w:val="00C62CE1"/>
    <w:rsid w:val="00CA0345"/>
    <w:rsid w:val="00CA1D87"/>
    <w:rsid w:val="00CA4523"/>
    <w:rsid w:val="00CB2390"/>
    <w:rsid w:val="00CC2A45"/>
    <w:rsid w:val="00CE38A4"/>
    <w:rsid w:val="00CF1B87"/>
    <w:rsid w:val="00CF76E4"/>
    <w:rsid w:val="00D03B93"/>
    <w:rsid w:val="00D05B9C"/>
    <w:rsid w:val="00D50DC4"/>
    <w:rsid w:val="00D553AB"/>
    <w:rsid w:val="00D61A8F"/>
    <w:rsid w:val="00D62C52"/>
    <w:rsid w:val="00D76E67"/>
    <w:rsid w:val="00DD5204"/>
    <w:rsid w:val="00DE0C0D"/>
    <w:rsid w:val="00DF089C"/>
    <w:rsid w:val="00E10D86"/>
    <w:rsid w:val="00E227A8"/>
    <w:rsid w:val="00E344E3"/>
    <w:rsid w:val="00E400A6"/>
    <w:rsid w:val="00E71901"/>
    <w:rsid w:val="00E73E76"/>
    <w:rsid w:val="00E77AF3"/>
    <w:rsid w:val="00EA3B37"/>
    <w:rsid w:val="00EE5333"/>
    <w:rsid w:val="00EF47B1"/>
    <w:rsid w:val="00EF4AFE"/>
    <w:rsid w:val="00EF5488"/>
    <w:rsid w:val="00F044D7"/>
    <w:rsid w:val="00F16AFC"/>
    <w:rsid w:val="00F235BF"/>
    <w:rsid w:val="00F45163"/>
    <w:rsid w:val="00F472E5"/>
    <w:rsid w:val="00F51FEF"/>
    <w:rsid w:val="00F52AA0"/>
    <w:rsid w:val="00F57059"/>
    <w:rsid w:val="00FA1BF9"/>
    <w:rsid w:val="00FD7F1E"/>
    <w:rsid w:val="00FF3340"/>
    <w:rsid w:val="00FF3ECB"/>
    <w:rsid w:val="6175BE96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emf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FD8A5-FD5A-4A61-AE34-C1C751691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CE616E-61DA-482D-BEAE-722AF6462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2026-05-28T19:56:00Z</dcterms:created>
  <dcterms:modified xsi:type="dcterms:W3CDTF">2026-05-28T19:56:00Z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