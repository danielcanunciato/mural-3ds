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36E13" w14:textId="679855C4" w:rsidR="005F69A4" w:rsidRPr="005F69A4" w:rsidRDefault="005F69A4" w:rsidP="005F69A4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  <w:u w:val="single"/>
        </w:rPr>
      </w:pPr>
      <w:bookmarkStart w:id="0" w:name="_GoBack"/>
      <w:bookmarkEnd w:id="0"/>
      <w:r w:rsidRPr="005F69A4">
        <w:rPr>
          <w:rFonts w:ascii="Poppins" w:hAnsi="Poppins" w:cs="Poppins"/>
          <w:b/>
          <w:bCs/>
          <w:noProof/>
          <w:sz w:val="32"/>
          <w:szCs w:val="32"/>
          <w:u w:val="single"/>
        </w:rPr>
        <w:t xml:space="preserve">Roteiro de </w:t>
      </w:r>
      <w:r w:rsidR="005D7045">
        <w:rPr>
          <w:rFonts w:ascii="Poppins" w:hAnsi="Poppins" w:cs="Poppins"/>
          <w:b/>
          <w:bCs/>
          <w:noProof/>
          <w:sz w:val="32"/>
          <w:szCs w:val="32"/>
          <w:u w:val="single"/>
        </w:rPr>
        <w:t>a</w:t>
      </w:r>
      <w:r w:rsidRPr="005F69A4">
        <w:rPr>
          <w:rFonts w:ascii="Poppins" w:hAnsi="Poppins" w:cs="Poppins"/>
          <w:b/>
          <w:bCs/>
          <w:noProof/>
          <w:sz w:val="32"/>
          <w:szCs w:val="32"/>
          <w:u w:val="single"/>
        </w:rPr>
        <w:t xml:space="preserve">tividade </w:t>
      </w:r>
      <w:r w:rsidR="005D7045">
        <w:rPr>
          <w:rFonts w:ascii="Poppins" w:hAnsi="Poppins" w:cs="Poppins"/>
          <w:b/>
          <w:bCs/>
          <w:noProof/>
          <w:sz w:val="32"/>
          <w:szCs w:val="32"/>
          <w:u w:val="single"/>
        </w:rPr>
        <w:t>p</w:t>
      </w:r>
      <w:r w:rsidRPr="005F69A4">
        <w:rPr>
          <w:rFonts w:ascii="Poppins" w:hAnsi="Poppins" w:cs="Poppins"/>
          <w:b/>
          <w:bCs/>
          <w:noProof/>
          <w:sz w:val="32"/>
          <w:szCs w:val="32"/>
          <w:u w:val="single"/>
        </w:rPr>
        <w:t>rática</w:t>
      </w:r>
    </w:p>
    <w:p w14:paraId="23DA182A" w14:textId="77777777" w:rsidR="005F69A4" w:rsidRPr="00814E58" w:rsidRDefault="005F69A4" w:rsidP="005F69A4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0DDC98B" w14:textId="77777777" w:rsidR="005F69A4" w:rsidRPr="00420E89" w:rsidRDefault="005F69A4" w:rsidP="005F69A4">
      <w:pPr>
        <w:spacing w:line="288" w:lineRule="auto"/>
        <w:jc w:val="both"/>
        <w:rPr>
          <w:rFonts w:ascii="Poppins Light" w:hAnsi="Poppins Light" w:cs="Poppins Light"/>
        </w:rPr>
      </w:pPr>
      <w:r w:rsidRPr="00420E89">
        <w:rPr>
          <w:rFonts w:ascii="Poppins Light" w:hAnsi="Poppins Light" w:cs="Poppins Light"/>
        </w:rPr>
        <w:t xml:space="preserve">Nome: </w:t>
      </w:r>
      <w:r w:rsidRPr="005D7045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5D7045">
        <w:rPr>
          <w:rFonts w:ascii="Poppins Light" w:hAnsi="Poppins Light" w:cs="Poppins Light"/>
          <w:u w:val="single"/>
        </w:rPr>
        <w:tab/>
      </w:r>
      <w:r w:rsidRPr="00420E89">
        <w:rPr>
          <w:rFonts w:ascii="Poppins Light" w:hAnsi="Poppins Light" w:cs="Poppins Light"/>
        </w:rPr>
        <w:t xml:space="preserve"> </w:t>
      </w:r>
    </w:p>
    <w:p w14:paraId="57899B82" w14:textId="77777777" w:rsidR="005F69A4" w:rsidRPr="00420E89" w:rsidRDefault="005F69A4" w:rsidP="005F69A4">
      <w:pPr>
        <w:spacing w:line="288" w:lineRule="auto"/>
        <w:jc w:val="both"/>
        <w:rPr>
          <w:rFonts w:ascii="Poppins Light" w:hAnsi="Poppins Light" w:cs="Poppins Light"/>
        </w:rPr>
      </w:pPr>
      <w:r w:rsidRPr="00420E89">
        <w:rPr>
          <w:rFonts w:ascii="Poppins Light" w:hAnsi="Poppins Light" w:cs="Poppins Light"/>
        </w:rPr>
        <w:t xml:space="preserve">Nome: </w:t>
      </w:r>
      <w:r w:rsidRPr="005D7045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420E89">
        <w:rPr>
          <w:rFonts w:ascii="Poppins Light" w:hAnsi="Poppins Light" w:cs="Poppins Light"/>
        </w:rPr>
        <w:tab/>
        <w:t xml:space="preserve"> </w:t>
      </w:r>
    </w:p>
    <w:p w14:paraId="551FA50A" w14:textId="77777777" w:rsidR="005F69A4" w:rsidRPr="00420E89" w:rsidRDefault="005F69A4" w:rsidP="005F69A4">
      <w:pPr>
        <w:spacing w:line="288" w:lineRule="auto"/>
        <w:jc w:val="both"/>
        <w:rPr>
          <w:rFonts w:ascii="Poppins Light" w:hAnsi="Poppins Light" w:cs="Poppins Light"/>
        </w:rPr>
      </w:pPr>
      <w:r w:rsidRPr="00420E89">
        <w:rPr>
          <w:rFonts w:ascii="Poppins Light" w:hAnsi="Poppins Light" w:cs="Poppins Light"/>
        </w:rPr>
        <w:t xml:space="preserve">Nome: </w:t>
      </w:r>
      <w:r w:rsidRPr="005D7045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5D7045">
        <w:rPr>
          <w:rFonts w:ascii="Poppins Light" w:hAnsi="Poppins Light" w:cs="Poppins Light"/>
          <w:u w:val="single"/>
        </w:rPr>
        <w:tab/>
        <w:t xml:space="preserve"> </w:t>
      </w:r>
    </w:p>
    <w:p w14:paraId="3A0B5BA2" w14:textId="77777777" w:rsidR="005F69A4" w:rsidRPr="00420E89" w:rsidRDefault="005F69A4" w:rsidP="005F69A4">
      <w:pPr>
        <w:spacing w:line="288" w:lineRule="auto"/>
        <w:jc w:val="both"/>
        <w:rPr>
          <w:rFonts w:ascii="Poppins Light" w:hAnsi="Poppins Light" w:cs="Poppins Light"/>
        </w:rPr>
      </w:pPr>
      <w:r w:rsidRPr="00420E89">
        <w:rPr>
          <w:rFonts w:ascii="Poppins Light" w:hAnsi="Poppins Light" w:cs="Poppins Light"/>
        </w:rPr>
        <w:t xml:space="preserve">Nome: </w:t>
      </w:r>
      <w:r w:rsidRPr="005D7045">
        <w:rPr>
          <w:rFonts w:ascii="Poppins Light" w:hAnsi="Poppins Light" w:cs="Poppins Light"/>
          <w:u w:val="single"/>
        </w:rPr>
        <w:t xml:space="preserve">                                                                                    </w:t>
      </w:r>
      <w:r w:rsidRPr="00420E89">
        <w:rPr>
          <w:rFonts w:ascii="Poppins Light" w:hAnsi="Poppins Light" w:cs="Poppins Light"/>
        </w:rPr>
        <w:tab/>
        <w:t xml:space="preserve"> </w:t>
      </w:r>
    </w:p>
    <w:p w14:paraId="4F5DB94A" w14:textId="77777777" w:rsidR="005F69A4" w:rsidRPr="005D7045" w:rsidRDefault="005F69A4" w:rsidP="005F69A4">
      <w:pPr>
        <w:spacing w:line="288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49CCD826" w14:textId="0AF6AF6B" w:rsidR="008A6031" w:rsidRDefault="00122865" w:rsidP="008A6031">
      <w:pPr>
        <w:spacing w:line="288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34B45664" wp14:editId="7CCF30DC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314B" w14:textId="77777777" w:rsidR="008A6031" w:rsidRDefault="008A6031" w:rsidP="008A6031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5A1F2D99" w:rsidR="0060776C" w:rsidRDefault="00504DC2" w:rsidP="008A6031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504DC2">
        <w:rPr>
          <w:rFonts w:ascii="Poppins" w:hAnsi="Poppins" w:cs="Poppins"/>
          <w:b/>
          <w:bCs/>
          <w:noProof/>
          <w:sz w:val="32"/>
          <w:szCs w:val="32"/>
        </w:rPr>
        <w:t xml:space="preserve">Jogo: </w:t>
      </w:r>
      <w:r w:rsidR="005D7045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504DC2">
        <w:rPr>
          <w:rFonts w:ascii="Poppins" w:hAnsi="Poppins" w:cs="Poppins"/>
          <w:b/>
          <w:bCs/>
          <w:noProof/>
          <w:sz w:val="32"/>
          <w:szCs w:val="32"/>
        </w:rPr>
        <w:t>rilha do MVP</w:t>
      </w:r>
    </w:p>
    <w:p w14:paraId="74995298" w14:textId="77777777" w:rsidR="00504DC2" w:rsidRPr="00814E58" w:rsidRDefault="00504DC2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6DEAFAA" w:rsidR="00E227A8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7A1DD744" w14:textId="77777777" w:rsidR="00504DC2" w:rsidRPr="0083474B" w:rsidRDefault="00504DC2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54400BE3" w14:textId="2F71EE0C" w:rsidR="00504DC2" w:rsidRPr="00504DC2" w:rsidRDefault="00504DC2" w:rsidP="00504DC2">
      <w:pPr>
        <w:jc w:val="both"/>
        <w:rPr>
          <w:rFonts w:ascii="Poppins Light" w:hAnsi="Poppins Light" w:cs="Poppins Light"/>
          <w:noProof/>
        </w:rPr>
      </w:pPr>
      <w:r w:rsidRPr="00504DC2">
        <w:rPr>
          <w:rFonts w:ascii="Poppins Light" w:hAnsi="Poppins Light" w:cs="Poppins Light"/>
          <w:noProof/>
        </w:rPr>
        <w:t xml:space="preserve">O objetivo deste jogo é refletir sobre os processos de desenvolvimento de seus MVP (Produtos Mínimos Viáveis) e entender como as decisões que vocês tomaram impactaram os projetos. Durante o jogo, você enfrentará tanto desafios quanto perguntas de reflexão. </w:t>
      </w:r>
    </w:p>
    <w:p w14:paraId="3814E9D1" w14:textId="77777777" w:rsidR="00504DC2" w:rsidRPr="00504DC2" w:rsidRDefault="00504DC2" w:rsidP="00504DC2">
      <w:pPr>
        <w:jc w:val="both"/>
        <w:rPr>
          <w:rFonts w:ascii="Poppins Light" w:hAnsi="Poppins Light" w:cs="Poppins Light"/>
          <w:noProof/>
        </w:rPr>
      </w:pPr>
    </w:p>
    <w:p w14:paraId="5CB808BE" w14:textId="40C6099E" w:rsidR="00504DC2" w:rsidRDefault="00504DC2" w:rsidP="00504DC2">
      <w:pPr>
        <w:jc w:val="both"/>
        <w:rPr>
          <w:rFonts w:ascii="Poppins Light" w:hAnsi="Poppins Light" w:cs="Poppins Light"/>
          <w:noProof/>
        </w:rPr>
      </w:pPr>
      <w:r w:rsidRPr="00504DC2">
        <w:rPr>
          <w:rFonts w:ascii="Poppins Light" w:hAnsi="Poppins Light" w:cs="Poppins Light"/>
          <w:noProof/>
        </w:rPr>
        <w:t xml:space="preserve">Para vencer, você precisa avançar pelo tabuleiro, respondendo </w:t>
      </w:r>
      <w:r w:rsidR="00660EE3">
        <w:rPr>
          <w:rFonts w:ascii="Poppins Light" w:hAnsi="Poppins Light" w:cs="Poppins Light"/>
          <w:noProof/>
        </w:rPr>
        <w:t xml:space="preserve">às </w:t>
      </w:r>
      <w:r w:rsidRPr="00504DC2">
        <w:rPr>
          <w:rFonts w:ascii="Poppins Light" w:hAnsi="Poppins Light" w:cs="Poppins Light"/>
          <w:noProof/>
        </w:rPr>
        <w:t>perguntas e superando os desafios com o melhor entendimento possível sobre o desenvolvimento de seus MVP.</w:t>
      </w:r>
    </w:p>
    <w:p w14:paraId="4032C5E5" w14:textId="77777777" w:rsidR="00504DC2" w:rsidRDefault="00504DC2" w:rsidP="00504DC2">
      <w:pPr>
        <w:jc w:val="both"/>
        <w:rPr>
          <w:rFonts w:ascii="Poppins Light" w:hAnsi="Poppins Light" w:cs="Poppins Light"/>
          <w:noProof/>
        </w:rPr>
      </w:pPr>
    </w:p>
    <w:p w14:paraId="1223FB11" w14:textId="77777777" w:rsidR="004668EF" w:rsidRDefault="004668EF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4D4F80AA" w14:textId="77777777" w:rsidR="008A6031" w:rsidRPr="005A5A09" w:rsidRDefault="008A6031" w:rsidP="007B252A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5080E48C" w:rsidR="00E227A8" w:rsidRPr="00504DC2" w:rsidRDefault="00504DC2" w:rsidP="00504DC2">
      <w:pPr>
        <w:ind w:left="360"/>
        <w:rPr>
          <w:rFonts w:ascii="Poppins" w:hAnsi="Poppins" w:cs="Poppins"/>
          <w:b/>
          <w:bCs/>
          <w:noProof/>
          <w:sz w:val="32"/>
          <w:szCs w:val="32"/>
        </w:rPr>
      </w:pPr>
      <w:r w:rsidRPr="00504DC2">
        <w:rPr>
          <w:rFonts w:ascii="Poppins" w:hAnsi="Poppins" w:cs="Poppins"/>
          <w:b/>
          <w:bCs/>
          <w:noProof/>
          <w:sz w:val="32"/>
          <w:szCs w:val="32"/>
        </w:rPr>
        <w:t>Regras do jogo</w:t>
      </w:r>
    </w:p>
    <w:p w14:paraId="3309FA27" w14:textId="77777777" w:rsidR="00504DC2" w:rsidRPr="00504DC2" w:rsidRDefault="00504DC2" w:rsidP="00504DC2">
      <w:pPr>
        <w:jc w:val="both"/>
        <w:rPr>
          <w:rFonts w:ascii="Poppins Light" w:hAnsi="Poppins Light" w:cs="Poppins Light"/>
          <w:noProof/>
        </w:rPr>
      </w:pPr>
    </w:p>
    <w:p w14:paraId="484428D2" w14:textId="0599F7E3" w:rsidR="00504DC2" w:rsidRPr="00504DC2" w:rsidRDefault="00504DC2" w:rsidP="00504DC2">
      <w:pPr>
        <w:pStyle w:val="PargrafodaLista"/>
        <w:numPr>
          <w:ilvl w:val="0"/>
          <w:numId w:val="12"/>
        </w:numPr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>Preparação:</w:t>
      </w:r>
    </w:p>
    <w:p w14:paraId="26A083F1" w14:textId="3D001AE3" w:rsidR="00857E3F" w:rsidRPr="00857E3F" w:rsidRDefault="00504DC2" w:rsidP="00857E3F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504DC2">
        <w:rPr>
          <w:rFonts w:ascii="Poppins Light" w:hAnsi="Poppins Light" w:cs="Poppins Light"/>
          <w:noProof/>
        </w:rPr>
        <w:t>Cada grupo</w:t>
      </w:r>
      <w:r w:rsidR="00857E3F">
        <w:rPr>
          <w:rFonts w:ascii="Poppins Light" w:hAnsi="Poppins Light" w:cs="Poppins Light"/>
          <w:noProof/>
        </w:rPr>
        <w:t xml:space="preserve"> do </w:t>
      </w:r>
      <w:r w:rsidRPr="00504DC2">
        <w:rPr>
          <w:rFonts w:ascii="Poppins Light" w:hAnsi="Poppins Light" w:cs="Poppins Light"/>
          <w:noProof/>
        </w:rPr>
        <w:t>Projeto Multidisciplinar</w:t>
      </w:r>
      <w:r w:rsidR="00857E3F">
        <w:rPr>
          <w:rFonts w:ascii="Poppins Light" w:hAnsi="Poppins Light" w:cs="Poppins Light"/>
          <w:noProof/>
        </w:rPr>
        <w:t xml:space="preserve"> </w:t>
      </w:r>
      <w:r w:rsidR="00857E3F" w:rsidRPr="00857E3F">
        <w:rPr>
          <w:rFonts w:ascii="Poppins Light" w:hAnsi="Poppins Light" w:cs="Poppins Light"/>
          <w:noProof/>
        </w:rPr>
        <w:t>jogará em conjunto no mesmo tabuleiro</w:t>
      </w:r>
      <w:r w:rsidR="00660EE3">
        <w:rPr>
          <w:rFonts w:ascii="Poppins Light" w:hAnsi="Poppins Light" w:cs="Poppins Light"/>
          <w:noProof/>
        </w:rPr>
        <w:t>;</w:t>
      </w:r>
    </w:p>
    <w:p w14:paraId="06E2686B" w14:textId="129623A4" w:rsidR="00EC3BD4" w:rsidRDefault="00857E3F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>Cada membro</w:t>
      </w:r>
      <w:r>
        <w:rPr>
          <w:rFonts w:ascii="Poppins Light" w:hAnsi="Poppins Light" w:cs="Poppins Light"/>
          <w:noProof/>
        </w:rPr>
        <w:t xml:space="preserve"> do grupo</w:t>
      </w:r>
      <w:r w:rsidRPr="00857E3F">
        <w:rPr>
          <w:rFonts w:ascii="Poppins Light" w:hAnsi="Poppins Light" w:cs="Poppins Light"/>
          <w:noProof/>
        </w:rPr>
        <w:t xml:space="preserve"> jogará individualmente, com sua própria peça (</w:t>
      </w:r>
      <w:r w:rsidR="006A3E03">
        <w:rPr>
          <w:rFonts w:ascii="Poppins Light" w:hAnsi="Poppins Light" w:cs="Poppins Light"/>
          <w:noProof/>
        </w:rPr>
        <w:t xml:space="preserve">que </w:t>
      </w:r>
      <w:r w:rsidRPr="00857E3F">
        <w:rPr>
          <w:rFonts w:ascii="Poppins Light" w:hAnsi="Poppins Light" w:cs="Poppins Light"/>
          <w:noProof/>
        </w:rPr>
        <w:t>pode ser uma borracha, tampa de caneta, moeda etc.) e fará sua própria jogada de dado</w:t>
      </w:r>
      <w:r w:rsidR="00660EE3">
        <w:rPr>
          <w:rFonts w:ascii="Poppins Light" w:hAnsi="Poppins Light" w:cs="Poppins Light"/>
          <w:noProof/>
        </w:rPr>
        <w:t>.</w:t>
      </w:r>
      <w:r w:rsidR="00EC3BD4">
        <w:rPr>
          <w:rFonts w:ascii="Poppins Light" w:hAnsi="Poppins Light" w:cs="Poppins Light"/>
          <w:noProof/>
        </w:rPr>
        <w:t xml:space="preserve"> </w:t>
      </w:r>
      <w:r w:rsidR="00660EE3">
        <w:rPr>
          <w:rFonts w:ascii="Poppins Light" w:hAnsi="Poppins Light" w:cs="Poppins Light"/>
          <w:noProof/>
        </w:rPr>
        <w:t>Se quiserem,</w:t>
      </w:r>
      <w:r w:rsidR="00EC3BD4">
        <w:rPr>
          <w:rFonts w:ascii="Poppins Light" w:hAnsi="Poppins Light" w:cs="Poppins Light"/>
          <w:noProof/>
        </w:rPr>
        <w:t xml:space="preserve"> </w:t>
      </w:r>
      <w:r w:rsidR="00660EE3">
        <w:rPr>
          <w:rFonts w:ascii="Poppins Light" w:hAnsi="Poppins Light" w:cs="Poppins Light"/>
          <w:noProof/>
        </w:rPr>
        <w:t>u</w:t>
      </w:r>
      <w:r w:rsidR="00EC3BD4">
        <w:rPr>
          <w:rFonts w:ascii="Poppins Light" w:hAnsi="Poppins Light" w:cs="Poppins Light"/>
          <w:noProof/>
        </w:rPr>
        <w:t>tilizem o modelo de dado dispon</w:t>
      </w:r>
      <w:r w:rsidR="00660EE3">
        <w:rPr>
          <w:rFonts w:ascii="Poppins Light" w:hAnsi="Poppins Light" w:cs="Poppins Light"/>
          <w:noProof/>
        </w:rPr>
        <w:t>í</w:t>
      </w:r>
      <w:r w:rsidR="00EC3BD4">
        <w:rPr>
          <w:rFonts w:ascii="Poppins Light" w:hAnsi="Poppins Light" w:cs="Poppins Light"/>
          <w:noProof/>
        </w:rPr>
        <w:t>vel no final do roteiro, imprimindo e montando a peça</w:t>
      </w:r>
      <w:r w:rsidR="00660EE3">
        <w:rPr>
          <w:rFonts w:ascii="Poppins Light" w:hAnsi="Poppins Light" w:cs="Poppins Light"/>
          <w:noProof/>
        </w:rPr>
        <w:t>;</w:t>
      </w:r>
    </w:p>
    <w:p w14:paraId="76F28DB6" w14:textId="1BBD070B" w:rsidR="00857E3F" w:rsidRPr="00EC3BD4" w:rsidRDefault="00EC3BD4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EC3BD4">
        <w:rPr>
          <w:rFonts w:ascii="Poppins Light" w:hAnsi="Poppins Light" w:cs="Poppins Light"/>
          <w:noProof/>
        </w:rPr>
        <w:t xml:space="preserve">Caso prefiram, também </w:t>
      </w:r>
      <w:r w:rsidRPr="00D8154A">
        <w:rPr>
          <w:rFonts w:ascii="Poppins Light" w:hAnsi="Poppins Light" w:cs="Poppins Light"/>
          <w:noProof/>
        </w:rPr>
        <w:t xml:space="preserve">podem usar um dado virtual acessando o link: </w:t>
      </w:r>
      <w:r w:rsidR="00D8154A" w:rsidRPr="00D8154A">
        <w:rPr>
          <w:rFonts w:ascii="Poppins Light" w:hAnsi="Poppins Light" w:cs="Poppins Light"/>
        </w:rPr>
        <w:t xml:space="preserve">GERADOR DE DADOS ONLINE. </w:t>
      </w:r>
      <w:r w:rsidR="00D8154A" w:rsidRPr="00420E89">
        <w:rPr>
          <w:rFonts w:ascii="Poppins Light" w:hAnsi="Poppins Light" w:cs="Poppins Light"/>
          <w:b/>
          <w:bCs/>
        </w:rPr>
        <w:t>Página inicial</w:t>
      </w:r>
      <w:r w:rsidR="00D8154A" w:rsidRPr="00D8154A">
        <w:rPr>
          <w:rFonts w:ascii="Poppins Light" w:hAnsi="Poppins Light" w:cs="Poppins Light"/>
        </w:rPr>
        <w:t xml:space="preserve">, [s.d.]. Disponível em: </w:t>
      </w:r>
      <w:hyperlink r:id="rId11" w:history="1">
        <w:r w:rsidR="00420E89" w:rsidRPr="00CB34F7">
          <w:rPr>
            <w:rStyle w:val="Hyperlink"/>
            <w:rFonts w:ascii="Poppins Light" w:hAnsi="Poppins Light" w:cs="Poppins Light"/>
          </w:rPr>
          <w:t>https://www.dados-online.pt</w:t>
        </w:r>
      </w:hyperlink>
      <w:r w:rsidR="00D8154A" w:rsidRPr="00D8154A">
        <w:rPr>
          <w:rFonts w:ascii="Poppins Light" w:hAnsi="Poppins Light" w:cs="Poppins Light"/>
        </w:rPr>
        <w:t>. Acesso em: 27 jan. 2025</w:t>
      </w:r>
      <w:r w:rsidR="00660EE3">
        <w:rPr>
          <w:rFonts w:ascii="Poppins Light" w:hAnsi="Poppins Light" w:cs="Poppins Light"/>
        </w:rPr>
        <w:t>;</w:t>
      </w:r>
    </w:p>
    <w:p w14:paraId="5233852A" w14:textId="760921A6" w:rsidR="00857E3F" w:rsidRPr="00857E3F" w:rsidRDefault="00857E3F" w:rsidP="00857E3F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O tabuleiro será dividido entre os membros do grupo </w:t>
      </w:r>
      <w:r>
        <w:rPr>
          <w:rFonts w:ascii="Poppins Light" w:hAnsi="Poppins Light" w:cs="Poppins Light"/>
          <w:noProof/>
        </w:rPr>
        <w:t xml:space="preserve">do </w:t>
      </w:r>
      <w:r w:rsidRPr="00504DC2">
        <w:rPr>
          <w:rFonts w:ascii="Poppins Light" w:hAnsi="Poppins Light" w:cs="Poppins Light"/>
          <w:noProof/>
        </w:rPr>
        <w:t>Projeto Multidisciplinar</w:t>
      </w:r>
      <w:r w:rsidR="00660EE3">
        <w:rPr>
          <w:rFonts w:ascii="Poppins Light" w:hAnsi="Poppins Light" w:cs="Poppins Light"/>
          <w:noProof/>
        </w:rPr>
        <w:t>;</w:t>
      </w:r>
    </w:p>
    <w:p w14:paraId="200B262E" w14:textId="5EFAED87" w:rsidR="00EC3BD4" w:rsidRPr="00EC3BD4" w:rsidRDefault="00857E3F" w:rsidP="00EC3BD4">
      <w:pPr>
        <w:pStyle w:val="PargrafodaLista"/>
        <w:numPr>
          <w:ilvl w:val="0"/>
          <w:numId w:val="13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>Todos começam na  primeira casa, o ponto de partida, e deve</w:t>
      </w:r>
      <w:r w:rsidR="00660EE3">
        <w:rPr>
          <w:rFonts w:ascii="Poppins Light" w:hAnsi="Poppins Light" w:cs="Poppins Light"/>
          <w:noProof/>
        </w:rPr>
        <w:t>m</w:t>
      </w:r>
      <w:r w:rsidRPr="00857E3F">
        <w:rPr>
          <w:rFonts w:ascii="Poppins Light" w:hAnsi="Poppins Light" w:cs="Poppins Light"/>
          <w:noProof/>
        </w:rPr>
        <w:t xml:space="preserve"> avançar pelo tabuleiro de acordo com o número classificado no dado.</w:t>
      </w:r>
    </w:p>
    <w:p w14:paraId="3E449471" w14:textId="77777777" w:rsidR="00857E3F" w:rsidRPr="00857E3F" w:rsidRDefault="00857E3F" w:rsidP="00857E3F">
      <w:pPr>
        <w:jc w:val="both"/>
        <w:rPr>
          <w:rFonts w:ascii="Poppins Light" w:hAnsi="Poppins Light" w:cs="Poppins Light"/>
          <w:noProof/>
        </w:rPr>
      </w:pPr>
    </w:p>
    <w:p w14:paraId="6C299E27" w14:textId="77777777" w:rsidR="00504DC2" w:rsidRDefault="00504DC2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553BD16B" w14:textId="3D54756D" w:rsidR="00504DC2" w:rsidRPr="00504DC2" w:rsidRDefault="00504DC2" w:rsidP="00504DC2">
      <w:pPr>
        <w:ind w:left="360"/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>2) Como avançar:</w:t>
      </w:r>
    </w:p>
    <w:p w14:paraId="1B07BF82" w14:textId="575CDC3B" w:rsidR="00857E3F" w:rsidRPr="00857E3F" w:rsidRDefault="00857E3F" w:rsidP="00857E3F">
      <w:pPr>
        <w:pStyle w:val="PargrafodaLista"/>
        <w:numPr>
          <w:ilvl w:val="0"/>
          <w:numId w:val="14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Cada jogador jogará os dados </w:t>
      </w:r>
      <w:r w:rsidRPr="00857E3F">
        <w:rPr>
          <w:rFonts w:ascii="Poppins Light" w:hAnsi="Poppins Light" w:cs="Poppins Light"/>
          <w:b/>
          <w:bCs/>
          <w:noProof/>
        </w:rPr>
        <w:t>individualmente</w:t>
      </w:r>
      <w:r w:rsidRPr="00857E3F">
        <w:rPr>
          <w:rFonts w:ascii="Poppins Light" w:hAnsi="Poppins Light" w:cs="Poppins Light"/>
          <w:noProof/>
        </w:rPr>
        <w:t xml:space="preserve"> e avançará o número de casas correspondente ao número sorteado</w:t>
      </w:r>
      <w:r w:rsidR="00660EE3">
        <w:rPr>
          <w:rFonts w:ascii="Poppins Light" w:hAnsi="Poppins Light" w:cs="Poppins Light"/>
          <w:noProof/>
        </w:rPr>
        <w:t>;</w:t>
      </w:r>
    </w:p>
    <w:p w14:paraId="393F56AB" w14:textId="77777777" w:rsidR="00857E3F" w:rsidRDefault="00857E3F" w:rsidP="00857E3F">
      <w:pPr>
        <w:pStyle w:val="PargrafodaLista"/>
        <w:numPr>
          <w:ilvl w:val="0"/>
          <w:numId w:val="14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O jogador </w:t>
      </w:r>
      <w:r w:rsidRPr="00857E3F">
        <w:rPr>
          <w:rFonts w:ascii="Poppins Light" w:hAnsi="Poppins Light" w:cs="Poppins Light"/>
          <w:b/>
          <w:bCs/>
          <w:noProof/>
        </w:rPr>
        <w:t>deve responder</w:t>
      </w:r>
      <w:r w:rsidRPr="00857E3F">
        <w:rPr>
          <w:rFonts w:ascii="Poppins Light" w:hAnsi="Poppins Light" w:cs="Poppins Light"/>
          <w:noProof/>
        </w:rPr>
        <w:t xml:space="preserve"> individualmente às perguntas de reflexão e </w:t>
      </w:r>
      <w:r w:rsidRPr="00857E3F">
        <w:rPr>
          <w:rFonts w:ascii="Poppins Light" w:hAnsi="Poppins Light" w:cs="Poppins Light"/>
          <w:b/>
          <w:bCs/>
          <w:noProof/>
        </w:rPr>
        <w:t>cumprir os desafios</w:t>
      </w:r>
      <w:r w:rsidRPr="00857E3F">
        <w:rPr>
          <w:rFonts w:ascii="Poppins Light" w:hAnsi="Poppins Light" w:cs="Poppins Light"/>
          <w:noProof/>
        </w:rPr>
        <w:t xml:space="preserve"> nas casas em que cair. </w:t>
      </w:r>
    </w:p>
    <w:p w14:paraId="60EBE04D" w14:textId="5AFA98B1" w:rsidR="00504DC2" w:rsidRDefault="00504DC2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6C622CAD" w14:textId="77777777" w:rsidR="00857E3F" w:rsidRPr="00504DC2" w:rsidRDefault="00857E3F" w:rsidP="00504DC2">
      <w:pPr>
        <w:ind w:left="360"/>
        <w:jc w:val="both"/>
        <w:rPr>
          <w:rFonts w:ascii="Poppins Light" w:hAnsi="Poppins Light" w:cs="Poppins Light"/>
          <w:noProof/>
        </w:rPr>
      </w:pPr>
    </w:p>
    <w:p w14:paraId="1F2EFFC2" w14:textId="77777777" w:rsidR="00504DC2" w:rsidRPr="00504DC2" w:rsidRDefault="00504DC2" w:rsidP="00504DC2">
      <w:pPr>
        <w:ind w:left="360"/>
        <w:jc w:val="both"/>
        <w:rPr>
          <w:rFonts w:ascii="Poppins Light" w:hAnsi="Poppins Light" w:cs="Poppins Light"/>
          <w:b/>
          <w:bCs/>
          <w:noProof/>
        </w:rPr>
      </w:pPr>
      <w:r w:rsidRPr="00504DC2">
        <w:rPr>
          <w:rFonts w:ascii="Poppins Light" w:hAnsi="Poppins Light" w:cs="Poppins Light"/>
          <w:b/>
          <w:bCs/>
          <w:noProof/>
        </w:rPr>
        <w:t xml:space="preserve">3) Vencedor do jogo: </w:t>
      </w:r>
    </w:p>
    <w:p w14:paraId="61838FD8" w14:textId="2079B840" w:rsidR="00857E3F" w:rsidRPr="00857E3F" w:rsidRDefault="00857E3F" w:rsidP="00857E3F">
      <w:pPr>
        <w:pStyle w:val="PargrafodaLista"/>
        <w:numPr>
          <w:ilvl w:val="0"/>
          <w:numId w:val="15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O vencedor será aquele que </w:t>
      </w:r>
      <w:r w:rsidRPr="00857E3F">
        <w:rPr>
          <w:rFonts w:ascii="Poppins Light" w:hAnsi="Poppins Light" w:cs="Poppins Light"/>
          <w:b/>
          <w:bCs/>
          <w:noProof/>
        </w:rPr>
        <w:t>primeiro alcançar a casa final</w:t>
      </w:r>
      <w:r w:rsidRPr="00857E3F">
        <w:rPr>
          <w:rFonts w:ascii="Poppins Light" w:hAnsi="Poppins Light" w:cs="Poppins Light"/>
          <w:noProof/>
        </w:rPr>
        <w:t xml:space="preserve"> dentro de cada grupo do Projeto Integrador</w:t>
      </w:r>
      <w:r w:rsidR="00660EE3">
        <w:rPr>
          <w:rFonts w:ascii="Poppins Light" w:hAnsi="Poppins Light" w:cs="Poppins Light"/>
          <w:noProof/>
        </w:rPr>
        <w:t>;</w:t>
      </w:r>
    </w:p>
    <w:p w14:paraId="4B99B633" w14:textId="77777777" w:rsidR="00857E3F" w:rsidRPr="00857E3F" w:rsidRDefault="00857E3F" w:rsidP="00857E3F">
      <w:pPr>
        <w:pStyle w:val="PargrafodaLista"/>
        <w:numPr>
          <w:ilvl w:val="0"/>
          <w:numId w:val="15"/>
        </w:numPr>
        <w:jc w:val="both"/>
        <w:rPr>
          <w:rFonts w:ascii="Poppins Light" w:hAnsi="Poppins Light" w:cs="Poppins Light"/>
          <w:noProof/>
        </w:rPr>
      </w:pPr>
      <w:r w:rsidRPr="00857E3F">
        <w:rPr>
          <w:rFonts w:ascii="Poppins Light" w:hAnsi="Poppins Light" w:cs="Poppins Light"/>
          <w:noProof/>
        </w:rPr>
        <w:t xml:space="preserve">No entanto, o jogo será considerado completo para cada grupo apenas quando </w:t>
      </w:r>
      <w:r w:rsidRPr="00857E3F">
        <w:rPr>
          <w:rFonts w:ascii="Poppins Light" w:hAnsi="Poppins Light" w:cs="Poppins Light"/>
          <w:b/>
          <w:bCs/>
          <w:noProof/>
        </w:rPr>
        <w:t>todos os seus integrantes terminarem o percurso</w:t>
      </w:r>
      <w:r w:rsidRPr="00857E3F">
        <w:rPr>
          <w:rFonts w:ascii="Poppins Light" w:hAnsi="Poppins Light" w:cs="Poppins Light"/>
          <w:noProof/>
        </w:rPr>
        <w:t xml:space="preserve">, refletindo sobre o processo de desenvolvimento do MVP. </w:t>
      </w:r>
    </w:p>
    <w:p w14:paraId="0D8738EB" w14:textId="3487A3EB" w:rsidR="00504DC2" w:rsidRDefault="00504DC2" w:rsidP="004E2B6D">
      <w:pPr>
        <w:jc w:val="both"/>
        <w:rPr>
          <w:rFonts w:ascii="Poppins Light" w:hAnsi="Poppins Light" w:cs="Poppins Light"/>
          <w:noProof/>
        </w:rPr>
        <w:sectPr w:rsidR="00504DC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8143CAA" w14:textId="629E7EDC" w:rsidR="004E2B6D" w:rsidRDefault="004E2B6D" w:rsidP="004E2B6D">
      <w:pPr>
        <w:tabs>
          <w:tab w:val="left" w:pos="1909"/>
        </w:tabs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lastRenderedPageBreak/>
        <w:tab/>
      </w:r>
      <w:r w:rsidRPr="004E2B6D">
        <w:rPr>
          <w:rFonts w:ascii="Poppins" w:hAnsi="Poppins" w:cs="Poppins"/>
          <w:sz w:val="22"/>
          <w:szCs w:val="22"/>
        </w:rPr>
        <w:t>Produzido pela SEDUC-SP.</w:t>
      </w:r>
    </w:p>
    <w:p w14:paraId="2FDFDE53" w14:textId="7BE5D783" w:rsidR="0057085C" w:rsidRPr="004E2B6D" w:rsidRDefault="004E2B6D" w:rsidP="006F1EFF">
      <w:pPr>
        <w:rPr>
          <w:rFonts w:ascii="Poppins" w:hAnsi="Poppins" w:cs="Poppins"/>
          <w:noProof/>
        </w:rPr>
      </w:pPr>
      <w:r>
        <w:rPr>
          <w:rFonts w:ascii="Poppins Light" w:hAnsi="Poppins Light" w:cs="Poppins Light"/>
          <w:noProof/>
        </w:rPr>
        <w:drawing>
          <wp:anchor distT="0" distB="0" distL="114300" distR="114300" simplePos="0" relativeHeight="251658240" behindDoc="0" locked="0" layoutInCell="1" allowOverlap="1" wp14:anchorId="060CB677" wp14:editId="725DD174">
            <wp:simplePos x="0" y="0"/>
            <wp:positionH relativeFrom="margin">
              <wp:align>center</wp:align>
            </wp:positionH>
            <wp:positionV relativeFrom="paragraph">
              <wp:posOffset>171805</wp:posOffset>
            </wp:positionV>
            <wp:extent cx="7676707" cy="4887920"/>
            <wp:effectExtent l="0" t="0" r="635" b="8255"/>
            <wp:wrapNone/>
            <wp:docPr id="569761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6159" name="Imagem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707" cy="488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85C" w:rsidRPr="004E2B6D">
        <w:rPr>
          <w:rFonts w:ascii="Poppins Light" w:hAnsi="Poppins Light" w:cs="Poppins Light"/>
        </w:rPr>
        <w:br w:type="page"/>
      </w:r>
      <w:r w:rsidRPr="006F1EFF">
        <w:rPr>
          <w:rFonts w:ascii="Poppins Light" w:hAnsi="Poppins Light" w:cs="Poppins Light"/>
          <w:noProof/>
        </w:rPr>
        <w:lastRenderedPageBreak/>
        <w:t xml:space="preserve"> </w:t>
      </w:r>
      <w:r w:rsidR="00643522" w:rsidRPr="006F1EFF">
        <w:rPr>
          <w:rFonts w:ascii="Poppins Light" w:hAnsi="Poppins Light" w:cs="Poppins Light"/>
          <w:noProof/>
        </w:rPr>
        <w:drawing>
          <wp:anchor distT="0" distB="0" distL="114300" distR="114300" simplePos="0" relativeHeight="251664384" behindDoc="0" locked="0" layoutInCell="1" allowOverlap="1" wp14:anchorId="16765B0E" wp14:editId="70764E28">
            <wp:simplePos x="0" y="0"/>
            <wp:positionH relativeFrom="column">
              <wp:posOffset>346710</wp:posOffset>
            </wp:positionH>
            <wp:positionV relativeFrom="paragraph">
              <wp:posOffset>321310</wp:posOffset>
            </wp:positionV>
            <wp:extent cx="2894330" cy="2894330"/>
            <wp:effectExtent l="0" t="0" r="1270" b="1270"/>
            <wp:wrapTopAndBottom/>
            <wp:docPr id="1841025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5578" name="Imagem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EFF" w:rsidRPr="006F1EFF">
        <w:rPr>
          <w:rFonts w:ascii="Poppins Light" w:hAnsi="Poppins Light" w:cs="Poppins Light"/>
          <w:noProof/>
        </w:rPr>
        <w:drawing>
          <wp:anchor distT="0" distB="0" distL="114300" distR="114300" simplePos="0" relativeHeight="251666432" behindDoc="0" locked="0" layoutInCell="1" allowOverlap="1" wp14:anchorId="74EB1165" wp14:editId="7908E7DA">
            <wp:simplePos x="0" y="0"/>
            <wp:positionH relativeFrom="column">
              <wp:posOffset>3689985</wp:posOffset>
            </wp:positionH>
            <wp:positionV relativeFrom="paragraph">
              <wp:posOffset>363855</wp:posOffset>
            </wp:positionV>
            <wp:extent cx="5514975" cy="4620895"/>
            <wp:effectExtent l="0" t="0" r="9525" b="8255"/>
            <wp:wrapTopAndBottom/>
            <wp:docPr id="1804978248" name="Imagem 9" descr="Caixa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aixa de Text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EFF" w:rsidRPr="004E2B6D">
        <w:rPr>
          <w:rFonts w:ascii="Poppins" w:hAnsi="Poppins" w:cs="Poppins"/>
          <w:noProof/>
        </w:rPr>
        <w:drawing>
          <wp:anchor distT="0" distB="0" distL="114300" distR="114300" simplePos="0" relativeHeight="251667456" behindDoc="0" locked="0" layoutInCell="1" allowOverlap="1" wp14:anchorId="10B1223C" wp14:editId="539EAC32">
            <wp:simplePos x="0" y="0"/>
            <wp:positionH relativeFrom="margin">
              <wp:align>left</wp:align>
            </wp:positionH>
            <wp:positionV relativeFrom="paragraph">
              <wp:posOffset>3257550</wp:posOffset>
            </wp:positionV>
            <wp:extent cx="1285875" cy="257175"/>
            <wp:effectExtent l="0" t="0" r="9525" b="9525"/>
            <wp:wrapTopAndBottom/>
            <wp:docPr id="171872911" name="Imagem 12" descr="Caixa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aixa de Text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1EFF" w:rsidRPr="006F1EFF">
        <w:rPr>
          <w:noProof/>
        </w:rPr>
        <w:t xml:space="preserve"> </w:t>
      </w:r>
    </w:p>
    <w:sectPr w:rsidR="0057085C" w:rsidRPr="004E2B6D" w:rsidSect="00504DC2">
      <w:pgSz w:w="16840" w:h="11907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DAB4D" w14:textId="77777777" w:rsidR="000C5B92" w:rsidRDefault="000C5B92">
      <w:r>
        <w:separator/>
      </w:r>
    </w:p>
  </w:endnote>
  <w:endnote w:type="continuationSeparator" w:id="0">
    <w:p w14:paraId="3C12FF42" w14:textId="77777777" w:rsidR="000C5B92" w:rsidRDefault="000C5B92">
      <w:r>
        <w:continuationSeparator/>
      </w:r>
    </w:p>
  </w:endnote>
  <w:endnote w:type="continuationNotice" w:id="1">
    <w:p w14:paraId="4179A854" w14:textId="77777777" w:rsidR="000C5B92" w:rsidRDefault="000C5B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019C54A5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6A3E03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6A3E03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6A3E03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6A3E03">
              <w:rPr>
                <w:rFonts w:ascii="Poppins" w:hAnsi="Poppins" w:cs="Poppins"/>
                <w:sz w:val="20"/>
                <w:szCs w:val="20"/>
              </w:rPr>
              <w:t>1</w:t>
            </w:r>
            <w:r w:rsidR="008A6031">
              <w:rPr>
                <w:rFonts w:ascii="Poppins" w:hAnsi="Poppins" w:cs="Poppins"/>
                <w:sz w:val="20"/>
                <w:szCs w:val="20"/>
              </w:rPr>
              <w:t>8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6A3E03">
              <w:rPr>
                <w:rFonts w:ascii="Poppins" w:hAnsi="Poppins" w:cs="Poppins"/>
                <w:sz w:val="20"/>
                <w:szCs w:val="20"/>
              </w:rPr>
              <w:t>3</w:t>
            </w:r>
          </w:p>
          <w:p w14:paraId="214D1726" w14:textId="69E8D5E5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F086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F086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B314A5" w14:textId="77777777" w:rsidR="00EC0D85" w:rsidRDefault="00EC0D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04E90" w14:textId="77777777" w:rsidR="000C5B92" w:rsidRDefault="000C5B92">
      <w:r>
        <w:separator/>
      </w:r>
    </w:p>
  </w:footnote>
  <w:footnote w:type="continuationSeparator" w:id="0">
    <w:p w14:paraId="08261E1A" w14:textId="77777777" w:rsidR="000C5B92" w:rsidRDefault="000C5B92">
      <w:r>
        <w:continuationSeparator/>
      </w:r>
    </w:p>
  </w:footnote>
  <w:footnote w:type="continuationNotice" w:id="1">
    <w:p w14:paraId="5405E7F5" w14:textId="77777777" w:rsidR="000C5B92" w:rsidRDefault="000C5B9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2A026" w14:textId="77777777" w:rsidR="00EC0D85" w:rsidRDefault="00EC0D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726A8CA3" w:rsidR="00E227A8" w:rsidRDefault="00EC0D85" w:rsidP="00E227A8">
    <w:pPr>
      <w:pStyle w:val="Cabealho"/>
      <w:jc w:val="right"/>
    </w:pPr>
    <w:r>
      <w:rPr>
        <w:noProof/>
      </w:rPr>
      <w:drawing>
        <wp:inline distT="0" distB="0" distL="0" distR="0" wp14:anchorId="7CA23F73" wp14:editId="775D8E2D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4BC7B1" w14:textId="77777777" w:rsidR="00EC0D85" w:rsidRDefault="00EC0D8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3E1"/>
    <w:multiLevelType w:val="hybridMultilevel"/>
    <w:tmpl w:val="72C20D5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AB61C5"/>
    <w:multiLevelType w:val="hybridMultilevel"/>
    <w:tmpl w:val="32B6D824"/>
    <w:lvl w:ilvl="0" w:tplc="8D6AA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9A1E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D4FD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AEA1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2604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FEB7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5259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3A1C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C28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7DA5"/>
    <w:multiLevelType w:val="hybridMultilevel"/>
    <w:tmpl w:val="F4A06790"/>
    <w:lvl w:ilvl="0" w:tplc="76E82C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20AA6C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7466EDE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2FCC49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B70954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C3640B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F0669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AB2217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896525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E4FCF"/>
    <w:multiLevelType w:val="multilevel"/>
    <w:tmpl w:val="C72A2E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5BA3ACE"/>
    <w:multiLevelType w:val="hybridMultilevel"/>
    <w:tmpl w:val="575848F6"/>
    <w:lvl w:ilvl="0" w:tplc="8DAEE4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E0A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CE1B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C83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D219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18A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9B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479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92B0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0E2D"/>
    <w:multiLevelType w:val="hybridMultilevel"/>
    <w:tmpl w:val="2E805FF6"/>
    <w:lvl w:ilvl="0" w:tplc="8D6AA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77007"/>
    <w:multiLevelType w:val="multilevel"/>
    <w:tmpl w:val="3976DDE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3F940E7"/>
    <w:multiLevelType w:val="hybridMultilevel"/>
    <w:tmpl w:val="48DEFD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43E4A"/>
    <w:multiLevelType w:val="multilevel"/>
    <w:tmpl w:val="B74A2D4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485544"/>
    <w:multiLevelType w:val="multilevel"/>
    <w:tmpl w:val="AC44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4F7E5E"/>
    <w:multiLevelType w:val="hybridMultilevel"/>
    <w:tmpl w:val="566AB17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5916F4"/>
    <w:multiLevelType w:val="multilevel"/>
    <w:tmpl w:val="25D8508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8354AFD"/>
    <w:multiLevelType w:val="hybridMultilevel"/>
    <w:tmpl w:val="F2AEAA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18"/>
  </w:num>
  <w:num w:numId="4">
    <w:abstractNumId w:val="13"/>
  </w:num>
  <w:num w:numId="5">
    <w:abstractNumId w:val="11"/>
  </w:num>
  <w:num w:numId="6">
    <w:abstractNumId w:val="12"/>
  </w:num>
  <w:num w:numId="7">
    <w:abstractNumId w:val="17"/>
  </w:num>
  <w:num w:numId="8">
    <w:abstractNumId w:val="2"/>
  </w:num>
  <w:num w:numId="9">
    <w:abstractNumId w:val="4"/>
  </w:num>
  <w:num w:numId="10">
    <w:abstractNumId w:val="1"/>
  </w:num>
  <w:num w:numId="11">
    <w:abstractNumId w:val="5"/>
  </w:num>
  <w:num w:numId="12">
    <w:abstractNumId w:val="16"/>
  </w:num>
  <w:num w:numId="13">
    <w:abstractNumId w:val="14"/>
  </w:num>
  <w:num w:numId="14">
    <w:abstractNumId w:val="0"/>
  </w:num>
  <w:num w:numId="15">
    <w:abstractNumId w:val="7"/>
  </w:num>
  <w:num w:numId="16">
    <w:abstractNumId w:val="3"/>
  </w:num>
  <w:num w:numId="17">
    <w:abstractNumId w:val="15"/>
  </w:num>
  <w:num w:numId="18">
    <w:abstractNumId w:val="6"/>
  </w:num>
  <w:num w:numId="1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37401"/>
    <w:rsid w:val="00046995"/>
    <w:rsid w:val="00065BD1"/>
    <w:rsid w:val="00093C5A"/>
    <w:rsid w:val="000A4E65"/>
    <w:rsid w:val="000A6F1A"/>
    <w:rsid w:val="000B5FA9"/>
    <w:rsid w:val="000C5B92"/>
    <w:rsid w:val="000C6619"/>
    <w:rsid w:val="000F7DE9"/>
    <w:rsid w:val="00122865"/>
    <w:rsid w:val="00124756"/>
    <w:rsid w:val="001360BE"/>
    <w:rsid w:val="0013635E"/>
    <w:rsid w:val="0015466B"/>
    <w:rsid w:val="00160195"/>
    <w:rsid w:val="001643A7"/>
    <w:rsid w:val="00176F07"/>
    <w:rsid w:val="0018191A"/>
    <w:rsid w:val="001965E9"/>
    <w:rsid w:val="001A2D86"/>
    <w:rsid w:val="001A32C9"/>
    <w:rsid w:val="001B1D01"/>
    <w:rsid w:val="001C335A"/>
    <w:rsid w:val="001D6CFB"/>
    <w:rsid w:val="001E7BC0"/>
    <w:rsid w:val="00220DCD"/>
    <w:rsid w:val="002344C7"/>
    <w:rsid w:val="002372B1"/>
    <w:rsid w:val="00252F67"/>
    <w:rsid w:val="00256D8D"/>
    <w:rsid w:val="002622C7"/>
    <w:rsid w:val="002632D3"/>
    <w:rsid w:val="00264B6B"/>
    <w:rsid w:val="00267557"/>
    <w:rsid w:val="00272C09"/>
    <w:rsid w:val="00283123"/>
    <w:rsid w:val="002C6EC9"/>
    <w:rsid w:val="002D1A6D"/>
    <w:rsid w:val="002D51E3"/>
    <w:rsid w:val="002E6314"/>
    <w:rsid w:val="003009B4"/>
    <w:rsid w:val="003031BD"/>
    <w:rsid w:val="003101AE"/>
    <w:rsid w:val="003365AE"/>
    <w:rsid w:val="003662DB"/>
    <w:rsid w:val="00367C72"/>
    <w:rsid w:val="00370844"/>
    <w:rsid w:val="00394CCC"/>
    <w:rsid w:val="003C032E"/>
    <w:rsid w:val="003C7D61"/>
    <w:rsid w:val="003D71CA"/>
    <w:rsid w:val="00410CED"/>
    <w:rsid w:val="00420E89"/>
    <w:rsid w:val="00454835"/>
    <w:rsid w:val="00464B32"/>
    <w:rsid w:val="004668EF"/>
    <w:rsid w:val="00491C71"/>
    <w:rsid w:val="004A0336"/>
    <w:rsid w:val="004B66A3"/>
    <w:rsid w:val="004C482D"/>
    <w:rsid w:val="004E2B6D"/>
    <w:rsid w:val="004E713D"/>
    <w:rsid w:val="00501DD8"/>
    <w:rsid w:val="00504DC2"/>
    <w:rsid w:val="00530FD5"/>
    <w:rsid w:val="005347B3"/>
    <w:rsid w:val="0054587F"/>
    <w:rsid w:val="005517B2"/>
    <w:rsid w:val="00551906"/>
    <w:rsid w:val="0057085C"/>
    <w:rsid w:val="00585F34"/>
    <w:rsid w:val="005A5A09"/>
    <w:rsid w:val="005D7045"/>
    <w:rsid w:val="005E4165"/>
    <w:rsid w:val="005F69A4"/>
    <w:rsid w:val="005F74BB"/>
    <w:rsid w:val="0060776C"/>
    <w:rsid w:val="0063273B"/>
    <w:rsid w:val="00643522"/>
    <w:rsid w:val="00660EE3"/>
    <w:rsid w:val="00666D70"/>
    <w:rsid w:val="00672D8A"/>
    <w:rsid w:val="00676B29"/>
    <w:rsid w:val="006A3E03"/>
    <w:rsid w:val="006B3AE9"/>
    <w:rsid w:val="006C7ABA"/>
    <w:rsid w:val="006E4478"/>
    <w:rsid w:val="006F1EFF"/>
    <w:rsid w:val="006F4F06"/>
    <w:rsid w:val="00706711"/>
    <w:rsid w:val="007235B5"/>
    <w:rsid w:val="00730821"/>
    <w:rsid w:val="007671B4"/>
    <w:rsid w:val="00773A8C"/>
    <w:rsid w:val="0078262D"/>
    <w:rsid w:val="0079080D"/>
    <w:rsid w:val="00794DCE"/>
    <w:rsid w:val="007B0D6A"/>
    <w:rsid w:val="007B252A"/>
    <w:rsid w:val="007B6ABF"/>
    <w:rsid w:val="007D7F40"/>
    <w:rsid w:val="00814E58"/>
    <w:rsid w:val="0083474B"/>
    <w:rsid w:val="00841D59"/>
    <w:rsid w:val="00850355"/>
    <w:rsid w:val="00851368"/>
    <w:rsid w:val="00857E3F"/>
    <w:rsid w:val="00864FF7"/>
    <w:rsid w:val="00873CF3"/>
    <w:rsid w:val="008859C1"/>
    <w:rsid w:val="008925A9"/>
    <w:rsid w:val="008A6031"/>
    <w:rsid w:val="008B4C24"/>
    <w:rsid w:val="008E5D44"/>
    <w:rsid w:val="008F775A"/>
    <w:rsid w:val="00913181"/>
    <w:rsid w:val="00921F51"/>
    <w:rsid w:val="0092769D"/>
    <w:rsid w:val="009541CA"/>
    <w:rsid w:val="00966015"/>
    <w:rsid w:val="009B33B6"/>
    <w:rsid w:val="009D71FF"/>
    <w:rsid w:val="009F6F51"/>
    <w:rsid w:val="00A0294D"/>
    <w:rsid w:val="00A42DE2"/>
    <w:rsid w:val="00A718DA"/>
    <w:rsid w:val="00A879A9"/>
    <w:rsid w:val="00AA60A0"/>
    <w:rsid w:val="00AD78A6"/>
    <w:rsid w:val="00B02887"/>
    <w:rsid w:val="00B30523"/>
    <w:rsid w:val="00B45591"/>
    <w:rsid w:val="00B47A4F"/>
    <w:rsid w:val="00B72B46"/>
    <w:rsid w:val="00BA6A76"/>
    <w:rsid w:val="00BE3686"/>
    <w:rsid w:val="00BF0864"/>
    <w:rsid w:val="00C047FE"/>
    <w:rsid w:val="00C12E4A"/>
    <w:rsid w:val="00C17E99"/>
    <w:rsid w:val="00C3624B"/>
    <w:rsid w:val="00C42339"/>
    <w:rsid w:val="00C4723D"/>
    <w:rsid w:val="00C6070E"/>
    <w:rsid w:val="00C62CE1"/>
    <w:rsid w:val="00C64DFB"/>
    <w:rsid w:val="00C81863"/>
    <w:rsid w:val="00C821C2"/>
    <w:rsid w:val="00C95294"/>
    <w:rsid w:val="00CA1D87"/>
    <w:rsid w:val="00CA4523"/>
    <w:rsid w:val="00CA708E"/>
    <w:rsid w:val="00CB442C"/>
    <w:rsid w:val="00CC2A45"/>
    <w:rsid w:val="00CC35E8"/>
    <w:rsid w:val="00CF76E4"/>
    <w:rsid w:val="00D03B93"/>
    <w:rsid w:val="00D05B9C"/>
    <w:rsid w:val="00D543F8"/>
    <w:rsid w:val="00D553AB"/>
    <w:rsid w:val="00D61A8F"/>
    <w:rsid w:val="00D651A9"/>
    <w:rsid w:val="00D75015"/>
    <w:rsid w:val="00D8154A"/>
    <w:rsid w:val="00D8658D"/>
    <w:rsid w:val="00DA5AF9"/>
    <w:rsid w:val="00DD5204"/>
    <w:rsid w:val="00DE0C0D"/>
    <w:rsid w:val="00DF089C"/>
    <w:rsid w:val="00E10D86"/>
    <w:rsid w:val="00E14FD7"/>
    <w:rsid w:val="00E227A8"/>
    <w:rsid w:val="00E400A6"/>
    <w:rsid w:val="00E611CD"/>
    <w:rsid w:val="00E71901"/>
    <w:rsid w:val="00E73E76"/>
    <w:rsid w:val="00E77AF3"/>
    <w:rsid w:val="00EA2E68"/>
    <w:rsid w:val="00EA3B37"/>
    <w:rsid w:val="00EC0D85"/>
    <w:rsid w:val="00EC3BD4"/>
    <w:rsid w:val="00EE2B48"/>
    <w:rsid w:val="00EF47B1"/>
    <w:rsid w:val="00EF4AFE"/>
    <w:rsid w:val="00EF5C73"/>
    <w:rsid w:val="00F044D7"/>
    <w:rsid w:val="00F32382"/>
    <w:rsid w:val="00F43A01"/>
    <w:rsid w:val="00F472E5"/>
    <w:rsid w:val="00F51FEF"/>
    <w:rsid w:val="00F52AA0"/>
    <w:rsid w:val="00F57059"/>
    <w:rsid w:val="00F70F47"/>
    <w:rsid w:val="00F93313"/>
    <w:rsid w:val="00FB5222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E01A67A9-330B-4881-9A11-76AA7E3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635E"/>
  </w:style>
  <w:style w:type="character" w:customStyle="1" w:styleId="Ttulo9Char">
    <w:name w:val="Título 9 Char"/>
    <w:basedOn w:val="Fontepargpadro"/>
    <w:link w:val="Ttulo9"/>
    <w:rsid w:val="005F69A4"/>
    <w:rPr>
      <w:rFonts w:ascii="Comic Sans MS" w:hAnsi="Comic Sans MS"/>
      <w:b/>
      <w:sz w:val="32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EC3BD4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2B6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2B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9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9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62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1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7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dados-online.pt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2026-05-28T19:56:00Z</dcterms:created>
  <dcterms:modified xsi:type="dcterms:W3CDTF">2026-05-28T19:56:00Z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