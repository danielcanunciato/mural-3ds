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52FA518D" w14:textId="77777777" w:rsidR="002E1685" w:rsidRPr="00814E58" w:rsidRDefault="002E1685" w:rsidP="002E1685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68177F70" w14:textId="77777777" w:rsidR="002E1685" w:rsidRPr="00A012DC" w:rsidRDefault="002E1685" w:rsidP="002E1685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>Nome:</w:t>
      </w:r>
      <w:r>
        <w:rPr>
          <w:rFonts w:ascii="Poppins Light" w:hAnsi="Poppins Light" w:cs="Poppins Light"/>
          <w:szCs w:val="16"/>
        </w:rPr>
        <w:t xml:space="preserve">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Pr="00814E58">
        <w:rPr>
          <w:rFonts w:ascii="Poppins Light" w:hAnsi="Poppins Light" w:cs="Poppins Light"/>
          <w:szCs w:val="16"/>
        </w:rPr>
        <w:t xml:space="preserve">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 xml:space="preserve"> </w:t>
      </w:r>
    </w:p>
    <w:p w14:paraId="6880D722" w14:textId="77777777" w:rsidR="002E1685" w:rsidRPr="00A012DC" w:rsidRDefault="002E1685" w:rsidP="002E1685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 xml:space="preserve">Nome: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Pr="00A012DC">
        <w:rPr>
          <w:rFonts w:ascii="Poppins Light" w:hAnsi="Poppins Light" w:cs="Poppins Light"/>
          <w:u w:val="single"/>
        </w:rPr>
        <w:t xml:space="preserve"> </w:t>
      </w:r>
    </w:p>
    <w:p w14:paraId="31CA1F53" w14:textId="77777777" w:rsidR="002E1685" w:rsidRPr="00A012DC" w:rsidRDefault="002E1685" w:rsidP="002E1685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814E58">
        <w:rPr>
          <w:rFonts w:ascii="Poppins Light" w:hAnsi="Poppins Light" w:cs="Poppins Light"/>
          <w:szCs w:val="16"/>
        </w:rPr>
        <w:t xml:space="preserve">Nome: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  <w:r w:rsidRPr="00A012DC">
        <w:rPr>
          <w:rFonts w:ascii="Poppins Light" w:hAnsi="Poppins Light" w:cs="Poppins Light"/>
          <w:u w:val="single"/>
        </w:rPr>
        <w:t xml:space="preserve"> </w:t>
      </w:r>
    </w:p>
    <w:p w14:paraId="49199210" w14:textId="3220832D" w:rsidR="00A012DC" w:rsidRDefault="002E1685" w:rsidP="002E1685">
      <w:pPr>
        <w:spacing w:line="288" w:lineRule="auto"/>
        <w:jc w:val="both"/>
        <w:rPr>
          <w:szCs w:val="16"/>
        </w:rPr>
      </w:pPr>
      <w:r w:rsidRPr="00814E58">
        <w:rPr>
          <w:rFonts w:ascii="Poppins Light" w:hAnsi="Poppins Light" w:cs="Poppins Light"/>
          <w:szCs w:val="16"/>
        </w:rPr>
        <w:t xml:space="preserve">Nome: </w:t>
      </w:r>
      <w:r w:rsidRPr="000508B2">
        <w:rPr>
          <w:szCs w:val="16"/>
        </w:rPr>
        <w:t>________________________________</w:t>
      </w:r>
      <w:r>
        <w:rPr>
          <w:szCs w:val="16"/>
        </w:rPr>
        <w:t>_________</w:t>
      </w:r>
      <w:r w:rsidRPr="000508B2">
        <w:rPr>
          <w:szCs w:val="16"/>
        </w:rPr>
        <w:t>_____</w:t>
      </w:r>
    </w:p>
    <w:p w14:paraId="1E67BA6D" w14:textId="77777777" w:rsidR="002E1685" w:rsidRDefault="002E1685" w:rsidP="002E1685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46624450" w14:textId="42E37E8A" w:rsidR="00BC2E73" w:rsidRPr="00A012DC" w:rsidRDefault="00BC2E73" w:rsidP="002E1685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2C7A46EE" wp14:editId="25584B0D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3666" w14:textId="4496BE04" w:rsidR="00A012DC" w:rsidRDefault="00A012DC" w:rsidP="007B252A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C49C706" w14:textId="0CA38C14" w:rsidR="0060776C" w:rsidRPr="00454835" w:rsidRDefault="0060776C" w:rsidP="007B252A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9F6F51" w:rsidRPr="009F6F51">
        <w:rPr>
          <w:rFonts w:ascii="Poppins" w:hAnsi="Poppins" w:cs="Poppins"/>
          <w:b/>
          <w:bCs/>
          <w:noProof/>
          <w:sz w:val="32"/>
          <w:szCs w:val="32"/>
        </w:rPr>
        <w:t>Desenvolvendo o MVP</w:t>
      </w:r>
      <w:r w:rsidR="00A012DC">
        <w:rPr>
          <w:rFonts w:ascii="Poppins" w:hAnsi="Poppins" w:cs="Poppins"/>
          <w:b/>
          <w:bCs/>
          <w:noProof/>
          <w:sz w:val="32"/>
          <w:szCs w:val="32"/>
        </w:rPr>
        <w:t xml:space="preserve"> – Parte 2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4D60496" w14:textId="5939CA12" w:rsidR="009F6F51" w:rsidRPr="009F6F51" w:rsidRDefault="009F6F51" w:rsidP="009F6F51">
      <w:pPr>
        <w:jc w:val="both"/>
        <w:rPr>
          <w:rFonts w:ascii="Poppins Light" w:hAnsi="Poppins Light" w:cs="Poppins Light"/>
          <w:noProof/>
        </w:rPr>
      </w:pPr>
      <w:r w:rsidRPr="009F6F51">
        <w:rPr>
          <w:rFonts w:ascii="Poppins Light" w:hAnsi="Poppins Light" w:cs="Poppins Light"/>
          <w:noProof/>
        </w:rPr>
        <w:t xml:space="preserve">Colocar em prática as tarefas definidas no quadro Kanban e </w:t>
      </w:r>
      <w:r w:rsidR="00FE528C">
        <w:rPr>
          <w:rFonts w:ascii="Poppins Light" w:hAnsi="Poppins Light" w:cs="Poppins Light"/>
          <w:noProof/>
        </w:rPr>
        <w:t>finalizar</w:t>
      </w:r>
      <w:r w:rsidRPr="009F6F51">
        <w:rPr>
          <w:rFonts w:ascii="Poppins Light" w:hAnsi="Poppins Light" w:cs="Poppins Light"/>
          <w:noProof/>
        </w:rPr>
        <w:t xml:space="preserve"> o desenvolvimento do MVP, com foco nas funcionalidades essenciais que possibilitem testar a ideia </w:t>
      </w:r>
      <w:r w:rsidR="00FE528C">
        <w:rPr>
          <w:rFonts w:ascii="Poppins Light" w:hAnsi="Poppins Light" w:cs="Poppins Light"/>
          <w:noProof/>
        </w:rPr>
        <w:t xml:space="preserve">do projeto </w:t>
      </w:r>
      <w:r w:rsidRPr="009F6F51">
        <w:rPr>
          <w:rFonts w:ascii="Poppins Light" w:hAnsi="Poppins Light" w:cs="Poppins Light"/>
          <w:noProof/>
        </w:rPr>
        <w:t>rapidamente.</w:t>
      </w:r>
    </w:p>
    <w:p w14:paraId="1223FB11" w14:textId="77777777" w:rsidR="004668EF" w:rsidRPr="005A5A09" w:rsidRDefault="004668EF" w:rsidP="007B252A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48E2DA4C" w14:textId="46F21A6B" w:rsidR="009F6F51" w:rsidRDefault="009F6F51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Quadro Kanban elaborado na aula anterior;</w:t>
      </w:r>
    </w:p>
    <w:p w14:paraId="17800483" w14:textId="0743950C" w:rsidR="009F6F51" w:rsidRDefault="009F6F51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Roteiro de Atividade Prática.</w:t>
      </w:r>
    </w:p>
    <w:p w14:paraId="14ED1A1C" w14:textId="77777777" w:rsidR="00C678E9" w:rsidRDefault="00C678E9" w:rsidP="00C678E9">
      <w:pPr>
        <w:spacing w:line="276" w:lineRule="auto"/>
        <w:rPr>
          <w:rFonts w:ascii="Poppins Light" w:hAnsi="Poppins Light" w:cs="Poppins Light"/>
          <w:noProof/>
        </w:rPr>
      </w:pPr>
    </w:p>
    <w:p w14:paraId="6317A721" w14:textId="25C11DD1" w:rsidR="00C678E9" w:rsidRPr="00814E58" w:rsidRDefault="00C678E9" w:rsidP="00C678E9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Observação</w:t>
      </w:r>
    </w:p>
    <w:p w14:paraId="613D3EE7" w14:textId="1411D49B" w:rsidR="00C678E9" w:rsidRPr="00C678E9" w:rsidRDefault="00C678E9" w:rsidP="00C678E9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C678E9">
        <w:rPr>
          <w:rFonts w:ascii="Poppins Light" w:hAnsi="Poppins Light" w:cs="Poppins Light"/>
          <w:noProof/>
        </w:rPr>
        <w:lastRenderedPageBreak/>
        <w:t>Além dos materiais indicados, devem ser organizados os recursos necessários para o desenvolvimento do MVP, em conformidade com as especificações de cada projeto.</w:t>
      </w:r>
    </w:p>
    <w:p w14:paraId="1964C931" w14:textId="77777777" w:rsidR="00C678E9" w:rsidRPr="00814E58" w:rsidRDefault="00C678E9" w:rsidP="007B6ABF">
      <w:pPr>
        <w:rPr>
          <w:rFonts w:ascii="Poppins Light" w:hAnsi="Poppins Light" w:cs="Poppins Light"/>
          <w:noProof/>
        </w:rPr>
      </w:pPr>
    </w:p>
    <w:p w14:paraId="0ED21B0B" w14:textId="6A8764A2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p w14:paraId="504D6DFD" w14:textId="77777777" w:rsidR="009F6F51" w:rsidRPr="009F6F51" w:rsidRDefault="009F6F51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  <w:b/>
          <w:bCs/>
        </w:rPr>
        <w:t>Escolha das tarefas:</w:t>
      </w:r>
    </w:p>
    <w:p w14:paraId="27566F05" w14:textId="2A25BC31" w:rsidR="00A012DC" w:rsidRDefault="00FE528C" w:rsidP="00A012DC">
      <w:pPr>
        <w:spacing w:after="160"/>
        <w:ind w:left="72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O grupo deve selecionar as </w:t>
      </w:r>
      <w:r w:rsidR="009F6F51" w:rsidRPr="009F6F51">
        <w:rPr>
          <w:rFonts w:ascii="Poppins Light" w:hAnsi="Poppins Light" w:cs="Poppins Light"/>
        </w:rPr>
        <w:t xml:space="preserve">tarefas </w:t>
      </w:r>
      <w:r w:rsidR="00A012DC" w:rsidRPr="00A012DC">
        <w:rPr>
          <w:rFonts w:ascii="Poppins Light" w:hAnsi="Poppins Light" w:cs="Poppins Light"/>
        </w:rPr>
        <w:t xml:space="preserve">das colunas </w:t>
      </w:r>
      <w:r w:rsidR="00253808">
        <w:rPr>
          <w:rFonts w:ascii="Poppins Light" w:hAnsi="Poppins Light" w:cs="Poppins Light"/>
        </w:rPr>
        <w:t>“</w:t>
      </w:r>
      <w:r w:rsidR="00A012DC" w:rsidRPr="00A012DC">
        <w:rPr>
          <w:rFonts w:ascii="Poppins Light" w:hAnsi="Poppins Light" w:cs="Poppins Light"/>
        </w:rPr>
        <w:t>Pendente</w:t>
      </w:r>
      <w:r w:rsidR="00253808">
        <w:rPr>
          <w:rFonts w:ascii="Poppins Light" w:hAnsi="Poppins Light" w:cs="Poppins Light"/>
        </w:rPr>
        <w:t>”</w:t>
      </w:r>
      <w:r w:rsidR="00A012DC" w:rsidRPr="00A012DC">
        <w:rPr>
          <w:rFonts w:ascii="Poppins Light" w:hAnsi="Poppins Light" w:cs="Poppins Light"/>
        </w:rPr>
        <w:t xml:space="preserve"> e </w:t>
      </w:r>
      <w:r w:rsidR="00253808">
        <w:rPr>
          <w:rFonts w:ascii="Poppins Light" w:hAnsi="Poppins Light" w:cs="Poppins Light"/>
        </w:rPr>
        <w:t>“</w:t>
      </w:r>
      <w:r w:rsidR="00A012DC" w:rsidRPr="00A012DC">
        <w:rPr>
          <w:rFonts w:ascii="Poppins Light" w:hAnsi="Poppins Light" w:cs="Poppins Light"/>
        </w:rPr>
        <w:t>Em Andamento</w:t>
      </w:r>
      <w:r w:rsidR="00253808">
        <w:rPr>
          <w:rFonts w:ascii="Poppins Light" w:hAnsi="Poppins Light" w:cs="Poppins Light"/>
        </w:rPr>
        <w:t>”</w:t>
      </w:r>
      <w:r w:rsidR="00A012DC" w:rsidRPr="00A012DC">
        <w:rPr>
          <w:rFonts w:ascii="Poppins Light" w:hAnsi="Poppins Light" w:cs="Poppins Light"/>
        </w:rPr>
        <w:t xml:space="preserve"> do quadro Kanban para se concentrar durante a aula</w:t>
      </w:r>
      <w:r w:rsidR="00A012DC">
        <w:rPr>
          <w:rFonts w:ascii="Poppins Light" w:hAnsi="Poppins Light" w:cs="Poppins Light"/>
        </w:rPr>
        <w:t>.</w:t>
      </w:r>
    </w:p>
    <w:p w14:paraId="49292551" w14:textId="0A89B847" w:rsidR="009F6F51" w:rsidRPr="00FE528C" w:rsidRDefault="009F6F51" w:rsidP="00FE528C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FE528C">
        <w:rPr>
          <w:rFonts w:ascii="Poppins Light" w:hAnsi="Poppins Light" w:cs="Poppins Light"/>
          <w:b/>
          <w:bCs/>
        </w:rPr>
        <w:t>Desenvolvimento do MVP:</w:t>
      </w:r>
    </w:p>
    <w:p w14:paraId="20D7BC4A" w14:textId="11282B1E" w:rsidR="007B0D6A" w:rsidRDefault="009F6F51" w:rsidP="004C5110">
      <w:pPr>
        <w:spacing w:after="160"/>
        <w:ind w:left="720"/>
        <w:jc w:val="both"/>
        <w:rPr>
          <w:rFonts w:ascii="Poppins Light" w:hAnsi="Poppins Light" w:cs="Poppins Light"/>
        </w:rPr>
      </w:pPr>
      <w:r w:rsidRPr="009F6F51">
        <w:rPr>
          <w:rFonts w:ascii="Poppins Light" w:hAnsi="Poppins Light" w:cs="Poppins Light"/>
        </w:rPr>
        <w:t>Utilize o tempo da aula para trabalhar nas tarefas selecionadas, focando nas funcionalidades essenciais</w:t>
      </w:r>
      <w:r w:rsidR="008E5D44">
        <w:rPr>
          <w:rFonts w:ascii="Poppins Light" w:hAnsi="Poppins Light" w:cs="Poppins Light"/>
        </w:rPr>
        <w:t xml:space="preserve"> do MVP.</w:t>
      </w:r>
    </w:p>
    <w:p w14:paraId="265F0623" w14:textId="77777777" w:rsidR="007B0D6A" w:rsidRPr="007B0D6A" w:rsidRDefault="007B0D6A" w:rsidP="007B0D6A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7B0D6A">
        <w:rPr>
          <w:rFonts w:ascii="Poppins Light" w:hAnsi="Poppins Light" w:cs="Poppins Light"/>
          <w:b/>
          <w:bCs/>
        </w:rPr>
        <w:t>Testar e ajustar:</w:t>
      </w:r>
    </w:p>
    <w:p w14:paraId="267B29C9" w14:textId="77777777" w:rsidR="007B0D6A" w:rsidRDefault="007B0D6A" w:rsidP="007B0D6A">
      <w:pPr>
        <w:pStyle w:val="PargrafodaLista"/>
        <w:spacing w:after="160"/>
        <w:jc w:val="both"/>
        <w:rPr>
          <w:rFonts w:ascii="Poppins Light" w:hAnsi="Poppins Light" w:cs="Poppins Light"/>
        </w:rPr>
      </w:pPr>
      <w:r w:rsidRPr="007B0D6A">
        <w:rPr>
          <w:rFonts w:ascii="Poppins Light" w:hAnsi="Poppins Light" w:cs="Poppins Light"/>
        </w:rPr>
        <w:t>Ao concluir uma funcionalidade, validem-na com o grupo. Perguntem: “Funciona como esperado?”, “Está claro para o usuário?” e “Há algo que precisa ser ajustado?”.</w:t>
      </w:r>
    </w:p>
    <w:p w14:paraId="34C8967C" w14:textId="77777777" w:rsidR="00A63605" w:rsidRPr="00A63605" w:rsidRDefault="00A63605" w:rsidP="00A63605">
      <w:pPr>
        <w:spacing w:after="160"/>
        <w:jc w:val="both"/>
        <w:rPr>
          <w:rFonts w:ascii="Poppins Light" w:hAnsi="Poppins Light" w:cs="Poppins Light"/>
          <w:i/>
          <w:iCs/>
        </w:rPr>
      </w:pPr>
    </w:p>
    <w:p w14:paraId="0E41F548" w14:textId="412B7FEF" w:rsidR="00A63605" w:rsidRPr="00A63605" w:rsidRDefault="00A63605" w:rsidP="00A63605">
      <w:pPr>
        <w:spacing w:after="160"/>
        <w:jc w:val="center"/>
        <w:rPr>
          <w:rFonts w:ascii="Poppins Light" w:hAnsi="Poppins Light" w:cs="Poppins Light"/>
          <w:i/>
          <w:iCs/>
        </w:rPr>
      </w:pPr>
      <w:r>
        <w:rPr>
          <w:noProof/>
        </w:rPr>
        <w:drawing>
          <wp:inline distT="0" distB="0" distL="0" distR="0" wp14:anchorId="3CD7C51F" wp14:editId="4E610917">
            <wp:extent cx="1800000" cy="382123"/>
            <wp:effectExtent l="0" t="0" r="0" b="0"/>
            <wp:docPr id="2092611804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11804" name="Imagem 1" descr="Interface gráfica do usuári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63605" w:rsidRPr="00A63605" w14:paraId="73044ABE" w14:textId="77777777" w:rsidTr="00A63605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B83A8" w14:textId="77777777" w:rsidR="00A63605" w:rsidRPr="00A63605" w:rsidRDefault="00A63605" w:rsidP="00A63605">
            <w:pPr>
              <w:spacing w:after="160"/>
              <w:jc w:val="both"/>
              <w:rPr>
                <w:rFonts w:ascii="Poppins Light" w:hAnsi="Poppins Light" w:cs="Poppins Light"/>
                <w:u w:val="single"/>
              </w:rPr>
            </w:pPr>
            <w:r w:rsidRPr="00A63605">
              <w:rPr>
                <w:rFonts w:ascii="Poppins Light" w:hAnsi="Poppins Light" w:cs="Poppins Light"/>
                <w:u w:val="single"/>
              </w:rPr>
              <w:t>Campo para anotações:</w:t>
            </w:r>
          </w:p>
          <w:p w14:paraId="1EA675DC" w14:textId="77777777" w:rsidR="00A63605" w:rsidRPr="00A63605" w:rsidRDefault="00A63605" w:rsidP="00A63605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63605" w:rsidRPr="00A63605" w14:paraId="4C623CC1" w14:textId="77777777" w:rsidTr="00A63605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B4425A" w14:textId="77777777" w:rsidR="00A63605" w:rsidRPr="00A63605" w:rsidRDefault="00A63605" w:rsidP="00A63605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63605" w:rsidRPr="00A63605" w14:paraId="6F14BA4D" w14:textId="77777777" w:rsidTr="00A63605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C18B95" w14:textId="77777777" w:rsidR="00A63605" w:rsidRPr="00A63605" w:rsidRDefault="00A63605" w:rsidP="00A63605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63605" w:rsidRPr="00A63605" w14:paraId="62C3F413" w14:textId="77777777" w:rsidTr="00A63605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3C20D3" w14:textId="77777777" w:rsidR="00A63605" w:rsidRPr="00A63605" w:rsidRDefault="00A63605" w:rsidP="00A63605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  <w:tr w:rsidR="00A63605" w:rsidRPr="00A63605" w14:paraId="0A35C6F2" w14:textId="77777777" w:rsidTr="00A63605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776A4D" w14:textId="77777777" w:rsidR="00A63605" w:rsidRPr="00A63605" w:rsidRDefault="00A63605" w:rsidP="00A63605">
            <w:pPr>
              <w:spacing w:after="160"/>
              <w:jc w:val="both"/>
              <w:rPr>
                <w:rFonts w:ascii="Poppins Light" w:hAnsi="Poppins Light" w:cs="Poppins Light"/>
              </w:rPr>
            </w:pPr>
          </w:p>
        </w:tc>
      </w:tr>
    </w:tbl>
    <w:p w14:paraId="4B76F164" w14:textId="471C5E3E" w:rsidR="00FE528C" w:rsidRPr="00A012DC" w:rsidRDefault="00FE528C" w:rsidP="00A012DC">
      <w:pPr>
        <w:spacing w:after="160"/>
        <w:jc w:val="both"/>
        <w:rPr>
          <w:rFonts w:ascii="Poppins Light" w:hAnsi="Poppins Light" w:cs="Poppins Light"/>
        </w:rPr>
      </w:pPr>
    </w:p>
    <w:p w14:paraId="23F9567D" w14:textId="2429C9D4" w:rsidR="009F6F51" w:rsidRPr="009F6F51" w:rsidRDefault="009F6F51" w:rsidP="009F6F51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9F6F51">
        <w:rPr>
          <w:rFonts w:ascii="Poppins Light" w:hAnsi="Poppins Light" w:cs="Poppins Light"/>
          <w:b/>
          <w:bCs/>
        </w:rPr>
        <w:t xml:space="preserve">Revisão no </w:t>
      </w:r>
      <w:r w:rsidRPr="009F6F51">
        <w:rPr>
          <w:rFonts w:ascii="Poppins Light" w:hAnsi="Poppins Light" w:cs="Poppins Light"/>
          <w:b/>
          <w:bCs/>
          <w:i/>
          <w:iCs/>
        </w:rPr>
        <w:t>Kanban</w:t>
      </w:r>
      <w:r w:rsidRPr="009F6F51">
        <w:rPr>
          <w:rFonts w:ascii="Poppins Light" w:hAnsi="Poppins Light" w:cs="Poppins Light"/>
          <w:b/>
          <w:bCs/>
        </w:rPr>
        <w:t>:</w:t>
      </w:r>
    </w:p>
    <w:p w14:paraId="530766D0" w14:textId="088D5C2D" w:rsidR="00AD343F" w:rsidRDefault="00EC2A69" w:rsidP="00AD343F">
      <w:pPr>
        <w:spacing w:after="160"/>
        <w:ind w:left="720"/>
        <w:jc w:val="both"/>
        <w:rPr>
          <w:rFonts w:ascii="Poppins Light" w:hAnsi="Poppins Light" w:cs="Poppins Light"/>
          <w:b/>
          <w:bCs/>
        </w:rPr>
      </w:pPr>
      <w:r w:rsidRPr="00EC2A69">
        <w:rPr>
          <w:rFonts w:ascii="Poppins Light" w:hAnsi="Poppins Light" w:cs="Poppins Light"/>
        </w:rPr>
        <w:lastRenderedPageBreak/>
        <w:t xml:space="preserve">Verifique se todas as tarefas planejadas no quadro </w:t>
      </w:r>
      <w:r w:rsidRPr="00EC2A69">
        <w:rPr>
          <w:rFonts w:ascii="Poppins Light" w:hAnsi="Poppins Light" w:cs="Poppins Light"/>
          <w:i/>
          <w:iCs/>
        </w:rPr>
        <w:t>Kanban</w:t>
      </w:r>
      <w:r w:rsidRPr="00EC2A69">
        <w:rPr>
          <w:rFonts w:ascii="Poppins Light" w:hAnsi="Poppins Light" w:cs="Poppins Light"/>
        </w:rPr>
        <w:t xml:space="preserve"> foram finalizadas. Caso haja pendências, organizem em conjunto com o grupo, uma divisão das tarefas equilibradas</w:t>
      </w:r>
      <w:r w:rsidR="00C42336">
        <w:rPr>
          <w:rFonts w:ascii="Poppins Light" w:hAnsi="Poppins Light" w:cs="Poppins Light"/>
        </w:rPr>
        <w:t>,</w:t>
      </w:r>
      <w:r w:rsidRPr="00EC2A69">
        <w:rPr>
          <w:rFonts w:ascii="Poppins Light" w:hAnsi="Poppins Light" w:cs="Poppins Light"/>
        </w:rPr>
        <w:t xml:space="preserve"> para que sejam finalizadas em casa.</w:t>
      </w:r>
    </w:p>
    <w:p w14:paraId="6ABCBA3A" w14:textId="77777777" w:rsidR="00C42336" w:rsidRDefault="00C42336" w:rsidP="00AD343F">
      <w:pPr>
        <w:spacing w:after="160"/>
        <w:ind w:left="720"/>
        <w:jc w:val="both"/>
        <w:rPr>
          <w:rFonts w:ascii="Poppins Light" w:hAnsi="Poppins Light" w:cs="Poppins Light"/>
        </w:rPr>
      </w:pPr>
    </w:p>
    <w:p w14:paraId="13402BCB" w14:textId="77777777" w:rsidR="00C42336" w:rsidRDefault="00C42336" w:rsidP="00AD343F">
      <w:pPr>
        <w:spacing w:after="160"/>
        <w:ind w:left="720"/>
        <w:jc w:val="both"/>
        <w:rPr>
          <w:rFonts w:ascii="Poppins Light" w:hAnsi="Poppins Light" w:cs="Poppins Light"/>
        </w:rPr>
      </w:pPr>
    </w:p>
    <w:p w14:paraId="7696730B" w14:textId="04C8609D" w:rsidR="00C42336" w:rsidRDefault="00C42336" w:rsidP="00C42336">
      <w:pPr>
        <w:tabs>
          <w:tab w:val="left" w:pos="4110"/>
        </w:tabs>
        <w:spacing w:after="160"/>
        <w:ind w:left="72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ab/>
      </w:r>
    </w:p>
    <w:p w14:paraId="68EBD88F" w14:textId="1FDCD9A6" w:rsidR="009F6F51" w:rsidRPr="00AD343F" w:rsidRDefault="00AD343F" w:rsidP="00AD343F">
      <w:pPr>
        <w:spacing w:after="160"/>
        <w:ind w:left="720"/>
        <w:jc w:val="both"/>
        <w:rPr>
          <w:rFonts w:ascii="Poppins Light" w:hAnsi="Poppins Light" w:cs="Poppins Light"/>
        </w:rPr>
      </w:pPr>
      <w:r w:rsidRPr="00A012DC">
        <w:rPr>
          <w:rFonts w:ascii="Poppins Light" w:hAnsi="Poppins Light" w:cs="Poppins Light"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2B8A72" wp14:editId="50B7BC09">
                <wp:simplePos x="0" y="0"/>
                <wp:positionH relativeFrom="column">
                  <wp:posOffset>185684</wp:posOffset>
                </wp:positionH>
                <wp:positionV relativeFrom="paragraph">
                  <wp:posOffset>418489</wp:posOffset>
                </wp:positionV>
                <wp:extent cx="5831456" cy="1639019"/>
                <wp:effectExtent l="0" t="0" r="0" b="0"/>
                <wp:wrapNone/>
                <wp:docPr id="1099084271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1456" cy="1639019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F16E498" w14:textId="3F97935A" w:rsidR="00AD343F" w:rsidRPr="00C42336" w:rsidRDefault="00AD343F" w:rsidP="00AD343F">
                            <w:pPr>
                              <w:jc w:val="both"/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C42336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Utilize o </w:t>
                            </w:r>
                            <w:r w:rsidRPr="00C42336">
                              <w:rPr>
                                <w:rFonts w:ascii="Poppins" w:eastAsia="Lato" w:hAnsi="Poppins" w:cs="Poppins"/>
                                <w:i/>
                                <w:iCs/>
                                <w:color w:val="000000"/>
                              </w:rPr>
                              <w:t>Kanban</w:t>
                            </w:r>
                            <w:r w:rsidRPr="00C42336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 novamente com novas notas autoadesivas para especificar as tarefas pendentes, indique quem será responsável por cada uma e o prazo para sua conclusão. Isso ajuda a manter a organização e o acompanhamento do progresso até a finalização de todas as atividades.</w:t>
                            </w: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B8A72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14.6pt;margin-top:32.95pt;width:459.15pt;height:129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4F16E498" w14:textId="3F97935A" w:rsidR="00AD343F" w:rsidRPr="00C42336" w:rsidRDefault="00AD343F" w:rsidP="00AD343F">
                      <w:pPr>
                        <w:jc w:val="both"/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C42336">
                        <w:rPr>
                          <w:rFonts w:ascii="Poppins" w:eastAsia="Lato" w:hAnsi="Poppins" w:cs="Poppins"/>
                          <w:color w:val="000000"/>
                        </w:rPr>
                        <w:t xml:space="preserve">Utilize o </w:t>
                      </w:r>
                      <w:r w:rsidRPr="00C42336">
                        <w:rPr>
                          <w:rFonts w:ascii="Poppins" w:eastAsia="Lato" w:hAnsi="Poppins" w:cs="Poppins"/>
                          <w:i/>
                          <w:iCs/>
                          <w:color w:val="000000"/>
                        </w:rPr>
                        <w:t>Kanban</w:t>
                      </w:r>
                      <w:r w:rsidRPr="00C42336">
                        <w:rPr>
                          <w:rFonts w:ascii="Poppins" w:eastAsia="Lato" w:hAnsi="Poppins" w:cs="Poppins"/>
                          <w:color w:val="000000"/>
                        </w:rPr>
                        <w:t xml:space="preserve"> novamente com novas notas autoadesivas para especificar as tarefas pendentes, indique quem será responsável por cada uma e o prazo para sua conclusão. Isso ajuda a manter a organização e o acompanhamento do progresso até a finalização de todas as atividades.</w:t>
                      </w:r>
                    </w:p>
                  </w:txbxContent>
                </v:textbox>
              </v:shape>
            </w:pict>
          </mc:Fallback>
        </mc:AlternateContent>
      </w:r>
      <w:r w:rsidRPr="00AD343F"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2901B" wp14:editId="217F2AC9">
                <wp:simplePos x="0" y="0"/>
                <wp:positionH relativeFrom="column">
                  <wp:posOffset>599440</wp:posOffset>
                </wp:positionH>
                <wp:positionV relativeFrom="paragraph">
                  <wp:posOffset>260652</wp:posOffset>
                </wp:positionV>
                <wp:extent cx="1463322" cy="290305"/>
                <wp:effectExtent l="0" t="0" r="0" b="0"/>
                <wp:wrapNone/>
                <wp:docPr id="246506927" name="CaixaDe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322" cy="29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3F5BC" w14:textId="77777777" w:rsidR="00AD343F" w:rsidRPr="00AD343F" w:rsidRDefault="00AD343F" w:rsidP="00AD343F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D343F"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DESTAQUE</w:t>
                            </w:r>
                          </w:p>
                        </w:txbxContent>
                      </wps:txbx>
                      <wps:bodyPr spcFirstLastPara="1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2901B" id="CaixaDeTexto 7" o:spid="_x0000_s1027" type="#_x0000_t202" style="position:absolute;left:0;text-align:left;margin-left:47.2pt;margin-top:20.5pt;width:115.2pt;height:22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" filled="f" stroked="f">
                <v:textbox inset="2.53958mm,1.2694mm,2.53958mm,1.2694mm">
                  <w:txbxContent>
                    <w:p w14:paraId="0AA3F5BC" w14:textId="77777777" w:rsidR="00AD343F" w:rsidRPr="00AD343F" w:rsidRDefault="00AD343F" w:rsidP="00AD343F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AD343F"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DESTAQUE</w:t>
                      </w:r>
                    </w:p>
                  </w:txbxContent>
                </v:textbox>
              </v:shape>
            </w:pict>
          </mc:Fallback>
        </mc:AlternateContent>
      </w:r>
      <w:r w:rsidRPr="00A012DC">
        <w:rPr>
          <w:rFonts w:ascii="Poppins Light" w:hAnsi="Poppins Light" w:cs="Poppins Light"/>
          <w:noProof/>
          <w:u w:val="singl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69925BB" wp14:editId="2714D82C">
                <wp:simplePos x="0" y="0"/>
                <wp:positionH relativeFrom="column">
                  <wp:posOffset>56287</wp:posOffset>
                </wp:positionH>
                <wp:positionV relativeFrom="paragraph">
                  <wp:posOffset>206998</wp:posOffset>
                </wp:positionV>
                <wp:extent cx="2052000" cy="432000"/>
                <wp:effectExtent l="0" t="0" r="5715" b="6350"/>
                <wp:wrapNone/>
                <wp:docPr id="740220045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000" cy="432000"/>
                          <a:chOff x="0" y="0"/>
                          <a:chExt cx="5204895" cy="1092200"/>
                        </a:xfrm>
                      </wpg:grpSpPr>
                      <wpg:grpSp>
                        <wpg:cNvPr id="628371017" name="Agrupar 628371017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2022031935" name="Imagem 20220319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53860028" name="Imagem 25386002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75605001" name="Gráfico 10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89" y="141319"/>
                            <a:ext cx="749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7615630" id="Agrupar 7" o:spid="_x0000_s1026" style="position:absolute;margin-left:4.45pt;margin-top:16.3pt;width:161.55pt;height:34pt;z-index:251665408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">
                <v:group id="Agrupar 628371017" o:spid="_x0000_s1027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">
                  <v:shape id="Imagem 2022031935" o:spid="_x0000_s1028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">
                    <v:imagedata r:id="rId18" o:title=""/>
                  </v:shape>
                  <v:shape id="Imagem 253860028" o:spid="_x0000_s1029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">
                    <v:imagedata r:id="rId19" o:title=""/>
                  </v:shape>
                </v:group>
                <v:shape id="Gráfico 103" o:spid="_x0000_s1030" type="#_x0000_t75" style="position:absolute;left:1901;top:1413;width:7493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">
                  <v:imagedata r:id="rId20" o:title=""/>
                </v:shape>
              </v:group>
            </w:pict>
          </mc:Fallback>
        </mc:AlternateContent>
      </w:r>
    </w:p>
    <w:sectPr w:rsidR="009F6F51" w:rsidRPr="00AD343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B4326" w14:textId="77777777" w:rsidR="003E6177" w:rsidRDefault="003E6177">
      <w:r>
        <w:separator/>
      </w:r>
    </w:p>
  </w:endnote>
  <w:endnote w:type="continuationSeparator" w:id="0">
    <w:p w14:paraId="4E944642" w14:textId="77777777" w:rsidR="003E6177" w:rsidRDefault="003E6177">
      <w:r>
        <w:continuationSeparator/>
      </w:r>
    </w:p>
  </w:endnote>
  <w:endnote w:type="continuationNotice" w:id="1">
    <w:p w14:paraId="399AFFCF" w14:textId="77777777" w:rsidR="003E6177" w:rsidRDefault="003E61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613117AE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C42336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C42336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C42336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C42336">
              <w:rPr>
                <w:rFonts w:ascii="Poppins" w:hAnsi="Poppins" w:cs="Poppins"/>
                <w:sz w:val="20"/>
                <w:szCs w:val="20"/>
              </w:rPr>
              <w:t>16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C42336">
              <w:rPr>
                <w:rFonts w:ascii="Poppins" w:hAnsi="Poppins" w:cs="Poppins"/>
                <w:sz w:val="20"/>
                <w:szCs w:val="20"/>
              </w:rPr>
              <w:t>2</w:t>
            </w:r>
          </w:p>
          <w:p w14:paraId="214D1726" w14:textId="31849B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9420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9420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CBB0D" w14:textId="77777777" w:rsidR="00DF20F9" w:rsidRDefault="00DF20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FB910" w14:textId="77777777" w:rsidR="003E6177" w:rsidRDefault="003E6177">
      <w:r>
        <w:separator/>
      </w:r>
    </w:p>
  </w:footnote>
  <w:footnote w:type="continuationSeparator" w:id="0">
    <w:p w14:paraId="6761578D" w14:textId="77777777" w:rsidR="003E6177" w:rsidRDefault="003E6177">
      <w:r>
        <w:continuationSeparator/>
      </w:r>
    </w:p>
  </w:footnote>
  <w:footnote w:type="continuationNotice" w:id="1">
    <w:p w14:paraId="7925925C" w14:textId="77777777" w:rsidR="003E6177" w:rsidRDefault="003E617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916C5" w14:textId="77777777" w:rsidR="00DF20F9" w:rsidRDefault="00DF20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2806BCEF" w:rsidR="00E227A8" w:rsidRDefault="00DF20F9" w:rsidP="00E227A8">
    <w:pPr>
      <w:pStyle w:val="Cabealho"/>
      <w:jc w:val="right"/>
    </w:pPr>
    <w:r>
      <w:rPr>
        <w:noProof/>
      </w:rPr>
      <w:drawing>
        <wp:inline distT="0" distB="0" distL="0" distR="0" wp14:anchorId="258AD6D2" wp14:editId="4E1C2863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4BA2C" w14:textId="77777777" w:rsidR="00DF20F9" w:rsidRDefault="00DF20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86CA6"/>
    <w:multiLevelType w:val="multilevel"/>
    <w:tmpl w:val="F69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85544"/>
    <w:multiLevelType w:val="multilevel"/>
    <w:tmpl w:val="AC44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11B72"/>
    <w:rsid w:val="00012079"/>
    <w:rsid w:val="000278D8"/>
    <w:rsid w:val="00065BD1"/>
    <w:rsid w:val="00067AFB"/>
    <w:rsid w:val="00074DB4"/>
    <w:rsid w:val="00093C5A"/>
    <w:rsid w:val="00097A24"/>
    <w:rsid w:val="000A4E65"/>
    <w:rsid w:val="000B0E68"/>
    <w:rsid w:val="000C6619"/>
    <w:rsid w:val="000F7DE9"/>
    <w:rsid w:val="00124756"/>
    <w:rsid w:val="001360BE"/>
    <w:rsid w:val="00160195"/>
    <w:rsid w:val="001643A7"/>
    <w:rsid w:val="001965E9"/>
    <w:rsid w:val="001A2D86"/>
    <w:rsid w:val="001A32C9"/>
    <w:rsid w:val="001A78A1"/>
    <w:rsid w:val="001B1D01"/>
    <w:rsid w:val="001C335A"/>
    <w:rsid w:val="001E7BC0"/>
    <w:rsid w:val="00213B33"/>
    <w:rsid w:val="002344C7"/>
    <w:rsid w:val="002372B1"/>
    <w:rsid w:val="00252F67"/>
    <w:rsid w:val="00253808"/>
    <w:rsid w:val="00256D8D"/>
    <w:rsid w:val="002622C7"/>
    <w:rsid w:val="002632D3"/>
    <w:rsid w:val="00264B6B"/>
    <w:rsid w:val="002A5BB8"/>
    <w:rsid w:val="002C6EC9"/>
    <w:rsid w:val="002D1A6D"/>
    <w:rsid w:val="002D51E3"/>
    <w:rsid w:val="002E11D4"/>
    <w:rsid w:val="002E1685"/>
    <w:rsid w:val="002E6314"/>
    <w:rsid w:val="003009B4"/>
    <w:rsid w:val="003031BD"/>
    <w:rsid w:val="003365AE"/>
    <w:rsid w:val="00367C72"/>
    <w:rsid w:val="003A1ECC"/>
    <w:rsid w:val="003C032E"/>
    <w:rsid w:val="003C7D61"/>
    <w:rsid w:val="003D71CA"/>
    <w:rsid w:val="003E6177"/>
    <w:rsid w:val="004057D6"/>
    <w:rsid w:val="00454835"/>
    <w:rsid w:val="00464B32"/>
    <w:rsid w:val="004668EF"/>
    <w:rsid w:val="00491C71"/>
    <w:rsid w:val="004B66A3"/>
    <w:rsid w:val="004C5110"/>
    <w:rsid w:val="004C708A"/>
    <w:rsid w:val="004E713D"/>
    <w:rsid w:val="005347B3"/>
    <w:rsid w:val="0054587F"/>
    <w:rsid w:val="005517B2"/>
    <w:rsid w:val="00575D01"/>
    <w:rsid w:val="00585F34"/>
    <w:rsid w:val="005A5A09"/>
    <w:rsid w:val="005E4165"/>
    <w:rsid w:val="005F74BB"/>
    <w:rsid w:val="0060776C"/>
    <w:rsid w:val="0063273B"/>
    <w:rsid w:val="00672D8A"/>
    <w:rsid w:val="00672E63"/>
    <w:rsid w:val="00676B29"/>
    <w:rsid w:val="006B3AE9"/>
    <w:rsid w:val="007235B5"/>
    <w:rsid w:val="007671B4"/>
    <w:rsid w:val="00773A8C"/>
    <w:rsid w:val="0078262D"/>
    <w:rsid w:val="007B0D6A"/>
    <w:rsid w:val="007B252A"/>
    <w:rsid w:val="007B6ABF"/>
    <w:rsid w:val="00814E58"/>
    <w:rsid w:val="0083474B"/>
    <w:rsid w:val="00841D59"/>
    <w:rsid w:val="00851368"/>
    <w:rsid w:val="00864FF7"/>
    <w:rsid w:val="008925A9"/>
    <w:rsid w:val="008B4C24"/>
    <w:rsid w:val="008B65CB"/>
    <w:rsid w:val="008C49C4"/>
    <w:rsid w:val="008E5D44"/>
    <w:rsid w:val="008F775A"/>
    <w:rsid w:val="0092769D"/>
    <w:rsid w:val="0094699F"/>
    <w:rsid w:val="00966015"/>
    <w:rsid w:val="009B33B6"/>
    <w:rsid w:val="009D1AB6"/>
    <w:rsid w:val="009F6F51"/>
    <w:rsid w:val="00A012DC"/>
    <w:rsid w:val="00A220BA"/>
    <w:rsid w:val="00A257FA"/>
    <w:rsid w:val="00A63605"/>
    <w:rsid w:val="00A718DA"/>
    <w:rsid w:val="00AA60A0"/>
    <w:rsid w:val="00AD343F"/>
    <w:rsid w:val="00AD78A6"/>
    <w:rsid w:val="00AE6869"/>
    <w:rsid w:val="00B45591"/>
    <w:rsid w:val="00BA6A76"/>
    <w:rsid w:val="00BC2E73"/>
    <w:rsid w:val="00BD38D5"/>
    <w:rsid w:val="00C12E4A"/>
    <w:rsid w:val="00C17E99"/>
    <w:rsid w:val="00C3624B"/>
    <w:rsid w:val="00C42336"/>
    <w:rsid w:val="00C42339"/>
    <w:rsid w:val="00C4723D"/>
    <w:rsid w:val="00C6070E"/>
    <w:rsid w:val="00C62CE1"/>
    <w:rsid w:val="00C678E9"/>
    <w:rsid w:val="00C821C2"/>
    <w:rsid w:val="00C91CEE"/>
    <w:rsid w:val="00CA4523"/>
    <w:rsid w:val="00CA708E"/>
    <w:rsid w:val="00CC1532"/>
    <w:rsid w:val="00CC2A45"/>
    <w:rsid w:val="00CC35E8"/>
    <w:rsid w:val="00CF51C6"/>
    <w:rsid w:val="00CF76E4"/>
    <w:rsid w:val="00D03B93"/>
    <w:rsid w:val="00D05B9C"/>
    <w:rsid w:val="00D31E8B"/>
    <w:rsid w:val="00D553AB"/>
    <w:rsid w:val="00D61A8F"/>
    <w:rsid w:val="00D651A9"/>
    <w:rsid w:val="00DD5204"/>
    <w:rsid w:val="00DE0C0D"/>
    <w:rsid w:val="00DF20F9"/>
    <w:rsid w:val="00E10D86"/>
    <w:rsid w:val="00E14FD7"/>
    <w:rsid w:val="00E227A8"/>
    <w:rsid w:val="00E400A6"/>
    <w:rsid w:val="00E71901"/>
    <w:rsid w:val="00E73E76"/>
    <w:rsid w:val="00E77AF3"/>
    <w:rsid w:val="00E94206"/>
    <w:rsid w:val="00EA2E68"/>
    <w:rsid w:val="00EA3B37"/>
    <w:rsid w:val="00EC2A69"/>
    <w:rsid w:val="00EE2B48"/>
    <w:rsid w:val="00EE684F"/>
    <w:rsid w:val="00EF47B1"/>
    <w:rsid w:val="00EF4AFE"/>
    <w:rsid w:val="00EF5C73"/>
    <w:rsid w:val="00F044D7"/>
    <w:rsid w:val="00F43A01"/>
    <w:rsid w:val="00F472E5"/>
    <w:rsid w:val="00F51FEF"/>
    <w:rsid w:val="00F52AA0"/>
    <w:rsid w:val="00F57059"/>
    <w:rsid w:val="00F93313"/>
    <w:rsid w:val="00FD7F1E"/>
    <w:rsid w:val="00FE528C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5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0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4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image" Target="media/image5.em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3</Pages>
  <Words>272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2026-05-28T17:06:00Z</dcterms:created>
  <dcterms:modified xsi:type="dcterms:W3CDTF">2026-05-28T17:06:00Z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