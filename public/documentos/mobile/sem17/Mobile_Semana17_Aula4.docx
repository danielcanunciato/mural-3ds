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516168" w:rsidRDefault="3990E385" w:rsidP="3990E385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3990E385">
        <w:rPr>
          <w:rFonts w:ascii="Poppins" w:hAnsi="Poppins" w:cs="Poppins"/>
        </w:rPr>
        <w:t>Roteiro de Atividade Prática</w:t>
      </w:r>
    </w:p>
    <w:p w14:paraId="4CF5E947" w14:textId="77777777" w:rsidR="00814E58" w:rsidRPr="00516168" w:rsidRDefault="00814E58" w:rsidP="00814E58">
      <w:pPr>
        <w:rPr>
          <w:rFonts w:ascii="Poppins" w:hAnsi="Poppins" w:cs="Poppins"/>
        </w:rPr>
      </w:pPr>
    </w:p>
    <w:p w14:paraId="3859BC60" w14:textId="7A01095D" w:rsidR="00E227A8" w:rsidRPr="00516168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516168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516168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516168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516168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516168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516168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516168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516168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516168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516168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55F95D09" w:rsidR="0060776C" w:rsidRPr="00516168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16168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516168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516168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2E6D27" w:rsidRPr="00516168">
        <w:rPr>
          <w:rFonts w:ascii="Poppins" w:hAnsi="Poppins" w:cs="Poppins"/>
          <w:b/>
          <w:bCs/>
          <w:noProof/>
          <w:sz w:val="32"/>
          <w:szCs w:val="32"/>
        </w:rPr>
        <w:t xml:space="preserve">Proteja </w:t>
      </w:r>
      <w:r w:rsidR="00516168" w:rsidRPr="00516168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2E6D27" w:rsidRPr="00516168">
        <w:rPr>
          <w:rFonts w:ascii="Poppins" w:hAnsi="Poppins" w:cs="Poppins"/>
          <w:b/>
          <w:bCs/>
          <w:noProof/>
          <w:sz w:val="32"/>
          <w:szCs w:val="32"/>
        </w:rPr>
        <w:t xml:space="preserve">eus </w:t>
      </w:r>
      <w:r w:rsidR="00D54E16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2E6D27" w:rsidRPr="00516168">
        <w:rPr>
          <w:rFonts w:ascii="Poppins" w:hAnsi="Poppins" w:cs="Poppins"/>
          <w:b/>
          <w:bCs/>
          <w:noProof/>
          <w:sz w:val="32"/>
          <w:szCs w:val="32"/>
        </w:rPr>
        <w:t xml:space="preserve">ados – </w:t>
      </w:r>
      <w:r w:rsidR="00555F93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2E6D27" w:rsidRPr="00516168">
        <w:rPr>
          <w:rFonts w:ascii="Poppins" w:hAnsi="Poppins" w:cs="Poppins"/>
          <w:b/>
          <w:bCs/>
          <w:noProof/>
          <w:sz w:val="32"/>
          <w:szCs w:val="32"/>
        </w:rPr>
        <w:t xml:space="preserve">riptografia em </w:t>
      </w:r>
      <w:r w:rsidR="00516168" w:rsidRPr="00516168">
        <w:rPr>
          <w:rFonts w:ascii="Poppins" w:hAnsi="Poppins" w:cs="Poppins"/>
          <w:b/>
          <w:bCs/>
          <w:noProof/>
          <w:sz w:val="32"/>
          <w:szCs w:val="32"/>
        </w:rPr>
        <w:t>f</w:t>
      </w:r>
      <w:r w:rsidR="002E6D27" w:rsidRPr="00516168">
        <w:rPr>
          <w:rFonts w:ascii="Poppins" w:hAnsi="Poppins" w:cs="Poppins"/>
          <w:b/>
          <w:bCs/>
          <w:noProof/>
          <w:sz w:val="32"/>
          <w:szCs w:val="32"/>
        </w:rPr>
        <w:t>oco</w:t>
      </w:r>
    </w:p>
    <w:p w14:paraId="065B4C59" w14:textId="77777777" w:rsidR="004E6BD6" w:rsidRPr="00516168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AEA9136" w14:textId="406FE08B" w:rsidR="00321FB1" w:rsidRPr="00516168" w:rsidRDefault="00321FB1" w:rsidP="00321FB1">
      <w:pPr>
        <w:rPr>
          <w:rFonts w:ascii="Poppins" w:hAnsi="Poppins" w:cs="Poppins"/>
          <w:b/>
          <w:bCs/>
          <w:noProof/>
        </w:rPr>
      </w:pPr>
      <w:r w:rsidRPr="00516168">
        <w:rPr>
          <w:rFonts w:ascii="Poppins" w:hAnsi="Poppins" w:cs="Poppins"/>
          <w:b/>
          <w:bCs/>
          <w:noProof/>
        </w:rPr>
        <w:t xml:space="preserve">Pontos </w:t>
      </w:r>
      <w:r w:rsidR="00516168" w:rsidRPr="00516168">
        <w:rPr>
          <w:rFonts w:ascii="Poppins" w:hAnsi="Poppins" w:cs="Poppins"/>
          <w:b/>
          <w:bCs/>
          <w:noProof/>
        </w:rPr>
        <w:t>p</w:t>
      </w:r>
      <w:r w:rsidRPr="00516168">
        <w:rPr>
          <w:rFonts w:ascii="Poppins" w:hAnsi="Poppins" w:cs="Poppins"/>
          <w:b/>
          <w:bCs/>
          <w:noProof/>
        </w:rPr>
        <w:t xml:space="preserve">rincipais do </w:t>
      </w:r>
      <w:r w:rsidR="00516168" w:rsidRPr="00516168">
        <w:rPr>
          <w:rFonts w:ascii="Poppins" w:hAnsi="Poppins" w:cs="Poppins"/>
          <w:b/>
          <w:bCs/>
          <w:noProof/>
        </w:rPr>
        <w:t>c</w:t>
      </w:r>
      <w:r w:rsidRPr="00516168">
        <w:rPr>
          <w:rFonts w:ascii="Poppins" w:hAnsi="Poppins" w:cs="Poppins"/>
          <w:b/>
          <w:bCs/>
          <w:noProof/>
        </w:rPr>
        <w:t>onteúdo</w:t>
      </w:r>
    </w:p>
    <w:p w14:paraId="7F2B180F" w14:textId="77777777" w:rsidR="00027EA5" w:rsidRPr="00516168" w:rsidRDefault="00027EA5" w:rsidP="00027EA5">
      <w:pPr>
        <w:rPr>
          <w:rFonts w:ascii="Poppins" w:hAnsi="Poppins" w:cs="Poppins"/>
          <w:noProof/>
        </w:rPr>
      </w:pPr>
    </w:p>
    <w:p w14:paraId="5694866A" w14:textId="5CF83D3B" w:rsidR="002E6D27" w:rsidRPr="007D184E" w:rsidRDefault="002E6D27" w:rsidP="002E6D27">
      <w:pPr>
        <w:rPr>
          <w:rFonts w:ascii="Poppins" w:hAnsi="Poppins" w:cs="Poppins"/>
          <w:b/>
          <w:bCs/>
          <w:noProof/>
        </w:rPr>
      </w:pPr>
      <w:r w:rsidRPr="007D184E">
        <w:rPr>
          <w:rFonts w:ascii="Poppins" w:hAnsi="Poppins" w:cs="Poppins"/>
          <w:b/>
          <w:bCs/>
          <w:noProof/>
        </w:rPr>
        <w:t xml:space="preserve">Técnicas de </w:t>
      </w:r>
      <w:r w:rsidR="00516168" w:rsidRPr="007D184E">
        <w:rPr>
          <w:rFonts w:ascii="Poppins" w:hAnsi="Poppins" w:cs="Poppins"/>
          <w:b/>
          <w:bCs/>
          <w:noProof/>
        </w:rPr>
        <w:t>c</w:t>
      </w:r>
      <w:r w:rsidRPr="007D184E">
        <w:rPr>
          <w:rFonts w:ascii="Poppins" w:hAnsi="Poppins" w:cs="Poppins"/>
          <w:b/>
          <w:bCs/>
          <w:noProof/>
        </w:rPr>
        <w:t>riptografia</w:t>
      </w:r>
    </w:p>
    <w:p w14:paraId="717FFD7A" w14:textId="77777777" w:rsidR="00516168" w:rsidRPr="00516168" w:rsidRDefault="00516168" w:rsidP="002E6D27">
      <w:pPr>
        <w:rPr>
          <w:rFonts w:ascii="Poppins" w:hAnsi="Poppins" w:cs="Poppins"/>
          <w:noProof/>
        </w:rPr>
      </w:pPr>
    </w:p>
    <w:p w14:paraId="1AF581A7" w14:textId="5C26F5AA" w:rsidR="002E6D27" w:rsidRPr="00516168" w:rsidRDefault="002E6D27" w:rsidP="00436B31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b/>
          <w:bCs/>
          <w:noProof/>
        </w:rPr>
        <w:t>Simétrica:</w:t>
      </w:r>
      <w:r w:rsidRPr="00516168">
        <w:rPr>
          <w:rFonts w:ascii="Poppins" w:hAnsi="Poppins" w:cs="Poppins"/>
          <w:noProof/>
        </w:rPr>
        <w:t xml:space="preserve"> </w:t>
      </w:r>
      <w:r w:rsidR="00516168" w:rsidRPr="00516168">
        <w:rPr>
          <w:rFonts w:ascii="Poppins" w:hAnsi="Poppins" w:cs="Poppins"/>
          <w:noProof/>
        </w:rPr>
        <w:t>u</w:t>
      </w:r>
      <w:r w:rsidRPr="00516168">
        <w:rPr>
          <w:rFonts w:ascii="Poppins" w:hAnsi="Poppins" w:cs="Poppins"/>
          <w:noProof/>
        </w:rPr>
        <w:t>sa a mesma chave para criptografar e descriptografar (AES)</w:t>
      </w:r>
      <w:r w:rsidR="00565CB6">
        <w:rPr>
          <w:rFonts w:ascii="Poppins" w:hAnsi="Poppins" w:cs="Poppins"/>
          <w:noProof/>
        </w:rPr>
        <w:t>;</w:t>
      </w:r>
    </w:p>
    <w:p w14:paraId="577BA1C8" w14:textId="72782B14" w:rsidR="002E6D27" w:rsidRPr="00516168" w:rsidRDefault="002E6D27" w:rsidP="00436B31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b/>
          <w:bCs/>
          <w:noProof/>
        </w:rPr>
        <w:t>Assimétrica:</w:t>
      </w:r>
      <w:r w:rsidRPr="00516168">
        <w:rPr>
          <w:rFonts w:ascii="Poppins" w:hAnsi="Poppins" w:cs="Poppins"/>
          <w:noProof/>
        </w:rPr>
        <w:t xml:space="preserve"> </w:t>
      </w:r>
      <w:r w:rsidR="00516168" w:rsidRPr="00516168">
        <w:rPr>
          <w:rFonts w:ascii="Poppins" w:hAnsi="Poppins" w:cs="Poppins"/>
          <w:noProof/>
        </w:rPr>
        <w:t>u</w:t>
      </w:r>
      <w:r w:rsidRPr="00516168">
        <w:rPr>
          <w:rFonts w:ascii="Poppins" w:hAnsi="Poppins" w:cs="Poppins"/>
          <w:noProof/>
        </w:rPr>
        <w:t>sa um par de chaves pública e privada (RSA).</w:t>
      </w:r>
    </w:p>
    <w:p w14:paraId="159DA949" w14:textId="77777777" w:rsidR="002E6D27" w:rsidRPr="00516168" w:rsidRDefault="002E6D27" w:rsidP="002E6D27">
      <w:pPr>
        <w:rPr>
          <w:rFonts w:ascii="Poppins" w:hAnsi="Poppins" w:cs="Poppins"/>
          <w:noProof/>
        </w:rPr>
      </w:pPr>
    </w:p>
    <w:p w14:paraId="3CFA65C0" w14:textId="0407BE65" w:rsidR="002E6D27" w:rsidRPr="007D184E" w:rsidRDefault="002E6D27" w:rsidP="002E6D27">
      <w:pPr>
        <w:rPr>
          <w:rFonts w:ascii="Poppins" w:hAnsi="Poppins" w:cs="Poppins"/>
          <w:b/>
          <w:bCs/>
          <w:noProof/>
        </w:rPr>
      </w:pPr>
      <w:r w:rsidRPr="007D184E">
        <w:rPr>
          <w:rFonts w:ascii="Poppins" w:hAnsi="Poppins" w:cs="Poppins"/>
          <w:b/>
          <w:bCs/>
          <w:noProof/>
        </w:rPr>
        <w:t xml:space="preserve">Criptografia em </w:t>
      </w:r>
      <w:r w:rsidR="00516168" w:rsidRPr="007D184E">
        <w:rPr>
          <w:rFonts w:ascii="Poppins" w:hAnsi="Poppins" w:cs="Poppins"/>
          <w:b/>
          <w:bCs/>
          <w:noProof/>
        </w:rPr>
        <w:t>t</w:t>
      </w:r>
      <w:r w:rsidRPr="007D184E">
        <w:rPr>
          <w:rFonts w:ascii="Poppins" w:hAnsi="Poppins" w:cs="Poppins"/>
          <w:b/>
          <w:bCs/>
          <w:noProof/>
        </w:rPr>
        <w:t xml:space="preserve">rânsito e em </w:t>
      </w:r>
      <w:r w:rsidR="00516168" w:rsidRPr="007D184E">
        <w:rPr>
          <w:rFonts w:ascii="Poppins" w:hAnsi="Poppins" w:cs="Poppins"/>
          <w:b/>
          <w:bCs/>
          <w:noProof/>
        </w:rPr>
        <w:t>r</w:t>
      </w:r>
      <w:r w:rsidRPr="007D184E">
        <w:rPr>
          <w:rFonts w:ascii="Poppins" w:hAnsi="Poppins" w:cs="Poppins"/>
          <w:b/>
          <w:bCs/>
          <w:noProof/>
        </w:rPr>
        <w:t>epouso</w:t>
      </w:r>
    </w:p>
    <w:p w14:paraId="3956CEE8" w14:textId="77777777" w:rsidR="00516168" w:rsidRPr="00516168" w:rsidRDefault="00516168" w:rsidP="002E6D27">
      <w:pPr>
        <w:rPr>
          <w:rFonts w:ascii="Poppins" w:hAnsi="Poppins" w:cs="Poppins"/>
          <w:noProof/>
        </w:rPr>
      </w:pPr>
    </w:p>
    <w:p w14:paraId="6D1E4665" w14:textId="5DAB6F92" w:rsidR="002E6D27" w:rsidRPr="00516168" w:rsidRDefault="002E6D27" w:rsidP="00436B31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b/>
          <w:bCs/>
          <w:noProof/>
        </w:rPr>
        <w:t xml:space="preserve">Em </w:t>
      </w:r>
      <w:r w:rsidR="00516168" w:rsidRPr="00516168">
        <w:rPr>
          <w:rFonts w:ascii="Poppins" w:hAnsi="Poppins" w:cs="Poppins"/>
          <w:b/>
          <w:bCs/>
          <w:noProof/>
        </w:rPr>
        <w:t>t</w:t>
      </w:r>
      <w:r w:rsidRPr="00516168">
        <w:rPr>
          <w:rFonts w:ascii="Poppins" w:hAnsi="Poppins" w:cs="Poppins"/>
          <w:b/>
          <w:bCs/>
          <w:noProof/>
        </w:rPr>
        <w:t>rânsito:</w:t>
      </w:r>
      <w:r w:rsidRPr="00516168">
        <w:rPr>
          <w:rFonts w:ascii="Poppins" w:hAnsi="Poppins" w:cs="Poppins"/>
          <w:noProof/>
        </w:rPr>
        <w:t xml:space="preserve"> </w:t>
      </w:r>
      <w:r w:rsidR="00516168">
        <w:rPr>
          <w:rFonts w:ascii="Poppins" w:hAnsi="Poppins" w:cs="Poppins"/>
          <w:noProof/>
        </w:rPr>
        <w:t>p</w:t>
      </w:r>
      <w:r w:rsidRPr="00516168">
        <w:rPr>
          <w:rFonts w:ascii="Poppins" w:hAnsi="Poppins" w:cs="Poppins"/>
          <w:noProof/>
        </w:rPr>
        <w:t>rotege os dados enquanto são transferidos (TLS/SSL)</w:t>
      </w:r>
      <w:r w:rsidR="00565CB6">
        <w:rPr>
          <w:rFonts w:ascii="Poppins" w:hAnsi="Poppins" w:cs="Poppins"/>
          <w:noProof/>
        </w:rPr>
        <w:t>;</w:t>
      </w:r>
    </w:p>
    <w:p w14:paraId="3D7F941E" w14:textId="185F134E" w:rsidR="002E6D27" w:rsidRPr="00516168" w:rsidRDefault="002E6D27" w:rsidP="00436B31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b/>
          <w:bCs/>
          <w:noProof/>
        </w:rPr>
        <w:t xml:space="preserve">Em </w:t>
      </w:r>
      <w:r w:rsidR="00516168" w:rsidRPr="00516168">
        <w:rPr>
          <w:rFonts w:ascii="Poppins" w:hAnsi="Poppins" w:cs="Poppins"/>
          <w:b/>
          <w:bCs/>
          <w:noProof/>
        </w:rPr>
        <w:t>r</w:t>
      </w:r>
      <w:r w:rsidRPr="00516168">
        <w:rPr>
          <w:rFonts w:ascii="Poppins" w:hAnsi="Poppins" w:cs="Poppins"/>
          <w:b/>
          <w:bCs/>
          <w:noProof/>
        </w:rPr>
        <w:t>epouso</w:t>
      </w:r>
      <w:r w:rsidRPr="00516168">
        <w:rPr>
          <w:rFonts w:ascii="Poppins" w:hAnsi="Poppins" w:cs="Poppins"/>
          <w:noProof/>
        </w:rPr>
        <w:t xml:space="preserve">: </w:t>
      </w:r>
      <w:r w:rsidR="00516168">
        <w:rPr>
          <w:rFonts w:ascii="Poppins" w:hAnsi="Poppins" w:cs="Poppins"/>
          <w:noProof/>
        </w:rPr>
        <w:t>p</w:t>
      </w:r>
      <w:r w:rsidRPr="00516168">
        <w:rPr>
          <w:rFonts w:ascii="Poppins" w:hAnsi="Poppins" w:cs="Poppins"/>
          <w:noProof/>
        </w:rPr>
        <w:t>rotege os dados armazenados (criptografia no banco de dados ou disco).</w:t>
      </w:r>
    </w:p>
    <w:p w14:paraId="51D687B5" w14:textId="77777777" w:rsidR="002E6D27" w:rsidRPr="00516168" w:rsidRDefault="002E6D27" w:rsidP="002E6D27">
      <w:pPr>
        <w:rPr>
          <w:rFonts w:ascii="Poppins" w:hAnsi="Poppins" w:cs="Poppins"/>
          <w:noProof/>
        </w:rPr>
      </w:pPr>
    </w:p>
    <w:p w14:paraId="62620D4D" w14:textId="136BF578" w:rsidR="002E6D27" w:rsidRPr="007D184E" w:rsidRDefault="002E6D27" w:rsidP="002E6D27">
      <w:pPr>
        <w:rPr>
          <w:rFonts w:ascii="Poppins" w:hAnsi="Poppins" w:cs="Poppins"/>
          <w:b/>
          <w:bCs/>
          <w:noProof/>
        </w:rPr>
      </w:pPr>
      <w:r w:rsidRPr="007D184E">
        <w:rPr>
          <w:rFonts w:ascii="Poppins" w:hAnsi="Poppins" w:cs="Poppins"/>
          <w:b/>
          <w:bCs/>
          <w:noProof/>
        </w:rPr>
        <w:t xml:space="preserve">Exemplos </w:t>
      </w:r>
      <w:r w:rsidR="00516168" w:rsidRPr="007D184E">
        <w:rPr>
          <w:rFonts w:ascii="Poppins" w:hAnsi="Poppins" w:cs="Poppins"/>
          <w:b/>
          <w:bCs/>
          <w:noProof/>
        </w:rPr>
        <w:t>p</w:t>
      </w:r>
      <w:r w:rsidRPr="007D184E">
        <w:rPr>
          <w:rFonts w:ascii="Poppins" w:hAnsi="Poppins" w:cs="Poppins"/>
          <w:b/>
          <w:bCs/>
          <w:noProof/>
        </w:rPr>
        <w:t>ráticos</w:t>
      </w:r>
    </w:p>
    <w:p w14:paraId="448DF4C9" w14:textId="77777777" w:rsidR="00516168" w:rsidRPr="00516168" w:rsidRDefault="00516168" w:rsidP="002E6D27">
      <w:pPr>
        <w:rPr>
          <w:rFonts w:ascii="Poppins" w:hAnsi="Poppins" w:cs="Poppins"/>
          <w:noProof/>
        </w:rPr>
      </w:pPr>
    </w:p>
    <w:p w14:paraId="66A52AF9" w14:textId="14E414B3" w:rsidR="002E6D27" w:rsidRPr="00516168" w:rsidRDefault="002E6D27" w:rsidP="00436B3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Aplicativos financeiros criptografam dados sensíveis, como senhas, antes de armazená-los</w:t>
      </w:r>
      <w:r w:rsidR="00565CB6">
        <w:rPr>
          <w:rFonts w:ascii="Poppins" w:hAnsi="Poppins" w:cs="Poppins"/>
          <w:noProof/>
        </w:rPr>
        <w:t>;</w:t>
      </w:r>
    </w:p>
    <w:p w14:paraId="696E70CA" w14:textId="77777777" w:rsidR="002E6D27" w:rsidRPr="00516168" w:rsidRDefault="002E6D27" w:rsidP="00436B3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Comunicação entre cliente e servidor usa HTTPS para proteger os dados em trânsito.</w:t>
      </w:r>
    </w:p>
    <w:p w14:paraId="45E4D3EE" w14:textId="77777777" w:rsidR="002E6D27" w:rsidRPr="00516168" w:rsidRDefault="002E6D27" w:rsidP="00516168">
      <w:pPr>
        <w:pBdr>
          <w:bottom w:val="single" w:sz="4" w:space="1" w:color="auto"/>
        </w:pBdr>
        <w:rPr>
          <w:rFonts w:ascii="Poppins" w:hAnsi="Poppins" w:cs="Poppins"/>
          <w:b/>
          <w:bCs/>
          <w:noProof/>
        </w:rPr>
      </w:pPr>
    </w:p>
    <w:p w14:paraId="4CE9E985" w14:textId="5A72F417" w:rsidR="002E6D27" w:rsidRPr="00516168" w:rsidRDefault="002E6D27" w:rsidP="002E6D27">
      <w:p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b/>
          <w:bCs/>
          <w:noProof/>
        </w:rPr>
        <w:t>Atividade</w:t>
      </w:r>
    </w:p>
    <w:p w14:paraId="5C680AC7" w14:textId="77777777" w:rsidR="00516168" w:rsidRDefault="00516168" w:rsidP="002E6D27">
      <w:pPr>
        <w:rPr>
          <w:rFonts w:ascii="Poppins" w:hAnsi="Poppins" w:cs="Poppins"/>
          <w:noProof/>
        </w:rPr>
      </w:pPr>
    </w:p>
    <w:p w14:paraId="44B081FC" w14:textId="580DF090" w:rsidR="002E6D27" w:rsidRDefault="002E6D27" w:rsidP="002E6D27">
      <w:p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Você</w:t>
      </w:r>
      <w:r w:rsidR="00FA6AD9">
        <w:rPr>
          <w:rFonts w:ascii="Poppins" w:hAnsi="Poppins" w:cs="Poppins"/>
          <w:noProof/>
        </w:rPr>
        <w:t>s</w:t>
      </w:r>
      <w:r w:rsidRPr="00516168">
        <w:rPr>
          <w:rFonts w:ascii="Poppins" w:hAnsi="Poppins" w:cs="Poppins"/>
          <w:noProof/>
        </w:rPr>
        <w:t xml:space="preserve"> est</w:t>
      </w:r>
      <w:r w:rsidR="00FA6AD9">
        <w:rPr>
          <w:rFonts w:ascii="Poppins" w:hAnsi="Poppins" w:cs="Poppins"/>
          <w:noProof/>
        </w:rPr>
        <w:t>ão</w:t>
      </w:r>
      <w:r w:rsidRPr="00516168">
        <w:rPr>
          <w:rFonts w:ascii="Poppins" w:hAnsi="Poppins" w:cs="Poppins"/>
          <w:noProof/>
        </w:rPr>
        <w:t xml:space="preserve"> desenvolvendo um aplicativo de agendamento médico que armazena informações sensíveis dos pacientes. Durante a implementação, a equipe percebe que os dados em trânsito e em repouso não estão sendo protegidos adequadamente.</w:t>
      </w:r>
    </w:p>
    <w:p w14:paraId="11C4BBED" w14:textId="77777777" w:rsidR="00FA6AD9" w:rsidRPr="00516168" w:rsidRDefault="00FA6AD9" w:rsidP="002E6D27">
      <w:pPr>
        <w:rPr>
          <w:rFonts w:ascii="Poppins" w:hAnsi="Poppins" w:cs="Poppins"/>
          <w:noProof/>
        </w:rPr>
      </w:pPr>
    </w:p>
    <w:p w14:paraId="6E3989B3" w14:textId="77777777" w:rsidR="002E6D27" w:rsidRPr="00516168" w:rsidRDefault="002E6D27" w:rsidP="002E6D27">
      <w:pPr>
        <w:rPr>
          <w:rFonts w:ascii="Poppins" w:hAnsi="Poppins" w:cs="Poppins"/>
          <w:noProof/>
        </w:rPr>
      </w:pPr>
    </w:p>
    <w:p w14:paraId="42778540" w14:textId="2366D3E5" w:rsidR="002E6D27" w:rsidRPr="00516168" w:rsidRDefault="002E6D27" w:rsidP="002E6D27">
      <w:pPr>
        <w:rPr>
          <w:rFonts w:ascii="Poppins" w:hAnsi="Poppins" w:cs="Poppins"/>
          <w:b/>
          <w:bCs/>
          <w:noProof/>
        </w:rPr>
      </w:pPr>
      <w:r w:rsidRPr="00516168">
        <w:rPr>
          <w:rFonts w:ascii="Poppins" w:hAnsi="Poppins" w:cs="Poppins"/>
          <w:b/>
          <w:bCs/>
          <w:noProof/>
        </w:rPr>
        <w:t xml:space="preserve">Roteiro da </w:t>
      </w:r>
      <w:r w:rsidR="00516168">
        <w:rPr>
          <w:rFonts w:ascii="Poppins" w:hAnsi="Poppins" w:cs="Poppins"/>
          <w:b/>
          <w:bCs/>
          <w:noProof/>
        </w:rPr>
        <w:t>a</w:t>
      </w:r>
      <w:r w:rsidRPr="00516168">
        <w:rPr>
          <w:rFonts w:ascii="Poppins" w:hAnsi="Poppins" w:cs="Poppins"/>
          <w:b/>
          <w:bCs/>
          <w:noProof/>
        </w:rPr>
        <w:t>tividade</w:t>
      </w:r>
    </w:p>
    <w:p w14:paraId="7E3FC6E2" w14:textId="70845164" w:rsidR="002E6D27" w:rsidRPr="00516168" w:rsidRDefault="002E6D27" w:rsidP="00436B3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Explique</w:t>
      </w:r>
      <w:r w:rsidR="00FA6AD9">
        <w:rPr>
          <w:rFonts w:ascii="Poppins" w:hAnsi="Poppins" w:cs="Poppins"/>
          <w:noProof/>
        </w:rPr>
        <w:t>m</w:t>
      </w:r>
      <w:r w:rsidRPr="00516168">
        <w:rPr>
          <w:rFonts w:ascii="Poppins" w:hAnsi="Poppins" w:cs="Poppins"/>
          <w:noProof/>
        </w:rPr>
        <w:t xml:space="preserve"> como implementar criptografia simétrica e assimétrica no aplicativo.</w:t>
      </w:r>
    </w:p>
    <w:p w14:paraId="6FBDB5BF" w14:textId="1F336FE7" w:rsidR="002E6D27" w:rsidRPr="00516168" w:rsidRDefault="002E6D27" w:rsidP="00436B3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Proponha</w:t>
      </w:r>
      <w:r w:rsidR="00FA6AD9">
        <w:rPr>
          <w:rFonts w:ascii="Poppins" w:hAnsi="Poppins" w:cs="Poppins"/>
          <w:noProof/>
        </w:rPr>
        <w:t>m</w:t>
      </w:r>
      <w:r w:rsidRPr="00516168">
        <w:rPr>
          <w:rFonts w:ascii="Poppins" w:hAnsi="Poppins" w:cs="Poppins"/>
          <w:noProof/>
        </w:rPr>
        <w:t xml:space="preserve"> soluções para proteger os dados em trânsito e em repouso.</w:t>
      </w:r>
    </w:p>
    <w:p w14:paraId="5BF264EF" w14:textId="1358AD17" w:rsidR="002E6D27" w:rsidRPr="00516168" w:rsidRDefault="002E6D27" w:rsidP="00436B3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Identifique</w:t>
      </w:r>
      <w:r w:rsidR="00FA6AD9">
        <w:rPr>
          <w:rFonts w:ascii="Poppins" w:hAnsi="Poppins" w:cs="Poppins"/>
          <w:noProof/>
        </w:rPr>
        <w:t>m</w:t>
      </w:r>
      <w:r w:rsidRPr="00516168">
        <w:rPr>
          <w:rFonts w:ascii="Poppins" w:hAnsi="Poppins" w:cs="Poppins"/>
          <w:noProof/>
        </w:rPr>
        <w:t xml:space="preserve"> os riscos associados à falta de criptografia no contexto médico.</w:t>
      </w:r>
    </w:p>
    <w:p w14:paraId="7D170B19" w14:textId="7854AEC9" w:rsidR="002E6D27" w:rsidRPr="00516168" w:rsidRDefault="002E6D27" w:rsidP="00436B3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16168">
        <w:rPr>
          <w:rFonts w:ascii="Poppins" w:hAnsi="Poppins" w:cs="Poppins"/>
          <w:noProof/>
        </w:rPr>
        <w:t>Reflita</w:t>
      </w:r>
      <w:r w:rsidR="00FA6AD9">
        <w:rPr>
          <w:rFonts w:ascii="Poppins" w:hAnsi="Poppins" w:cs="Poppins"/>
          <w:noProof/>
        </w:rPr>
        <w:t>m</w:t>
      </w:r>
      <w:r w:rsidRPr="00516168">
        <w:rPr>
          <w:rFonts w:ascii="Poppins" w:hAnsi="Poppins" w:cs="Poppins"/>
          <w:noProof/>
        </w:rPr>
        <w:t xml:space="preserve"> sobre a importância de proteger os dados sensíveis dos usuário</w:t>
      </w:r>
      <w:r w:rsidR="00155F1A">
        <w:rPr>
          <w:rFonts w:ascii="Poppins" w:hAnsi="Poppins" w:cs="Poppins"/>
          <w:noProof/>
        </w:rPr>
        <w:t>s</w:t>
      </w:r>
      <w:r w:rsidRPr="00516168">
        <w:rPr>
          <w:rFonts w:ascii="Poppins" w:hAnsi="Poppins" w:cs="Poppins"/>
          <w:noProof/>
        </w:rPr>
        <w:t>.</w:t>
      </w:r>
    </w:p>
    <w:p w14:paraId="374FE7E8" w14:textId="77777777" w:rsidR="00414493" w:rsidRPr="00516168" w:rsidRDefault="00414493" w:rsidP="00D45B12">
      <w:pPr>
        <w:rPr>
          <w:rFonts w:ascii="Poppins" w:hAnsi="Poppins" w:cs="Poppins"/>
          <w:b/>
          <w:bCs/>
          <w:noProof/>
        </w:rPr>
      </w:pPr>
    </w:p>
    <w:p w14:paraId="11AEEA30" w14:textId="77777777" w:rsidR="005A5A09" w:rsidRPr="00516168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5161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7DD4" w14:textId="77777777" w:rsidR="00FE7554" w:rsidRDefault="00FE7554">
      <w:r>
        <w:separator/>
      </w:r>
    </w:p>
  </w:endnote>
  <w:endnote w:type="continuationSeparator" w:id="0">
    <w:p w14:paraId="53036F94" w14:textId="77777777" w:rsidR="00FE7554" w:rsidRDefault="00FE7554">
      <w:r>
        <w:continuationSeparator/>
      </w:r>
    </w:p>
  </w:endnote>
  <w:endnote w:type="continuationNotice" w:id="1">
    <w:p w14:paraId="3497D1F0" w14:textId="77777777" w:rsidR="00FE7554" w:rsidRDefault="00FE75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9AEE2E" w14:textId="6B9E38EE" w:rsidR="007066AA" w:rsidRPr="007066AA" w:rsidRDefault="00555F93" w:rsidP="00555F93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[SIS]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[U2]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>[C1]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5F36" w14:textId="77777777" w:rsidR="00CB24A8" w:rsidRDefault="00CB24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E915E" w14:textId="77777777" w:rsidR="00FE7554" w:rsidRDefault="00FE7554">
      <w:r>
        <w:separator/>
      </w:r>
    </w:p>
  </w:footnote>
  <w:footnote w:type="continuationSeparator" w:id="0">
    <w:p w14:paraId="7A85414C" w14:textId="77777777" w:rsidR="00FE7554" w:rsidRDefault="00FE7554">
      <w:r>
        <w:continuationSeparator/>
      </w:r>
    </w:p>
  </w:footnote>
  <w:footnote w:type="continuationNotice" w:id="1">
    <w:p w14:paraId="25767061" w14:textId="77777777" w:rsidR="00FE7554" w:rsidRDefault="00FE75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9445" w14:textId="77777777" w:rsidR="00CB24A8" w:rsidRDefault="00CB24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CE6AA73" w:rsidR="00E227A8" w:rsidRDefault="00CB24A8" w:rsidP="00E227A8">
    <w:pPr>
      <w:pStyle w:val="Cabealho"/>
      <w:jc w:val="right"/>
    </w:pPr>
    <w:r>
      <w:rPr>
        <w:noProof/>
      </w:rPr>
      <w:drawing>
        <wp:inline distT="0" distB="0" distL="0" distR="0" wp14:anchorId="2825CB08" wp14:editId="03EBC509">
          <wp:extent cx="1440002" cy="651601"/>
          <wp:effectExtent l="0" t="0" r="8255" b="0"/>
          <wp:docPr id="1253541296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35412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CD27" w14:textId="77777777" w:rsidR="00CB24A8" w:rsidRDefault="00CB24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70235"/>
    <w:multiLevelType w:val="multilevel"/>
    <w:tmpl w:val="9FC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84F23"/>
    <w:multiLevelType w:val="multilevel"/>
    <w:tmpl w:val="6D0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20953"/>
    <w:multiLevelType w:val="multilevel"/>
    <w:tmpl w:val="AD3E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9D37B7"/>
    <w:multiLevelType w:val="multilevel"/>
    <w:tmpl w:val="6E8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23370">
    <w:abstractNumId w:val="0"/>
  </w:num>
  <w:num w:numId="2" w16cid:durableId="583026785">
    <w:abstractNumId w:val="1"/>
  </w:num>
  <w:num w:numId="3" w16cid:durableId="277875227">
    <w:abstractNumId w:val="3"/>
  </w:num>
  <w:num w:numId="4" w16cid:durableId="13881125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599D"/>
    <w:rsid w:val="000278D8"/>
    <w:rsid w:val="00027EA5"/>
    <w:rsid w:val="00032E21"/>
    <w:rsid w:val="00033FD8"/>
    <w:rsid w:val="0005474E"/>
    <w:rsid w:val="000624FF"/>
    <w:rsid w:val="0006786D"/>
    <w:rsid w:val="00093C5A"/>
    <w:rsid w:val="000A4E65"/>
    <w:rsid w:val="000B274F"/>
    <w:rsid w:val="000B3E77"/>
    <w:rsid w:val="000C6619"/>
    <w:rsid w:val="000E01F4"/>
    <w:rsid w:val="000F7DE9"/>
    <w:rsid w:val="00103773"/>
    <w:rsid w:val="001131ED"/>
    <w:rsid w:val="00124756"/>
    <w:rsid w:val="0014034D"/>
    <w:rsid w:val="00155F1A"/>
    <w:rsid w:val="0015687C"/>
    <w:rsid w:val="00160195"/>
    <w:rsid w:val="001671E5"/>
    <w:rsid w:val="001A2D86"/>
    <w:rsid w:val="001A32C9"/>
    <w:rsid w:val="001A7BA4"/>
    <w:rsid w:val="001B2E7D"/>
    <w:rsid w:val="001C335A"/>
    <w:rsid w:val="001E7BC0"/>
    <w:rsid w:val="001F6A7A"/>
    <w:rsid w:val="00202F5C"/>
    <w:rsid w:val="002344C7"/>
    <w:rsid w:val="002372B1"/>
    <w:rsid w:val="00244F7C"/>
    <w:rsid w:val="00252F67"/>
    <w:rsid w:val="00254EA0"/>
    <w:rsid w:val="00256D8D"/>
    <w:rsid w:val="00262A92"/>
    <w:rsid w:val="002632D3"/>
    <w:rsid w:val="00264B6B"/>
    <w:rsid w:val="00270124"/>
    <w:rsid w:val="00284349"/>
    <w:rsid w:val="002877D0"/>
    <w:rsid w:val="00296284"/>
    <w:rsid w:val="002C6EC9"/>
    <w:rsid w:val="002D1A6D"/>
    <w:rsid w:val="002D3004"/>
    <w:rsid w:val="002D51E3"/>
    <w:rsid w:val="002D74A9"/>
    <w:rsid w:val="002E6314"/>
    <w:rsid w:val="002E6D27"/>
    <w:rsid w:val="002F60A7"/>
    <w:rsid w:val="003009B4"/>
    <w:rsid w:val="003031BD"/>
    <w:rsid w:val="00321231"/>
    <w:rsid w:val="00321FB1"/>
    <w:rsid w:val="00331ED7"/>
    <w:rsid w:val="003365AE"/>
    <w:rsid w:val="003640AC"/>
    <w:rsid w:val="00367C72"/>
    <w:rsid w:val="0039120C"/>
    <w:rsid w:val="00397A80"/>
    <w:rsid w:val="003A4296"/>
    <w:rsid w:val="003C032E"/>
    <w:rsid w:val="003D71CA"/>
    <w:rsid w:val="00414493"/>
    <w:rsid w:val="00433050"/>
    <w:rsid w:val="00436B31"/>
    <w:rsid w:val="00441A5F"/>
    <w:rsid w:val="00454835"/>
    <w:rsid w:val="00464B32"/>
    <w:rsid w:val="00491C71"/>
    <w:rsid w:val="004B66A3"/>
    <w:rsid w:val="004C2958"/>
    <w:rsid w:val="004D585F"/>
    <w:rsid w:val="004E6BD6"/>
    <w:rsid w:val="004E6D3A"/>
    <w:rsid w:val="004E713D"/>
    <w:rsid w:val="00512667"/>
    <w:rsid w:val="00516168"/>
    <w:rsid w:val="00527C70"/>
    <w:rsid w:val="00531109"/>
    <w:rsid w:val="0054587F"/>
    <w:rsid w:val="005517B2"/>
    <w:rsid w:val="00555F93"/>
    <w:rsid w:val="00557F81"/>
    <w:rsid w:val="00565CB6"/>
    <w:rsid w:val="00585F34"/>
    <w:rsid w:val="005A5A09"/>
    <w:rsid w:val="005E4165"/>
    <w:rsid w:val="005F74BB"/>
    <w:rsid w:val="0060776C"/>
    <w:rsid w:val="0063273B"/>
    <w:rsid w:val="0064777E"/>
    <w:rsid w:val="00654129"/>
    <w:rsid w:val="0067037A"/>
    <w:rsid w:val="00676B29"/>
    <w:rsid w:val="006B3AE9"/>
    <w:rsid w:val="006C0285"/>
    <w:rsid w:val="006D6729"/>
    <w:rsid w:val="007066AA"/>
    <w:rsid w:val="0073196B"/>
    <w:rsid w:val="007366F9"/>
    <w:rsid w:val="00766BA7"/>
    <w:rsid w:val="007671B4"/>
    <w:rsid w:val="00773A8C"/>
    <w:rsid w:val="0078262D"/>
    <w:rsid w:val="007B6ABF"/>
    <w:rsid w:val="007D184E"/>
    <w:rsid w:val="007E62B7"/>
    <w:rsid w:val="00814E58"/>
    <w:rsid w:val="0083153A"/>
    <w:rsid w:val="0083474B"/>
    <w:rsid w:val="00841D59"/>
    <w:rsid w:val="008444A8"/>
    <w:rsid w:val="00851368"/>
    <w:rsid w:val="0087232A"/>
    <w:rsid w:val="008925A9"/>
    <w:rsid w:val="008A1041"/>
    <w:rsid w:val="008B4C24"/>
    <w:rsid w:val="008F775A"/>
    <w:rsid w:val="00906821"/>
    <w:rsid w:val="00920DAE"/>
    <w:rsid w:val="0092769D"/>
    <w:rsid w:val="00927F91"/>
    <w:rsid w:val="00933178"/>
    <w:rsid w:val="00947904"/>
    <w:rsid w:val="00956928"/>
    <w:rsid w:val="00966015"/>
    <w:rsid w:val="009B2B65"/>
    <w:rsid w:val="009B33B6"/>
    <w:rsid w:val="009D49E3"/>
    <w:rsid w:val="00A07DAE"/>
    <w:rsid w:val="00A12AA3"/>
    <w:rsid w:val="00A57DFF"/>
    <w:rsid w:val="00A6430C"/>
    <w:rsid w:val="00A72BA7"/>
    <w:rsid w:val="00A96037"/>
    <w:rsid w:val="00AA60A0"/>
    <w:rsid w:val="00AD684B"/>
    <w:rsid w:val="00AD6DD0"/>
    <w:rsid w:val="00AD78A6"/>
    <w:rsid w:val="00AE1BCE"/>
    <w:rsid w:val="00B45591"/>
    <w:rsid w:val="00B70CD2"/>
    <w:rsid w:val="00BA6A76"/>
    <w:rsid w:val="00BC23F8"/>
    <w:rsid w:val="00BC78AE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67DED"/>
    <w:rsid w:val="00C749B6"/>
    <w:rsid w:val="00C7573C"/>
    <w:rsid w:val="00C83309"/>
    <w:rsid w:val="00CA4523"/>
    <w:rsid w:val="00CB24A8"/>
    <w:rsid w:val="00CC2A45"/>
    <w:rsid w:val="00CF6BF0"/>
    <w:rsid w:val="00CF76E4"/>
    <w:rsid w:val="00D03B93"/>
    <w:rsid w:val="00D05B9C"/>
    <w:rsid w:val="00D17FF4"/>
    <w:rsid w:val="00D252B7"/>
    <w:rsid w:val="00D42548"/>
    <w:rsid w:val="00D44AE1"/>
    <w:rsid w:val="00D45B12"/>
    <w:rsid w:val="00D54E16"/>
    <w:rsid w:val="00D553AB"/>
    <w:rsid w:val="00D61A8F"/>
    <w:rsid w:val="00DA2FC2"/>
    <w:rsid w:val="00DA4E20"/>
    <w:rsid w:val="00DC203A"/>
    <w:rsid w:val="00DD3133"/>
    <w:rsid w:val="00DD5204"/>
    <w:rsid w:val="00DE0C0D"/>
    <w:rsid w:val="00DE5B48"/>
    <w:rsid w:val="00DF5A0E"/>
    <w:rsid w:val="00E050A5"/>
    <w:rsid w:val="00E07F04"/>
    <w:rsid w:val="00E10D86"/>
    <w:rsid w:val="00E12E26"/>
    <w:rsid w:val="00E14ADD"/>
    <w:rsid w:val="00E227A8"/>
    <w:rsid w:val="00E400A6"/>
    <w:rsid w:val="00E44857"/>
    <w:rsid w:val="00E71901"/>
    <w:rsid w:val="00E73E76"/>
    <w:rsid w:val="00E76F65"/>
    <w:rsid w:val="00E77AF3"/>
    <w:rsid w:val="00EA3B37"/>
    <w:rsid w:val="00EB5578"/>
    <w:rsid w:val="00EF47B1"/>
    <w:rsid w:val="00EF4AFE"/>
    <w:rsid w:val="00F02CD4"/>
    <w:rsid w:val="00F044D7"/>
    <w:rsid w:val="00F2766E"/>
    <w:rsid w:val="00F27EB6"/>
    <w:rsid w:val="00F472E5"/>
    <w:rsid w:val="00F51FEF"/>
    <w:rsid w:val="00F52AA0"/>
    <w:rsid w:val="00F57059"/>
    <w:rsid w:val="00F73AA1"/>
    <w:rsid w:val="00F91B7C"/>
    <w:rsid w:val="00FA6AD9"/>
    <w:rsid w:val="00FC60CD"/>
    <w:rsid w:val="00FD5A90"/>
    <w:rsid w:val="00FD5BDC"/>
    <w:rsid w:val="00FD68CA"/>
    <w:rsid w:val="00FD7F1E"/>
    <w:rsid w:val="00FE7554"/>
    <w:rsid w:val="00FF3340"/>
    <w:rsid w:val="00FF3ECB"/>
    <w:rsid w:val="3990E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213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2026-06-26T18:28:00Z</dcterms:created>
  <dcterms:modified xsi:type="dcterms:W3CDTF">2026-06-26T18:28:00Z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